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AF7C3" w14:textId="1C7D5083" w:rsidR="00952F7D" w:rsidRDefault="00952F7D" w:rsidP="007735A6">
      <w:pPr>
        <w:pStyle w:val="GraphicAncho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4455" w:themeFill="accent1"/>
        <w:tblLayout w:type="fixed"/>
        <w:tblCellMar>
          <w:left w:w="0" w:type="dxa"/>
          <w:right w:w="0" w:type="dxa"/>
        </w:tblCellMar>
        <w:tblLook w:val="0620" w:firstRow="1" w:lastRow="0" w:firstColumn="0" w:lastColumn="0" w:noHBand="1" w:noVBand="1"/>
      </w:tblPr>
      <w:tblGrid>
        <w:gridCol w:w="899"/>
        <w:gridCol w:w="4495"/>
        <w:gridCol w:w="899"/>
        <w:gridCol w:w="3597"/>
        <w:gridCol w:w="900"/>
      </w:tblGrid>
      <w:tr w:rsidR="007735A6" w14:paraId="5D6474C1" w14:textId="77777777" w:rsidTr="0054426D">
        <w:trPr>
          <w:trHeight w:val="10512"/>
        </w:trPr>
        <w:tc>
          <w:tcPr>
            <w:tcW w:w="10790" w:type="dxa"/>
            <w:gridSpan w:val="5"/>
            <w:shd w:val="clear" w:color="auto" w:fill="3B4455" w:themeFill="accent1"/>
          </w:tcPr>
          <w:p w14:paraId="5A8FE581" w14:textId="57CAE3BF" w:rsidR="007735A6" w:rsidRDefault="00DA403B" w:rsidP="00266986">
            <w:r>
              <w:t>`</w:t>
            </w:r>
          </w:p>
        </w:tc>
      </w:tr>
      <w:tr w:rsidR="007735A6" w14:paraId="0E02743D" w14:textId="77777777" w:rsidTr="0054426D">
        <w:trPr>
          <w:trHeight w:val="3333"/>
        </w:trPr>
        <w:tc>
          <w:tcPr>
            <w:tcW w:w="899" w:type="dxa"/>
            <w:shd w:val="clear" w:color="auto" w:fill="3B4455" w:themeFill="accent1"/>
          </w:tcPr>
          <w:p w14:paraId="71E009B8" w14:textId="77777777" w:rsidR="007735A6" w:rsidRDefault="007735A6" w:rsidP="00266986"/>
        </w:tc>
        <w:tc>
          <w:tcPr>
            <w:tcW w:w="4495" w:type="dxa"/>
            <w:tcBorders>
              <w:top w:val="single" w:sz="48" w:space="0" w:color="BC4E4D" w:themeColor="accent2"/>
            </w:tcBorders>
            <w:shd w:val="clear" w:color="auto" w:fill="3B4455" w:themeFill="accent1"/>
          </w:tcPr>
          <w:p w14:paraId="3AE1D07B" w14:textId="5041A4E0" w:rsidR="007735A6" w:rsidRPr="007735A6" w:rsidRDefault="00F27AAE" w:rsidP="0043454C">
            <w:pPr>
              <w:pStyle w:val="Title"/>
            </w:pPr>
            <w:r>
              <w:t>Visitor Management System</w:t>
            </w:r>
          </w:p>
          <w:p w14:paraId="0407C33F" w14:textId="77777777" w:rsidR="007735A6" w:rsidRDefault="007735A6" w:rsidP="00266986"/>
          <w:p w14:paraId="38DA0315" w14:textId="5196FBDD" w:rsidR="007735A6" w:rsidRPr="007735A6" w:rsidRDefault="00F27AAE" w:rsidP="0043454C">
            <w:pPr>
              <w:pStyle w:val="Subtitle"/>
            </w:pPr>
            <w:r>
              <w:t>BEUMER Group India</w:t>
            </w:r>
          </w:p>
          <w:p w14:paraId="1EB50324" w14:textId="5B24E993" w:rsidR="007735A6" w:rsidRPr="007735A6" w:rsidRDefault="007735A6" w:rsidP="007735A6">
            <w:pPr>
              <w:pStyle w:val="Heading2"/>
            </w:pPr>
          </w:p>
          <w:p w14:paraId="21462CA2" w14:textId="67A408F7" w:rsidR="007735A6" w:rsidRDefault="00F27AAE" w:rsidP="001A6F00">
            <w:pPr>
              <w:pStyle w:val="Heading2"/>
            </w:pPr>
            <w:r>
              <w:t>Angad Sandhu</w:t>
            </w:r>
          </w:p>
        </w:tc>
        <w:tc>
          <w:tcPr>
            <w:tcW w:w="899" w:type="dxa"/>
            <w:shd w:val="clear" w:color="auto" w:fill="3B4455" w:themeFill="accent1"/>
          </w:tcPr>
          <w:p w14:paraId="1C2B114E" w14:textId="77777777" w:rsidR="007735A6" w:rsidRDefault="007735A6" w:rsidP="00266986"/>
        </w:tc>
        <w:tc>
          <w:tcPr>
            <w:tcW w:w="3597" w:type="dxa"/>
            <w:shd w:val="clear" w:color="auto" w:fill="3B4455" w:themeFill="accent1"/>
            <w:vAlign w:val="center"/>
          </w:tcPr>
          <w:p w14:paraId="3B4397A1" w14:textId="594B5C0F" w:rsidR="007735A6" w:rsidRDefault="00F27AAE" w:rsidP="007735A6">
            <w:pPr>
              <w:jc w:val="center"/>
            </w:pPr>
            <w:r>
              <w:rPr>
                <w:noProof/>
              </w:rPr>
              <w:drawing>
                <wp:inline distT="0" distB="0" distL="0" distR="0" wp14:anchorId="3B178C1B" wp14:editId="57D1C744">
                  <wp:extent cx="1701579" cy="1643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722965" cy="1664571"/>
                          </a:xfrm>
                          <a:prstGeom prst="rect">
                            <a:avLst/>
                          </a:prstGeom>
                        </pic:spPr>
                      </pic:pic>
                    </a:graphicData>
                  </a:graphic>
                </wp:inline>
              </w:drawing>
            </w:r>
          </w:p>
        </w:tc>
        <w:tc>
          <w:tcPr>
            <w:tcW w:w="900" w:type="dxa"/>
            <w:shd w:val="clear" w:color="auto" w:fill="3B4455" w:themeFill="accent1"/>
          </w:tcPr>
          <w:p w14:paraId="2B1CE178" w14:textId="77777777" w:rsidR="007735A6" w:rsidRDefault="007735A6" w:rsidP="00266986"/>
        </w:tc>
      </w:tr>
    </w:tbl>
    <w:p w14:paraId="51E7098A" w14:textId="2765CA93" w:rsidR="008B33F4" w:rsidRDefault="008B33F4"/>
    <w:p w14:paraId="07194245" w14:textId="08894205" w:rsidR="008B33F4" w:rsidRDefault="008B33F4" w:rsidP="008B33F4">
      <w:pPr>
        <w:pStyle w:val="Quote"/>
      </w:pPr>
      <w:r>
        <w:lastRenderedPageBreak/>
        <w:t>Acknowledgement</w:t>
      </w:r>
    </w:p>
    <w:p w14:paraId="14B669A0" w14:textId="77777777" w:rsidR="00C947B1" w:rsidRPr="00C947B1" w:rsidRDefault="00C947B1" w:rsidP="00C947B1"/>
    <w:p w14:paraId="4555673F" w14:textId="77777777" w:rsidR="00C947B1" w:rsidRDefault="00C947B1" w:rsidP="008B33F4">
      <w:pPr>
        <w:rPr>
          <w:rFonts w:ascii="Lucida Fax" w:hAnsi="Lucida Fax"/>
          <w:color w:val="auto"/>
        </w:rPr>
      </w:pPr>
      <w:r w:rsidRPr="00C947B1">
        <w:rPr>
          <w:rFonts w:ascii="Lucida Fax" w:hAnsi="Lucida Fax"/>
          <w:color w:val="auto"/>
        </w:rPr>
        <w:t xml:space="preserve">I, </w:t>
      </w:r>
      <w:r>
        <w:rPr>
          <w:rFonts w:ascii="Lucida Fax" w:hAnsi="Lucida Fax"/>
          <w:color w:val="auto"/>
        </w:rPr>
        <w:t>Angad Sandhu</w:t>
      </w:r>
      <w:r w:rsidRPr="00C947B1">
        <w:rPr>
          <w:rFonts w:ascii="Lucida Fax" w:hAnsi="Lucida Fax"/>
          <w:color w:val="auto"/>
        </w:rPr>
        <w:t xml:space="preserve"> would like to convey my gratitude to the Management, Director, Dean and Career Development Center of </w:t>
      </w:r>
      <w:r>
        <w:rPr>
          <w:rFonts w:ascii="Lucida Fax" w:hAnsi="Lucida Fax"/>
          <w:color w:val="auto"/>
        </w:rPr>
        <w:t>MIT</w:t>
      </w:r>
      <w:r w:rsidRPr="00C947B1">
        <w:rPr>
          <w:rFonts w:ascii="Lucida Fax" w:hAnsi="Lucida Fax"/>
          <w:color w:val="auto"/>
        </w:rPr>
        <w:t xml:space="preserve"> Institute for Higher Education, </w:t>
      </w:r>
      <w:r>
        <w:rPr>
          <w:rFonts w:ascii="Lucida Fax" w:hAnsi="Lucida Fax"/>
          <w:color w:val="auto"/>
        </w:rPr>
        <w:t>Manipal</w:t>
      </w:r>
      <w:r w:rsidRPr="00C947B1">
        <w:rPr>
          <w:rFonts w:ascii="Lucida Fax" w:hAnsi="Lucida Fax"/>
          <w:color w:val="auto"/>
        </w:rPr>
        <w:t xml:space="preserve"> for emphasizing on the month</w:t>
      </w:r>
      <w:r>
        <w:rPr>
          <w:rFonts w:ascii="Lucida Fax" w:hAnsi="Lucida Fax"/>
          <w:color w:val="auto"/>
        </w:rPr>
        <w:t>-long</w:t>
      </w:r>
      <w:r w:rsidRPr="00C947B1">
        <w:rPr>
          <w:rFonts w:ascii="Lucida Fax" w:hAnsi="Lucida Fax"/>
          <w:color w:val="auto"/>
        </w:rPr>
        <w:t xml:space="preserve"> Summer Internship Program</w:t>
      </w:r>
      <w:r>
        <w:rPr>
          <w:rFonts w:ascii="Lucida Fax" w:hAnsi="Lucida Fax"/>
          <w:color w:val="auto"/>
        </w:rPr>
        <w:t>.</w:t>
      </w:r>
    </w:p>
    <w:p w14:paraId="173C9369" w14:textId="77777777" w:rsidR="00C947B1" w:rsidRDefault="00C947B1" w:rsidP="008B33F4">
      <w:pPr>
        <w:rPr>
          <w:rFonts w:ascii="Lucida Fax" w:hAnsi="Lucida Fax"/>
          <w:color w:val="auto"/>
        </w:rPr>
      </w:pPr>
    </w:p>
    <w:p w14:paraId="61D025CF" w14:textId="77777777" w:rsidR="00C947B1" w:rsidRDefault="00C947B1" w:rsidP="008B33F4">
      <w:pPr>
        <w:rPr>
          <w:rFonts w:ascii="Lucida Fax" w:hAnsi="Lucida Fax"/>
          <w:color w:val="auto"/>
        </w:rPr>
      </w:pPr>
      <w:r>
        <w:rPr>
          <w:rFonts w:ascii="Lucida Fax" w:hAnsi="Lucida Fax"/>
          <w:color w:val="auto"/>
        </w:rPr>
        <w:t>G</w:t>
      </w:r>
      <w:r w:rsidRPr="00C947B1">
        <w:rPr>
          <w:rFonts w:ascii="Lucida Fax" w:hAnsi="Lucida Fax"/>
          <w:color w:val="auto"/>
        </w:rPr>
        <w:t xml:space="preserve">iving me the platform to interact with industry professionals. I would also like to thank Mr. </w:t>
      </w:r>
      <w:r>
        <w:rPr>
          <w:rFonts w:ascii="Lucida Fax" w:hAnsi="Lucida Fax"/>
          <w:color w:val="auto"/>
        </w:rPr>
        <w:t>Keshav Dubal</w:t>
      </w:r>
      <w:r w:rsidRPr="00C947B1">
        <w:rPr>
          <w:rFonts w:ascii="Lucida Fax" w:hAnsi="Lucida Fax"/>
          <w:color w:val="auto"/>
        </w:rPr>
        <w:t xml:space="preserve">, </w:t>
      </w:r>
      <w:r>
        <w:rPr>
          <w:rFonts w:ascii="Lucida Fax" w:hAnsi="Lucida Fax"/>
          <w:color w:val="auto"/>
        </w:rPr>
        <w:t>Senior Information Technology Manager</w:t>
      </w:r>
      <w:r w:rsidRPr="00C947B1">
        <w:rPr>
          <w:rFonts w:ascii="Lucida Fax" w:hAnsi="Lucida Fax"/>
          <w:color w:val="auto"/>
        </w:rPr>
        <w:t xml:space="preserve">, for giving me the opportunity to work </w:t>
      </w:r>
      <w:r>
        <w:rPr>
          <w:rFonts w:ascii="Lucida Fax" w:hAnsi="Lucida Fax"/>
          <w:color w:val="auto"/>
        </w:rPr>
        <w:t>at BEUMER Group India</w:t>
      </w:r>
      <w:r w:rsidRPr="00C947B1">
        <w:rPr>
          <w:rFonts w:ascii="Lucida Fax" w:hAnsi="Lucida Fax"/>
          <w:color w:val="auto"/>
        </w:rPr>
        <w:t xml:space="preserve">. </w:t>
      </w:r>
    </w:p>
    <w:p w14:paraId="12600415" w14:textId="77777777" w:rsidR="00C947B1" w:rsidRDefault="00C947B1" w:rsidP="008B33F4">
      <w:pPr>
        <w:rPr>
          <w:rFonts w:ascii="Lucida Fax" w:hAnsi="Lucida Fax"/>
          <w:color w:val="auto"/>
        </w:rPr>
      </w:pPr>
    </w:p>
    <w:p w14:paraId="27DA5B09" w14:textId="358D1A75" w:rsidR="008B33F4" w:rsidRDefault="00C947B1" w:rsidP="008B33F4">
      <w:pPr>
        <w:rPr>
          <w:rFonts w:ascii="Lucida Fax" w:hAnsi="Lucida Fax"/>
          <w:color w:val="auto"/>
        </w:rPr>
      </w:pPr>
      <w:r w:rsidRPr="00C947B1">
        <w:rPr>
          <w:rFonts w:ascii="Lucida Fax" w:hAnsi="Lucida Fax"/>
          <w:color w:val="auto"/>
        </w:rPr>
        <w:t>I extend my warm gratitude and regards to everyone who helped me during my internship.</w:t>
      </w:r>
    </w:p>
    <w:p w14:paraId="013CBF11" w14:textId="77777777" w:rsidR="00FF6C8D" w:rsidRPr="00C947B1" w:rsidRDefault="00FF6C8D" w:rsidP="008B33F4">
      <w:pPr>
        <w:rPr>
          <w:rFonts w:ascii="Lucida Fax" w:hAnsi="Lucida Fax"/>
          <w:color w:val="auto"/>
        </w:rPr>
      </w:pPr>
    </w:p>
    <w:p w14:paraId="6D891391" w14:textId="3EC0A361" w:rsidR="008B33F4" w:rsidRDefault="008B33F4" w:rsidP="008B33F4"/>
    <w:p w14:paraId="7F4883E5" w14:textId="04685728" w:rsidR="008B33F4" w:rsidRPr="008B33F4" w:rsidRDefault="008B33F4" w:rsidP="008B33F4">
      <w:pPr>
        <w:pStyle w:val="Quote"/>
      </w:pPr>
      <w:r>
        <w:t>Abstract</w:t>
      </w:r>
    </w:p>
    <w:p w14:paraId="32E7D65E" w14:textId="77777777" w:rsidR="0088574A" w:rsidRDefault="0088574A"/>
    <w:p w14:paraId="71C2F05B" w14:textId="77777777" w:rsidR="0088574A" w:rsidRPr="0088574A" w:rsidRDefault="0088574A">
      <w:pPr>
        <w:rPr>
          <w:rFonts w:ascii="Lucida Fax" w:hAnsi="Lucida Fax"/>
          <w:color w:val="auto"/>
        </w:rPr>
      </w:pPr>
      <w:r w:rsidRPr="0088574A">
        <w:rPr>
          <w:rFonts w:ascii="Lucida Fax" w:hAnsi="Lucida Fax"/>
          <w:color w:val="auto"/>
        </w:rPr>
        <w:t xml:space="preserve">Visitor management system is usually used in places where many visitors come and go. Whether we are running a huge corporate company or a small office, we will have to deal with visitors on a daily basis. For the sake of safety, we should keep track of all those who visit your premises. </w:t>
      </w:r>
    </w:p>
    <w:p w14:paraId="30AB3756" w14:textId="77777777" w:rsidR="0088574A" w:rsidRPr="0088574A" w:rsidRDefault="0088574A">
      <w:pPr>
        <w:rPr>
          <w:rFonts w:ascii="Lucida Fax" w:hAnsi="Lucida Fax"/>
          <w:color w:val="auto"/>
        </w:rPr>
      </w:pPr>
    </w:p>
    <w:p w14:paraId="6A058BE1" w14:textId="77777777" w:rsidR="0088574A" w:rsidRPr="0088574A" w:rsidRDefault="0088574A">
      <w:pPr>
        <w:rPr>
          <w:rFonts w:ascii="Lucida Fax" w:hAnsi="Lucida Fax"/>
          <w:color w:val="auto"/>
        </w:rPr>
      </w:pPr>
      <w:r w:rsidRPr="0088574A">
        <w:rPr>
          <w:rFonts w:ascii="Lucida Fax" w:hAnsi="Lucida Fax"/>
          <w:color w:val="auto"/>
        </w:rPr>
        <w:t xml:space="preserve">Visitor management system records the visitant details in the database to maintain records of all the people who visited the building. By stacking information, a Visitor Management System can record the usage of the facilities by specific visitors and offer documentation of visitors. </w:t>
      </w:r>
    </w:p>
    <w:p w14:paraId="73BCFF32" w14:textId="77777777" w:rsidR="0088574A" w:rsidRPr="0088574A" w:rsidRDefault="0088574A">
      <w:pPr>
        <w:rPr>
          <w:rFonts w:ascii="Lucida Fax" w:hAnsi="Lucida Fax"/>
          <w:color w:val="auto"/>
        </w:rPr>
      </w:pPr>
    </w:p>
    <w:p w14:paraId="2474EA12" w14:textId="77777777" w:rsidR="0088574A" w:rsidRPr="0088574A" w:rsidRDefault="0088574A">
      <w:pPr>
        <w:rPr>
          <w:rFonts w:ascii="Lucida Fax" w:hAnsi="Lucida Fax"/>
          <w:color w:val="auto"/>
        </w:rPr>
      </w:pPr>
      <w:r w:rsidRPr="0088574A">
        <w:rPr>
          <w:rFonts w:ascii="Lucida Fax" w:hAnsi="Lucida Fax"/>
          <w:color w:val="auto"/>
        </w:rPr>
        <w:t xml:space="preserve">Modern visitor management system enables the operator to know the total visitors inside the premises replacing with the old technique of manually entering all the visitor’s details by automating the entire process. </w:t>
      </w:r>
    </w:p>
    <w:p w14:paraId="42063437" w14:textId="77777777" w:rsidR="0088574A" w:rsidRPr="0088574A" w:rsidRDefault="0088574A">
      <w:pPr>
        <w:rPr>
          <w:rFonts w:ascii="Lucida Fax" w:hAnsi="Lucida Fax"/>
          <w:color w:val="auto"/>
        </w:rPr>
      </w:pPr>
    </w:p>
    <w:p w14:paraId="5B80B31E" w14:textId="344479EC" w:rsidR="008B33F4" w:rsidRPr="0088574A" w:rsidRDefault="0088574A">
      <w:pPr>
        <w:rPr>
          <w:rFonts w:ascii="Lucida Fax" w:hAnsi="Lucida Fax"/>
          <w:color w:val="auto"/>
        </w:rPr>
      </w:pPr>
      <w:r w:rsidRPr="0088574A">
        <w:rPr>
          <w:rFonts w:ascii="Lucida Fax" w:hAnsi="Lucida Fax"/>
          <w:color w:val="auto"/>
        </w:rPr>
        <w:t>On the time of registration, the Visitors are provided access which indicates area to which the Visitors should access. System also has inbuilt facility to indicate or investigate previous visits made by the visitor which increases authentication of visitors. Manual systems are boring because of its time consumption but in this visitor management software it records all-relevant information about the visitor and stores it automatically.</w:t>
      </w:r>
    </w:p>
    <w:p w14:paraId="70517DF2" w14:textId="01599E6F" w:rsidR="008B33F4" w:rsidRDefault="008B33F4"/>
    <w:p w14:paraId="661FC2FE" w14:textId="6B886CBA" w:rsidR="008B33F4" w:rsidRDefault="008B33F4"/>
    <w:p w14:paraId="6BC01ACC" w14:textId="43D0EE6F" w:rsidR="008B33F4" w:rsidRDefault="008B33F4"/>
    <w:p w14:paraId="4157E893" w14:textId="6482177B" w:rsidR="008B33F4" w:rsidRDefault="008B33F4"/>
    <w:p w14:paraId="6DCBBFD8" w14:textId="3C8BAC78" w:rsidR="008B33F4" w:rsidRDefault="008B33F4"/>
    <w:p w14:paraId="34910110" w14:textId="39E28F8A" w:rsidR="008B33F4" w:rsidRDefault="008B33F4" w:rsidP="008B33F4">
      <w:pPr>
        <w:pStyle w:val="Text"/>
      </w:pPr>
    </w:p>
    <w:p w14:paraId="43A97AF9" w14:textId="290F7A40" w:rsidR="008B33F4" w:rsidRDefault="008B33F4" w:rsidP="008B33F4">
      <w:pPr>
        <w:pStyle w:val="Quote"/>
      </w:pPr>
      <w:r>
        <w:lastRenderedPageBreak/>
        <w:t>Table of Contents</w:t>
      </w:r>
    </w:p>
    <w:p w14:paraId="3276EF61" w14:textId="127AAA5F" w:rsidR="008B33F4" w:rsidRDefault="008B33F4" w:rsidP="008B33F4">
      <w:pPr>
        <w:pStyle w:val="Text"/>
      </w:pPr>
    </w:p>
    <w:p w14:paraId="06E6C506" w14:textId="6424D5E6" w:rsidR="00FF6C8D" w:rsidRDefault="00FF6C8D" w:rsidP="008B33F4">
      <w:pPr>
        <w:pStyle w:val="Text"/>
      </w:pPr>
      <w:r>
        <w:t>Introduction…………………………………………………………………………………</w:t>
      </w:r>
      <w:r w:rsidR="00BD176F">
        <w:t>…..</w:t>
      </w:r>
      <w:r>
        <w:t>i</w:t>
      </w:r>
      <w:r w:rsidR="00BD176F">
        <w:t>v</w:t>
      </w:r>
    </w:p>
    <w:p w14:paraId="320DDA30" w14:textId="410B2102" w:rsidR="00FF6C8D" w:rsidRDefault="00FF6C8D" w:rsidP="008B33F4">
      <w:pPr>
        <w:pStyle w:val="Text"/>
      </w:pPr>
      <w:r>
        <w:tab/>
        <w:t>Advantages………………………………………………………………………………</w:t>
      </w:r>
      <w:r w:rsidR="00BD176F">
        <w:t>v</w:t>
      </w:r>
    </w:p>
    <w:p w14:paraId="0282094E" w14:textId="0A3FF8D0" w:rsidR="00FF6C8D" w:rsidRDefault="00FF6C8D" w:rsidP="008B33F4">
      <w:pPr>
        <w:pStyle w:val="Text"/>
      </w:pPr>
      <w:r>
        <w:tab/>
        <w:t>Disadvantages……………………………………………………………………</w:t>
      </w:r>
      <w:r w:rsidR="00BD176F">
        <w:t>...</w:t>
      </w:r>
      <w:r>
        <w:t>……</w:t>
      </w:r>
      <w:r w:rsidR="00BD176F">
        <w:t>v</w:t>
      </w:r>
    </w:p>
    <w:p w14:paraId="1DCD9002" w14:textId="789BFD0E" w:rsidR="00FF6C8D" w:rsidRDefault="00FF6C8D" w:rsidP="008B33F4">
      <w:pPr>
        <w:pStyle w:val="Text"/>
      </w:pPr>
      <w:r>
        <w:tab/>
        <w:t>Scope…………………………………………………………………………………</w:t>
      </w:r>
      <w:r w:rsidR="00BD176F">
        <w:t>.….v</w:t>
      </w:r>
      <w:r>
        <w:t xml:space="preserve">  </w:t>
      </w:r>
    </w:p>
    <w:p w14:paraId="0C0CE607" w14:textId="55E74690" w:rsidR="00FF6C8D" w:rsidRDefault="00FF6C8D" w:rsidP="008B33F4">
      <w:pPr>
        <w:pStyle w:val="Text"/>
      </w:pPr>
      <w:r>
        <w:tab/>
        <w:t>Perspective…………………………………………………………………………</w:t>
      </w:r>
      <w:r w:rsidR="00BD176F">
        <w:t>...</w:t>
      </w:r>
      <w:r>
        <w:t>….</w:t>
      </w:r>
      <w:r w:rsidR="00BD176F">
        <w:t>v</w:t>
      </w:r>
    </w:p>
    <w:p w14:paraId="56C3FF0A" w14:textId="426C3C7A" w:rsidR="00FF6C8D" w:rsidRDefault="00FF6C8D" w:rsidP="00FF6C8D">
      <w:pPr>
        <w:pStyle w:val="Heading2"/>
        <w:rPr>
          <w:b w:val="0"/>
          <w:bCs/>
          <w:color w:val="auto"/>
          <w:sz w:val="28"/>
          <w:szCs w:val="28"/>
        </w:rPr>
      </w:pPr>
      <w:r w:rsidRPr="00FF6C8D">
        <w:rPr>
          <w:color w:val="auto"/>
        </w:rPr>
        <w:tab/>
      </w:r>
      <w:r w:rsidRPr="00FF6C8D">
        <w:rPr>
          <w:b w:val="0"/>
          <w:bCs/>
          <w:color w:val="auto"/>
          <w:sz w:val="28"/>
          <w:szCs w:val="28"/>
        </w:rPr>
        <w:t>Product Functionality</w:t>
      </w:r>
      <w:bookmarkStart w:id="0" w:name="_Hlk51540809"/>
      <w:r w:rsidRPr="00FF6C8D">
        <w:rPr>
          <w:b w:val="0"/>
          <w:bCs/>
          <w:color w:val="auto"/>
          <w:sz w:val="28"/>
          <w:szCs w:val="28"/>
        </w:rPr>
        <w:t>……………………………………………………………</w:t>
      </w:r>
      <w:r w:rsidR="00BD176F">
        <w:rPr>
          <w:b w:val="0"/>
          <w:bCs/>
          <w:color w:val="auto"/>
          <w:sz w:val="28"/>
          <w:szCs w:val="28"/>
        </w:rPr>
        <w:t>..</w:t>
      </w:r>
      <w:r w:rsidRPr="00FF6C8D">
        <w:rPr>
          <w:b w:val="0"/>
          <w:bCs/>
          <w:color w:val="auto"/>
          <w:sz w:val="28"/>
          <w:szCs w:val="28"/>
        </w:rPr>
        <w:t>……</w:t>
      </w:r>
      <w:bookmarkEnd w:id="0"/>
      <w:r w:rsidR="00BD176F">
        <w:rPr>
          <w:b w:val="0"/>
          <w:bCs/>
          <w:color w:val="auto"/>
          <w:sz w:val="28"/>
          <w:szCs w:val="28"/>
        </w:rPr>
        <w:t>.</w:t>
      </w:r>
      <w:r>
        <w:rPr>
          <w:b w:val="0"/>
          <w:bCs/>
          <w:color w:val="auto"/>
          <w:sz w:val="28"/>
          <w:szCs w:val="28"/>
        </w:rPr>
        <w:t>.</w:t>
      </w:r>
      <w:r w:rsidR="00BD176F">
        <w:rPr>
          <w:b w:val="0"/>
          <w:bCs/>
          <w:color w:val="auto"/>
          <w:sz w:val="28"/>
          <w:szCs w:val="28"/>
        </w:rPr>
        <w:t>v</w:t>
      </w:r>
    </w:p>
    <w:p w14:paraId="756FBD6A" w14:textId="5AC2760E" w:rsidR="00FF6C8D" w:rsidRDefault="00FF6C8D" w:rsidP="00FF6C8D"/>
    <w:p w14:paraId="7137DC50" w14:textId="34F8337B" w:rsidR="00FF6C8D" w:rsidRPr="00BD176F" w:rsidRDefault="00FF6C8D" w:rsidP="00FF6C8D">
      <w:pPr>
        <w:rPr>
          <w:color w:val="auto"/>
          <w:sz w:val="28"/>
          <w:szCs w:val="28"/>
        </w:rPr>
      </w:pPr>
      <w:r w:rsidRPr="00FF6C8D">
        <w:rPr>
          <w:color w:val="auto"/>
          <w:sz w:val="28"/>
          <w:szCs w:val="28"/>
        </w:rPr>
        <w:t>Objectives</w:t>
      </w:r>
      <w:bookmarkStart w:id="1" w:name="_Hlk51540744"/>
      <w:r w:rsidR="00BD176F" w:rsidRPr="00BD176F">
        <w:rPr>
          <w:color w:val="auto"/>
          <w:sz w:val="28"/>
          <w:szCs w:val="28"/>
        </w:rPr>
        <w:t>……………………………………………………………………</w:t>
      </w:r>
      <w:r w:rsidR="00BD176F">
        <w:rPr>
          <w:color w:val="auto"/>
          <w:sz w:val="28"/>
          <w:szCs w:val="28"/>
        </w:rPr>
        <w:t>…………………</w:t>
      </w:r>
      <w:bookmarkEnd w:id="1"/>
      <w:r w:rsidR="00BD176F">
        <w:rPr>
          <w:color w:val="auto"/>
          <w:sz w:val="28"/>
          <w:szCs w:val="28"/>
        </w:rPr>
        <w:t>vi</w:t>
      </w:r>
    </w:p>
    <w:p w14:paraId="2A97F10B" w14:textId="22070C50" w:rsidR="00FF6C8D" w:rsidRDefault="00FF6C8D" w:rsidP="00FF6C8D">
      <w:pPr>
        <w:rPr>
          <w:color w:val="auto"/>
          <w:sz w:val="28"/>
          <w:szCs w:val="28"/>
        </w:rPr>
      </w:pPr>
    </w:p>
    <w:p w14:paraId="03702053" w14:textId="482DA030" w:rsidR="00FF6C8D" w:rsidRDefault="00FF6C8D" w:rsidP="00FF6C8D">
      <w:pPr>
        <w:rPr>
          <w:color w:val="auto"/>
          <w:sz w:val="28"/>
          <w:szCs w:val="28"/>
        </w:rPr>
      </w:pPr>
      <w:r>
        <w:rPr>
          <w:color w:val="auto"/>
          <w:sz w:val="28"/>
          <w:szCs w:val="28"/>
        </w:rPr>
        <w:t>Problem Statement</w:t>
      </w:r>
      <w:r w:rsidR="00BD176F" w:rsidRPr="00BD176F">
        <w:rPr>
          <w:color w:val="auto"/>
          <w:sz w:val="28"/>
          <w:szCs w:val="28"/>
        </w:rPr>
        <w:t>…………………………………………………………</w:t>
      </w:r>
      <w:r w:rsidR="00BD176F">
        <w:rPr>
          <w:color w:val="auto"/>
          <w:sz w:val="28"/>
          <w:szCs w:val="28"/>
        </w:rPr>
        <w:t>………………….vi</w:t>
      </w:r>
    </w:p>
    <w:p w14:paraId="6F60C3FD" w14:textId="6E4BA35D" w:rsidR="00FF6C8D" w:rsidRDefault="00FF6C8D" w:rsidP="00FF6C8D">
      <w:pPr>
        <w:rPr>
          <w:color w:val="auto"/>
          <w:sz w:val="28"/>
          <w:szCs w:val="28"/>
        </w:rPr>
      </w:pPr>
    </w:p>
    <w:p w14:paraId="66C71AB2" w14:textId="68B85C26" w:rsidR="00FF6C8D" w:rsidRDefault="00FF6C8D" w:rsidP="00FF6C8D">
      <w:pPr>
        <w:rPr>
          <w:color w:val="auto"/>
          <w:sz w:val="28"/>
          <w:szCs w:val="28"/>
        </w:rPr>
      </w:pPr>
      <w:r>
        <w:rPr>
          <w:color w:val="auto"/>
          <w:sz w:val="28"/>
          <w:szCs w:val="28"/>
        </w:rPr>
        <w:t>Analysis</w:t>
      </w:r>
      <w:r w:rsidR="00BD176F" w:rsidRPr="00BD176F">
        <w:rPr>
          <w:color w:val="auto"/>
          <w:sz w:val="28"/>
          <w:szCs w:val="28"/>
        </w:rPr>
        <w:t>……………………………………………………………………</w:t>
      </w:r>
      <w:r w:rsidR="00BD176F">
        <w:rPr>
          <w:color w:val="auto"/>
          <w:sz w:val="28"/>
          <w:szCs w:val="28"/>
        </w:rPr>
        <w:t>…………………...vii</w:t>
      </w:r>
    </w:p>
    <w:p w14:paraId="27D9CB9A" w14:textId="6B016C5A" w:rsidR="00FF6C8D" w:rsidRDefault="00FF6C8D" w:rsidP="00FF6C8D">
      <w:pPr>
        <w:rPr>
          <w:color w:val="auto"/>
          <w:sz w:val="28"/>
          <w:szCs w:val="28"/>
        </w:rPr>
      </w:pPr>
      <w:r>
        <w:rPr>
          <w:color w:val="auto"/>
          <w:sz w:val="28"/>
          <w:szCs w:val="28"/>
        </w:rPr>
        <w:tab/>
      </w:r>
      <w:r w:rsidRPr="00FF6C8D">
        <w:rPr>
          <w:color w:val="auto"/>
          <w:sz w:val="28"/>
          <w:szCs w:val="28"/>
        </w:rPr>
        <w:t>System Requirement Specification (SRS)</w:t>
      </w:r>
      <w:r w:rsidR="00BD176F">
        <w:rPr>
          <w:color w:val="auto"/>
          <w:sz w:val="28"/>
          <w:szCs w:val="28"/>
        </w:rPr>
        <w:t>…………………………………………..vii</w:t>
      </w:r>
    </w:p>
    <w:p w14:paraId="7EC755AD" w14:textId="30A6BA3F" w:rsidR="00FF6C8D" w:rsidRDefault="00FF6C8D" w:rsidP="00FF6C8D">
      <w:pPr>
        <w:rPr>
          <w:color w:val="auto"/>
          <w:sz w:val="28"/>
          <w:szCs w:val="28"/>
        </w:rPr>
      </w:pPr>
      <w:r>
        <w:rPr>
          <w:color w:val="auto"/>
          <w:sz w:val="28"/>
          <w:szCs w:val="28"/>
        </w:rPr>
        <w:tab/>
        <w:t>Data flow Diagram</w:t>
      </w:r>
      <w:r w:rsidR="00BD176F" w:rsidRPr="00BD176F">
        <w:rPr>
          <w:color w:val="auto"/>
          <w:sz w:val="28"/>
          <w:szCs w:val="28"/>
        </w:rPr>
        <w:t>……………………………………………………………………</w:t>
      </w:r>
      <w:r w:rsidR="00BD176F">
        <w:rPr>
          <w:color w:val="auto"/>
          <w:sz w:val="28"/>
          <w:szCs w:val="28"/>
        </w:rPr>
        <w:t>..vii</w:t>
      </w:r>
    </w:p>
    <w:p w14:paraId="31E8D004" w14:textId="4E696BC2" w:rsidR="00FF6C8D" w:rsidRDefault="00FF6C8D" w:rsidP="00FF6C8D">
      <w:pPr>
        <w:rPr>
          <w:color w:val="auto"/>
          <w:sz w:val="28"/>
          <w:szCs w:val="28"/>
        </w:rPr>
      </w:pPr>
      <w:r>
        <w:rPr>
          <w:color w:val="auto"/>
          <w:sz w:val="28"/>
          <w:szCs w:val="28"/>
        </w:rPr>
        <w:tab/>
        <w:t>Data Dictionary</w:t>
      </w:r>
      <w:r w:rsidR="00BD176F" w:rsidRPr="00BD176F">
        <w:rPr>
          <w:color w:val="auto"/>
          <w:sz w:val="28"/>
          <w:szCs w:val="28"/>
        </w:rPr>
        <w:t>……………………………………………………………………</w:t>
      </w:r>
      <w:r w:rsidR="00BD176F">
        <w:rPr>
          <w:color w:val="auto"/>
          <w:sz w:val="28"/>
          <w:szCs w:val="28"/>
        </w:rPr>
        <w:t>…...viii</w:t>
      </w:r>
    </w:p>
    <w:p w14:paraId="5607EEB4" w14:textId="01100BF1" w:rsidR="00FF6C8D" w:rsidRDefault="00FF6C8D" w:rsidP="00FF6C8D">
      <w:pPr>
        <w:rPr>
          <w:color w:val="auto"/>
          <w:sz w:val="28"/>
          <w:szCs w:val="28"/>
        </w:rPr>
      </w:pPr>
      <w:r>
        <w:rPr>
          <w:color w:val="auto"/>
          <w:sz w:val="28"/>
          <w:szCs w:val="28"/>
        </w:rPr>
        <w:tab/>
        <w:t>Decision Tree</w:t>
      </w:r>
      <w:r w:rsidR="00BD176F" w:rsidRPr="00BD176F">
        <w:rPr>
          <w:color w:val="auto"/>
          <w:sz w:val="28"/>
          <w:szCs w:val="28"/>
        </w:rPr>
        <w:t>……………………………………………………………………</w:t>
      </w:r>
      <w:r w:rsidR="00BD176F">
        <w:rPr>
          <w:color w:val="auto"/>
          <w:sz w:val="28"/>
          <w:szCs w:val="28"/>
        </w:rPr>
        <w:t>………ix</w:t>
      </w:r>
    </w:p>
    <w:p w14:paraId="05A26F42" w14:textId="4392F491" w:rsidR="00FF6C8D" w:rsidRDefault="00FF6C8D" w:rsidP="00FF6C8D">
      <w:pPr>
        <w:rPr>
          <w:color w:val="auto"/>
          <w:sz w:val="28"/>
          <w:szCs w:val="28"/>
        </w:rPr>
      </w:pPr>
    </w:p>
    <w:p w14:paraId="4F0550DC" w14:textId="285020BD" w:rsidR="00FF6C8D" w:rsidRPr="00BD176F" w:rsidRDefault="00FF6C8D" w:rsidP="00FF6C8D">
      <w:pPr>
        <w:rPr>
          <w:color w:val="auto"/>
          <w:sz w:val="28"/>
          <w:szCs w:val="28"/>
        </w:rPr>
      </w:pPr>
      <w:r>
        <w:rPr>
          <w:color w:val="auto"/>
          <w:sz w:val="28"/>
          <w:szCs w:val="28"/>
        </w:rPr>
        <w:t>Decision Table</w:t>
      </w:r>
      <w:r w:rsidR="00BD176F" w:rsidRPr="00BD176F">
        <w:rPr>
          <w:color w:val="auto"/>
          <w:sz w:val="28"/>
          <w:szCs w:val="28"/>
        </w:rPr>
        <w:t>……………………………………………………</w:t>
      </w:r>
      <w:r w:rsidR="00BD176F">
        <w:rPr>
          <w:color w:val="auto"/>
          <w:sz w:val="28"/>
          <w:szCs w:val="28"/>
        </w:rPr>
        <w:t>…………………………..</w:t>
      </w:r>
      <w:r w:rsidR="00BD176F" w:rsidRPr="00BD176F">
        <w:rPr>
          <w:color w:val="auto"/>
          <w:sz w:val="28"/>
          <w:szCs w:val="28"/>
        </w:rPr>
        <w:t>...x</w:t>
      </w:r>
    </w:p>
    <w:p w14:paraId="34BFD293" w14:textId="11DCD8FA" w:rsidR="00FF6C8D" w:rsidRPr="00BD176F" w:rsidRDefault="00FF6C8D" w:rsidP="00FF6C8D">
      <w:pPr>
        <w:rPr>
          <w:color w:val="auto"/>
          <w:sz w:val="28"/>
          <w:szCs w:val="28"/>
        </w:rPr>
      </w:pPr>
      <w:r w:rsidRPr="00BD176F">
        <w:rPr>
          <w:color w:val="auto"/>
          <w:sz w:val="28"/>
          <w:szCs w:val="28"/>
        </w:rPr>
        <w:tab/>
        <w:t>Signup</w:t>
      </w:r>
      <w:r w:rsidR="00BD176F" w:rsidRPr="00BD176F">
        <w:rPr>
          <w:color w:val="auto"/>
          <w:sz w:val="28"/>
          <w:szCs w:val="28"/>
        </w:rPr>
        <w:t>………………………………………………………………</w:t>
      </w:r>
      <w:r w:rsidR="00BD176F">
        <w:rPr>
          <w:color w:val="auto"/>
          <w:sz w:val="28"/>
          <w:szCs w:val="28"/>
        </w:rPr>
        <w:t>……………….</w:t>
      </w:r>
      <w:r w:rsidR="00BD176F" w:rsidRPr="00BD176F">
        <w:rPr>
          <w:color w:val="auto"/>
          <w:sz w:val="28"/>
          <w:szCs w:val="28"/>
        </w:rPr>
        <w:t>……x</w:t>
      </w:r>
    </w:p>
    <w:p w14:paraId="6C0BAA09" w14:textId="2145C993" w:rsidR="00FF6C8D" w:rsidRPr="00BD176F" w:rsidRDefault="00FF6C8D" w:rsidP="00FF6C8D">
      <w:pPr>
        <w:rPr>
          <w:color w:val="auto"/>
          <w:sz w:val="28"/>
          <w:szCs w:val="28"/>
        </w:rPr>
      </w:pPr>
      <w:r w:rsidRPr="00BD176F">
        <w:rPr>
          <w:color w:val="auto"/>
          <w:sz w:val="28"/>
          <w:szCs w:val="28"/>
        </w:rPr>
        <w:tab/>
        <w:t>Login</w:t>
      </w:r>
      <w:r w:rsidR="00BD176F" w:rsidRPr="00BD176F">
        <w:rPr>
          <w:color w:val="auto"/>
          <w:sz w:val="28"/>
          <w:szCs w:val="28"/>
        </w:rPr>
        <w:t>…………………………………………………………………</w:t>
      </w:r>
      <w:r w:rsidR="00BD176F">
        <w:rPr>
          <w:color w:val="auto"/>
          <w:sz w:val="28"/>
          <w:szCs w:val="28"/>
        </w:rPr>
        <w:t>…..…...………..</w:t>
      </w:r>
      <w:r w:rsidR="00BD176F" w:rsidRPr="00BD176F">
        <w:rPr>
          <w:color w:val="auto"/>
          <w:sz w:val="28"/>
          <w:szCs w:val="28"/>
        </w:rPr>
        <w:t>…x</w:t>
      </w:r>
    </w:p>
    <w:p w14:paraId="501D6DF7" w14:textId="519682C0" w:rsidR="00FF6C8D" w:rsidRPr="00BD176F" w:rsidRDefault="00FF6C8D" w:rsidP="00FF6C8D">
      <w:pPr>
        <w:rPr>
          <w:color w:val="auto"/>
          <w:sz w:val="28"/>
          <w:szCs w:val="28"/>
        </w:rPr>
      </w:pPr>
      <w:r w:rsidRPr="00BD176F">
        <w:rPr>
          <w:color w:val="auto"/>
          <w:sz w:val="28"/>
          <w:szCs w:val="28"/>
        </w:rPr>
        <w:tab/>
        <w:t>Service</w:t>
      </w:r>
      <w:r w:rsidR="00BD176F" w:rsidRPr="00BD176F">
        <w:rPr>
          <w:color w:val="auto"/>
          <w:sz w:val="28"/>
          <w:szCs w:val="28"/>
        </w:rPr>
        <w:t>………………………………………………………………</w:t>
      </w:r>
      <w:r w:rsidR="00BD176F">
        <w:rPr>
          <w:color w:val="auto"/>
          <w:sz w:val="28"/>
          <w:szCs w:val="28"/>
        </w:rPr>
        <w:t>…………….</w:t>
      </w:r>
      <w:r w:rsidR="00BD176F" w:rsidRPr="00BD176F">
        <w:rPr>
          <w:color w:val="auto"/>
          <w:sz w:val="28"/>
          <w:szCs w:val="28"/>
        </w:rPr>
        <w:t>…</w:t>
      </w:r>
      <w:r w:rsidR="00BD176F">
        <w:rPr>
          <w:color w:val="auto"/>
          <w:sz w:val="28"/>
          <w:szCs w:val="28"/>
        </w:rPr>
        <w:t>...</w:t>
      </w:r>
      <w:r w:rsidR="00BD176F" w:rsidRPr="00BD176F">
        <w:rPr>
          <w:color w:val="auto"/>
          <w:sz w:val="28"/>
          <w:szCs w:val="28"/>
        </w:rPr>
        <w:t>…x</w:t>
      </w:r>
    </w:p>
    <w:p w14:paraId="3684C0B2" w14:textId="1DE132F3" w:rsidR="00FF6C8D" w:rsidRDefault="00FF6C8D" w:rsidP="00FF6C8D">
      <w:pPr>
        <w:rPr>
          <w:color w:val="auto"/>
          <w:sz w:val="28"/>
          <w:szCs w:val="28"/>
        </w:rPr>
      </w:pPr>
    </w:p>
    <w:p w14:paraId="636C564A" w14:textId="50DA2308" w:rsidR="00FF6C8D" w:rsidRDefault="00FF6C8D" w:rsidP="00FF6C8D">
      <w:pPr>
        <w:rPr>
          <w:color w:val="auto"/>
          <w:sz w:val="28"/>
          <w:szCs w:val="28"/>
        </w:rPr>
      </w:pPr>
      <w:r>
        <w:rPr>
          <w:color w:val="auto"/>
          <w:sz w:val="28"/>
          <w:szCs w:val="28"/>
        </w:rPr>
        <w:t>Coding</w:t>
      </w:r>
      <w:r w:rsidR="00BD176F" w:rsidRPr="00BD176F">
        <w:rPr>
          <w:color w:val="auto"/>
          <w:sz w:val="28"/>
          <w:szCs w:val="28"/>
        </w:rPr>
        <w:t>……………………………………………………………………</w:t>
      </w:r>
      <w:r w:rsidR="00BD176F">
        <w:rPr>
          <w:color w:val="auto"/>
          <w:sz w:val="28"/>
          <w:szCs w:val="28"/>
        </w:rPr>
        <w:t>……………………..xi</w:t>
      </w:r>
    </w:p>
    <w:p w14:paraId="1033EA26" w14:textId="32AA5F30" w:rsidR="00FF6C8D" w:rsidRDefault="00FF6C8D" w:rsidP="00FF6C8D">
      <w:pPr>
        <w:rPr>
          <w:color w:val="auto"/>
          <w:sz w:val="28"/>
          <w:szCs w:val="28"/>
        </w:rPr>
      </w:pPr>
    </w:p>
    <w:p w14:paraId="4D1294CB" w14:textId="2AFCD2FB" w:rsidR="00FF6C8D" w:rsidRDefault="00FF6C8D" w:rsidP="00FF6C8D">
      <w:pPr>
        <w:rPr>
          <w:color w:val="auto"/>
          <w:sz w:val="28"/>
          <w:szCs w:val="28"/>
        </w:rPr>
      </w:pPr>
      <w:r>
        <w:rPr>
          <w:color w:val="auto"/>
          <w:sz w:val="28"/>
          <w:szCs w:val="28"/>
        </w:rPr>
        <w:t>Testing</w:t>
      </w:r>
      <w:r w:rsidR="00BD176F" w:rsidRPr="00BD176F">
        <w:rPr>
          <w:color w:val="auto"/>
          <w:sz w:val="28"/>
          <w:szCs w:val="28"/>
        </w:rPr>
        <w:t>……………………………………………………………………</w:t>
      </w:r>
      <w:r w:rsidR="00BD176F">
        <w:rPr>
          <w:color w:val="auto"/>
          <w:sz w:val="28"/>
          <w:szCs w:val="28"/>
        </w:rPr>
        <w:t>……………..……...xi</w:t>
      </w:r>
    </w:p>
    <w:p w14:paraId="25A772DB" w14:textId="23EE0A3C" w:rsidR="00FF6C8D" w:rsidRDefault="00FF6C8D" w:rsidP="00FF6C8D">
      <w:pPr>
        <w:rPr>
          <w:color w:val="auto"/>
          <w:sz w:val="28"/>
          <w:szCs w:val="28"/>
        </w:rPr>
      </w:pPr>
    </w:p>
    <w:p w14:paraId="7E0B6EFE" w14:textId="472FDBDE" w:rsidR="00FF6C8D" w:rsidRDefault="00FF6C8D" w:rsidP="00FF6C8D">
      <w:pPr>
        <w:rPr>
          <w:color w:val="auto"/>
          <w:sz w:val="28"/>
          <w:szCs w:val="28"/>
        </w:rPr>
      </w:pPr>
      <w:r>
        <w:rPr>
          <w:color w:val="auto"/>
          <w:sz w:val="28"/>
          <w:szCs w:val="28"/>
        </w:rPr>
        <w:t>Future Applications</w:t>
      </w:r>
      <w:r w:rsidR="00BD176F" w:rsidRPr="00BD176F">
        <w:rPr>
          <w:color w:val="auto"/>
          <w:sz w:val="28"/>
          <w:szCs w:val="28"/>
        </w:rPr>
        <w:t>…………………………………………………………</w:t>
      </w:r>
      <w:r w:rsidR="00BD176F">
        <w:rPr>
          <w:color w:val="auto"/>
          <w:sz w:val="28"/>
          <w:szCs w:val="28"/>
        </w:rPr>
        <w:t>………………………….xi</w:t>
      </w:r>
    </w:p>
    <w:p w14:paraId="5599CFEC" w14:textId="08CA6F39" w:rsidR="00FF6C8D" w:rsidRDefault="00FF6C8D" w:rsidP="00FF6C8D">
      <w:pPr>
        <w:rPr>
          <w:color w:val="auto"/>
          <w:sz w:val="28"/>
          <w:szCs w:val="28"/>
        </w:rPr>
      </w:pPr>
    </w:p>
    <w:p w14:paraId="5919930E" w14:textId="0C985763" w:rsidR="00FF6C8D" w:rsidRDefault="00FF6C8D" w:rsidP="00FF6C8D">
      <w:pPr>
        <w:rPr>
          <w:color w:val="auto"/>
          <w:sz w:val="28"/>
          <w:szCs w:val="28"/>
        </w:rPr>
      </w:pPr>
      <w:r>
        <w:rPr>
          <w:color w:val="auto"/>
          <w:sz w:val="28"/>
          <w:szCs w:val="28"/>
        </w:rPr>
        <w:t>Documentation</w:t>
      </w:r>
      <w:r w:rsidR="00BD176F" w:rsidRPr="00BD176F">
        <w:rPr>
          <w:color w:val="auto"/>
          <w:sz w:val="28"/>
          <w:szCs w:val="28"/>
        </w:rPr>
        <w:t>………………………………………………………………</w:t>
      </w:r>
      <w:r w:rsidR="00BD176F">
        <w:rPr>
          <w:color w:val="auto"/>
          <w:sz w:val="28"/>
          <w:szCs w:val="28"/>
        </w:rPr>
        <w:t>…..…………….xi</w:t>
      </w:r>
    </w:p>
    <w:p w14:paraId="791F08E7" w14:textId="36A59110" w:rsidR="00FF6C8D" w:rsidRDefault="00FF6C8D" w:rsidP="00FF6C8D">
      <w:pPr>
        <w:rPr>
          <w:color w:val="auto"/>
          <w:sz w:val="28"/>
          <w:szCs w:val="28"/>
        </w:rPr>
      </w:pPr>
    </w:p>
    <w:p w14:paraId="08BAD221" w14:textId="0EE08785" w:rsidR="00FF6C8D" w:rsidRDefault="00FF6C8D" w:rsidP="00FF6C8D">
      <w:pPr>
        <w:rPr>
          <w:color w:val="auto"/>
          <w:sz w:val="28"/>
          <w:szCs w:val="28"/>
        </w:rPr>
      </w:pPr>
      <w:r>
        <w:rPr>
          <w:color w:val="auto"/>
          <w:sz w:val="28"/>
          <w:szCs w:val="28"/>
        </w:rPr>
        <w:t>Conclusion</w:t>
      </w:r>
      <w:r w:rsidR="00BD176F" w:rsidRPr="00BD176F">
        <w:rPr>
          <w:color w:val="auto"/>
          <w:sz w:val="28"/>
          <w:szCs w:val="28"/>
        </w:rPr>
        <w:t>……………………………………………………………………</w:t>
      </w:r>
      <w:r w:rsidR="00BD176F">
        <w:rPr>
          <w:color w:val="auto"/>
          <w:sz w:val="28"/>
          <w:szCs w:val="28"/>
        </w:rPr>
        <w:t>………………..xii</w:t>
      </w:r>
    </w:p>
    <w:p w14:paraId="4CDB16B7" w14:textId="22B09E1D" w:rsidR="00FF6C8D" w:rsidRDefault="00FF6C8D" w:rsidP="00FF6C8D">
      <w:pPr>
        <w:rPr>
          <w:color w:val="auto"/>
          <w:sz w:val="28"/>
          <w:szCs w:val="28"/>
        </w:rPr>
      </w:pPr>
    </w:p>
    <w:p w14:paraId="74554FFA" w14:textId="4B5D17C7" w:rsidR="00FF6C8D" w:rsidRDefault="00FF6C8D" w:rsidP="00FF6C8D">
      <w:pPr>
        <w:rPr>
          <w:color w:val="auto"/>
          <w:sz w:val="28"/>
          <w:szCs w:val="28"/>
        </w:rPr>
      </w:pPr>
      <w:r>
        <w:rPr>
          <w:color w:val="auto"/>
          <w:sz w:val="28"/>
          <w:szCs w:val="28"/>
        </w:rPr>
        <w:t>Bibliography</w:t>
      </w:r>
      <w:r w:rsidR="00BD176F" w:rsidRPr="00BD176F">
        <w:rPr>
          <w:color w:val="auto"/>
          <w:sz w:val="28"/>
          <w:szCs w:val="28"/>
        </w:rPr>
        <w:t>………………………………………………………………</w:t>
      </w:r>
      <w:r w:rsidR="00BD176F">
        <w:rPr>
          <w:color w:val="auto"/>
          <w:sz w:val="28"/>
          <w:szCs w:val="28"/>
        </w:rPr>
        <w:t>….………………...xii</w:t>
      </w:r>
    </w:p>
    <w:p w14:paraId="0665940A" w14:textId="01ED0353" w:rsidR="00FF6C8D" w:rsidRDefault="00FF6C8D" w:rsidP="00FF6C8D">
      <w:pPr>
        <w:rPr>
          <w:color w:val="auto"/>
          <w:sz w:val="28"/>
          <w:szCs w:val="28"/>
        </w:rPr>
      </w:pPr>
      <w:r>
        <w:rPr>
          <w:color w:val="auto"/>
          <w:sz w:val="28"/>
          <w:szCs w:val="28"/>
        </w:rPr>
        <w:tab/>
      </w:r>
    </w:p>
    <w:p w14:paraId="66284D82" w14:textId="77777777" w:rsidR="00FF6C8D" w:rsidRPr="00FF6C8D" w:rsidRDefault="00FF6C8D" w:rsidP="00FF6C8D">
      <w:pPr>
        <w:rPr>
          <w:color w:val="auto"/>
          <w:sz w:val="28"/>
          <w:szCs w:val="28"/>
        </w:rPr>
      </w:pPr>
    </w:p>
    <w:p w14:paraId="41CBE2FC" w14:textId="381C09CF" w:rsidR="008B33F4" w:rsidRPr="00FF6C8D" w:rsidRDefault="008B33F4" w:rsidP="008B33F4">
      <w:pPr>
        <w:pStyle w:val="Text"/>
      </w:pPr>
    </w:p>
    <w:p w14:paraId="5D5E374E" w14:textId="027C9DFB" w:rsidR="008B33F4" w:rsidRDefault="008B33F4" w:rsidP="008B33F4">
      <w:pPr>
        <w:pStyle w:val="Text"/>
      </w:pPr>
    </w:p>
    <w:p w14:paraId="01C55637" w14:textId="77777777" w:rsidR="008B33F4" w:rsidRDefault="008B33F4" w:rsidP="008B33F4">
      <w:pPr>
        <w:pStyle w:val="Text"/>
      </w:pPr>
    </w:p>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C4E4D" w:themeFill="accent2"/>
        <w:tblLayout w:type="fixed"/>
        <w:tblCellMar>
          <w:left w:w="0" w:type="dxa"/>
          <w:right w:w="0" w:type="dxa"/>
        </w:tblCellMar>
        <w:tblLook w:val="0620" w:firstRow="1" w:lastRow="0" w:firstColumn="0" w:lastColumn="0" w:noHBand="1" w:noVBand="1"/>
      </w:tblPr>
      <w:tblGrid>
        <w:gridCol w:w="899"/>
        <w:gridCol w:w="8991"/>
        <w:gridCol w:w="910"/>
      </w:tblGrid>
      <w:tr w:rsidR="0032399A" w14:paraId="17857A9E" w14:textId="77777777" w:rsidTr="00DA403B">
        <w:trPr>
          <w:trHeight w:val="8586"/>
        </w:trPr>
        <w:tc>
          <w:tcPr>
            <w:tcW w:w="10800" w:type="dxa"/>
            <w:gridSpan w:val="3"/>
            <w:shd w:val="clear" w:color="auto" w:fill="BC4E4D" w:themeFill="accent2"/>
            <w:vAlign w:val="bottom"/>
          </w:tcPr>
          <w:p w14:paraId="52FB8E0D" w14:textId="77777777" w:rsidR="0032399A" w:rsidRDefault="0032399A" w:rsidP="0032399A">
            <w:r w:rsidRPr="00AF4F54">
              <w:rPr>
                <w:noProof/>
                <w:lang w:eastAsia="en-AU"/>
              </w:rPr>
              <w:drawing>
                <wp:inline distT="0" distB="0" distL="0" distR="0" wp14:anchorId="479AD777" wp14:editId="28845A57">
                  <wp:extent cx="6851650" cy="4567555"/>
                  <wp:effectExtent l="0" t="0" r="6350" b="444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1650" cy="4567555"/>
                          </a:xfrm>
                          <a:prstGeom prst="rect">
                            <a:avLst/>
                          </a:prstGeom>
                        </pic:spPr>
                      </pic:pic>
                    </a:graphicData>
                  </a:graphic>
                </wp:inline>
              </w:drawing>
            </w:r>
          </w:p>
        </w:tc>
      </w:tr>
      <w:tr w:rsidR="0032399A" w14:paraId="156FEBE8" w14:textId="77777777" w:rsidTr="00DA403B">
        <w:trPr>
          <w:trHeight w:val="4689"/>
        </w:trPr>
        <w:tc>
          <w:tcPr>
            <w:tcW w:w="899" w:type="dxa"/>
            <w:shd w:val="clear" w:color="auto" w:fill="BC4E4D" w:themeFill="accent2"/>
          </w:tcPr>
          <w:p w14:paraId="6A9F47F5" w14:textId="77777777" w:rsidR="0032399A" w:rsidRDefault="0032399A"/>
          <w:p w14:paraId="76BDB678" w14:textId="5B0F077E" w:rsidR="008B33F4" w:rsidRDefault="008B33F4"/>
        </w:tc>
        <w:tc>
          <w:tcPr>
            <w:tcW w:w="8991" w:type="dxa"/>
            <w:shd w:val="clear" w:color="auto" w:fill="BC4E4D" w:themeFill="accent2"/>
            <w:vAlign w:val="center"/>
          </w:tcPr>
          <w:p w14:paraId="223960A2" w14:textId="77777777" w:rsidR="00266986" w:rsidRDefault="00266986" w:rsidP="00AF4F54">
            <w:pPr>
              <w:pStyle w:val="Heading2"/>
            </w:pPr>
          </w:p>
          <w:p w14:paraId="670E06D6" w14:textId="546D4230" w:rsidR="0032399A" w:rsidRPr="00AF4F54" w:rsidRDefault="00266986" w:rsidP="00AF4F54">
            <w:pPr>
              <w:pStyle w:val="Heading2"/>
            </w:pPr>
            <w:r>
              <w:t>I</w:t>
            </w:r>
            <w:r w:rsidR="008B33F4">
              <w:t>NTRODUCTION</w:t>
            </w:r>
          </w:p>
          <w:p w14:paraId="251B592D" w14:textId="77777777" w:rsidR="008B33F4" w:rsidRPr="00AF4F54" w:rsidRDefault="008B33F4" w:rsidP="00AF4F54">
            <w:pPr>
              <w:pStyle w:val="TextWhite"/>
            </w:pPr>
          </w:p>
          <w:p w14:paraId="7D4646AF" w14:textId="2B90965F" w:rsidR="008B33F4" w:rsidRDefault="008B33F4" w:rsidP="00AF4F54">
            <w:pPr>
              <w:pStyle w:val="TextWhite"/>
            </w:pPr>
            <w:r>
              <w:t>The Visitor Management System (VMS) is simple platform to manage and record external visitations to the organization’s physical locations, i.e. warehouses, offices, factories etc. It is based on entrys that are created and edited by employees, which are further under the jurisdiction of the manager super users. The guards that provide extra information also come under super users</w:t>
            </w:r>
          </w:p>
          <w:p w14:paraId="64E59493" w14:textId="5681B1FA" w:rsidR="0088574A" w:rsidRDefault="0088574A" w:rsidP="00AF4F54">
            <w:pPr>
              <w:pStyle w:val="TextWhite"/>
            </w:pPr>
          </w:p>
          <w:p w14:paraId="4895B736" w14:textId="32A261F8" w:rsidR="0088574A" w:rsidRDefault="0088574A" w:rsidP="00AF4F54">
            <w:pPr>
              <w:pStyle w:val="TextWhite"/>
            </w:pPr>
          </w:p>
          <w:p w14:paraId="1A952849" w14:textId="67372D0B" w:rsidR="0088574A" w:rsidRDefault="0088574A" w:rsidP="00AF4F54">
            <w:pPr>
              <w:pStyle w:val="TextWhite"/>
            </w:pPr>
          </w:p>
          <w:p w14:paraId="4AC7E57F" w14:textId="71BC258E" w:rsidR="0088574A" w:rsidRDefault="0088574A" w:rsidP="00AF4F54">
            <w:pPr>
              <w:pStyle w:val="TextWhite"/>
            </w:pPr>
          </w:p>
          <w:p w14:paraId="59F9B26B" w14:textId="5B3E9A32" w:rsidR="0088574A" w:rsidRDefault="0088574A" w:rsidP="00AF4F54">
            <w:pPr>
              <w:pStyle w:val="TextWhite"/>
            </w:pPr>
          </w:p>
          <w:p w14:paraId="0BAE5C84" w14:textId="77777777" w:rsidR="0088574A" w:rsidRDefault="0088574A" w:rsidP="00AF4F54">
            <w:pPr>
              <w:pStyle w:val="TextWhite"/>
            </w:pPr>
          </w:p>
          <w:p w14:paraId="43D2226C" w14:textId="097C793C" w:rsidR="008B33F4" w:rsidRDefault="008B33F4" w:rsidP="00AF4F54">
            <w:pPr>
              <w:pStyle w:val="TextWhite"/>
            </w:pPr>
          </w:p>
          <w:p w14:paraId="1ABEBD63" w14:textId="77777777" w:rsidR="002B631D" w:rsidRDefault="002B631D" w:rsidP="00AF4F54">
            <w:pPr>
              <w:pStyle w:val="TextWhite"/>
            </w:pPr>
            <w:r>
              <w:t xml:space="preserve">This system is made keeping ease of use in mind. It is an online interface web page with authentication for three layers/categories of access. </w:t>
            </w:r>
          </w:p>
          <w:p w14:paraId="5EA60BE3" w14:textId="77777777" w:rsidR="002B631D" w:rsidRDefault="002B631D" w:rsidP="00AF4F54">
            <w:pPr>
              <w:pStyle w:val="TextWhite"/>
            </w:pPr>
          </w:p>
          <w:p w14:paraId="0743AC32" w14:textId="1A7036AD" w:rsidR="002B631D" w:rsidRDefault="00153B6D" w:rsidP="00AF4F54">
            <w:pPr>
              <w:pStyle w:val="TextWhite"/>
            </w:pPr>
            <w:r>
              <w:rPr>
                <w:rStyle w:val="Heading2Char"/>
              </w:rPr>
              <w:t>A</w:t>
            </w:r>
            <w:r w:rsidR="002B631D" w:rsidRPr="00153B6D">
              <w:rPr>
                <w:rStyle w:val="Heading2Char"/>
              </w:rPr>
              <w:t>dvantages</w:t>
            </w:r>
          </w:p>
          <w:p w14:paraId="0B4EADFC" w14:textId="77777777" w:rsidR="002B631D" w:rsidRDefault="002B631D" w:rsidP="00AF4F54">
            <w:pPr>
              <w:pStyle w:val="TextWhite"/>
            </w:pPr>
          </w:p>
          <w:p w14:paraId="5884C0F2" w14:textId="3036C929" w:rsidR="002B631D" w:rsidRDefault="002B631D" w:rsidP="002B631D">
            <w:pPr>
              <w:pStyle w:val="TextWhite"/>
              <w:numPr>
                <w:ilvl w:val="0"/>
                <w:numId w:val="1"/>
              </w:numPr>
            </w:pPr>
            <w:r>
              <w:t>Seamless Entry System</w:t>
            </w:r>
          </w:p>
          <w:p w14:paraId="40CFE7DC" w14:textId="77D1FB31" w:rsidR="002B631D" w:rsidRDefault="002B631D" w:rsidP="002B631D">
            <w:pPr>
              <w:pStyle w:val="TextWhite"/>
              <w:numPr>
                <w:ilvl w:val="0"/>
                <w:numId w:val="1"/>
              </w:numPr>
            </w:pPr>
            <w:r>
              <w:t>Tracking visitors with one click</w:t>
            </w:r>
          </w:p>
          <w:p w14:paraId="4D9E88BA" w14:textId="24402871" w:rsidR="002B631D" w:rsidRDefault="002B631D" w:rsidP="002B631D">
            <w:pPr>
              <w:pStyle w:val="TextWhite"/>
              <w:numPr>
                <w:ilvl w:val="0"/>
                <w:numId w:val="1"/>
              </w:numPr>
            </w:pPr>
            <w:r>
              <w:t>Easy Attendance and Authentication</w:t>
            </w:r>
          </w:p>
          <w:p w14:paraId="4C5C44C0" w14:textId="305B3185" w:rsidR="002B631D" w:rsidRDefault="002B631D" w:rsidP="002B631D">
            <w:pPr>
              <w:pStyle w:val="TextWhite"/>
              <w:numPr>
                <w:ilvl w:val="0"/>
                <w:numId w:val="1"/>
              </w:numPr>
            </w:pPr>
            <w:r>
              <w:t>Fast Responsive Design</w:t>
            </w:r>
          </w:p>
          <w:p w14:paraId="35879767" w14:textId="2DC82D53" w:rsidR="001F175E" w:rsidRDefault="001F175E" w:rsidP="001F175E">
            <w:pPr>
              <w:pStyle w:val="TextWhite"/>
            </w:pPr>
          </w:p>
          <w:p w14:paraId="737F99FF" w14:textId="482A1F57" w:rsidR="001F175E" w:rsidRDefault="001F175E" w:rsidP="001F175E">
            <w:pPr>
              <w:pStyle w:val="Heading2"/>
            </w:pPr>
            <w:r>
              <w:t>Disadvantages</w:t>
            </w:r>
          </w:p>
          <w:p w14:paraId="028D5E29" w14:textId="1600CB05" w:rsidR="008B33F4" w:rsidRDefault="008B33F4" w:rsidP="00AF4F54">
            <w:pPr>
              <w:pStyle w:val="TextWhite"/>
            </w:pPr>
          </w:p>
          <w:p w14:paraId="3779324B" w14:textId="114373C3" w:rsidR="001F175E" w:rsidRDefault="001F175E" w:rsidP="001F175E">
            <w:pPr>
              <w:pStyle w:val="TextWhite"/>
              <w:numPr>
                <w:ilvl w:val="0"/>
                <w:numId w:val="3"/>
              </w:numPr>
            </w:pPr>
            <w:r>
              <w:t>Use of MongoDB as primary storage</w:t>
            </w:r>
          </w:p>
          <w:p w14:paraId="5B1368C2" w14:textId="77777777" w:rsidR="001F175E" w:rsidRDefault="001F175E" w:rsidP="00AF4F54">
            <w:pPr>
              <w:pStyle w:val="TextWhite"/>
            </w:pPr>
          </w:p>
          <w:p w14:paraId="3CDBA609" w14:textId="026BE6E8" w:rsidR="008B33F4" w:rsidRDefault="002B631D" w:rsidP="002B631D">
            <w:pPr>
              <w:pStyle w:val="Heading2"/>
            </w:pPr>
            <w:r>
              <w:t>Scope</w:t>
            </w:r>
          </w:p>
          <w:p w14:paraId="0085F49A" w14:textId="2E0572C5" w:rsidR="002B631D" w:rsidRDefault="002B631D" w:rsidP="002B631D"/>
          <w:p w14:paraId="2210AA3B" w14:textId="6C858150" w:rsidR="002B631D" w:rsidRDefault="002B631D" w:rsidP="002B631D">
            <w:r>
              <w:t xml:space="preserve">This system provides a method to create, edit and delete entrys. Using these pre-defined </w:t>
            </w:r>
            <w:r w:rsidR="006A1040">
              <w:t>entrys people can be identified by guards and let into the facilities of an organization. It requires mildly trained employees and security guards in this system to create and manage entrys.</w:t>
            </w:r>
          </w:p>
          <w:p w14:paraId="58BEC86E" w14:textId="2A1C133B" w:rsidR="006A1040" w:rsidRDefault="006A1040" w:rsidP="002B631D"/>
          <w:p w14:paraId="121A8E29" w14:textId="62F06231" w:rsidR="006A1040" w:rsidRDefault="006A1040" w:rsidP="006A1040">
            <w:pPr>
              <w:pStyle w:val="Heading2"/>
            </w:pPr>
            <w:r>
              <w:t>Perspective</w:t>
            </w:r>
          </w:p>
          <w:p w14:paraId="3AF3D6E1" w14:textId="378750DA" w:rsidR="006A1040" w:rsidRDefault="006A1040" w:rsidP="006A1040"/>
          <w:p w14:paraId="5D35903D" w14:textId="0B7AB4EF" w:rsidR="006A1040" w:rsidRDefault="006A1040" w:rsidP="006A1040">
            <w:r>
              <w:t>The VMS system is a primary web application made for desktops and can also be used for mobile users in browsers.</w:t>
            </w:r>
          </w:p>
          <w:p w14:paraId="7D7BE0BB" w14:textId="146950B6" w:rsidR="006A1040" w:rsidRDefault="006A1040" w:rsidP="006A1040"/>
          <w:p w14:paraId="274A0373" w14:textId="512F6B40" w:rsidR="006A1040" w:rsidRDefault="006A1040" w:rsidP="006A1040">
            <w:pPr>
              <w:pStyle w:val="Heading2"/>
            </w:pPr>
            <w:r>
              <w:t>Product Functionality</w:t>
            </w:r>
          </w:p>
          <w:p w14:paraId="15E6089C" w14:textId="34E4F58E" w:rsidR="006A1040" w:rsidRDefault="006A1040" w:rsidP="006A1040"/>
          <w:p w14:paraId="1528A96C" w14:textId="15F13DA1" w:rsidR="006A1040" w:rsidRDefault="006A1040" w:rsidP="006A1040">
            <w:r w:rsidRPr="006A1040">
              <w:t>The features that must have the applications are:</w:t>
            </w:r>
          </w:p>
          <w:p w14:paraId="62D609ED" w14:textId="77777777" w:rsidR="006A1040" w:rsidRPr="006A1040" w:rsidRDefault="006A1040" w:rsidP="006A1040"/>
          <w:p w14:paraId="7950C6DA" w14:textId="0C172431" w:rsidR="006A1040" w:rsidRPr="006A1040" w:rsidRDefault="006A1040" w:rsidP="006A1040">
            <w:pPr>
              <w:numPr>
                <w:ilvl w:val="0"/>
                <w:numId w:val="2"/>
              </w:numPr>
            </w:pPr>
            <w:r>
              <w:t>Signup details</w:t>
            </w:r>
          </w:p>
          <w:p w14:paraId="2AE99128" w14:textId="48EEEECB" w:rsidR="006A1040" w:rsidRPr="006A1040" w:rsidRDefault="006A1040" w:rsidP="006A1040">
            <w:pPr>
              <w:numPr>
                <w:ilvl w:val="0"/>
                <w:numId w:val="2"/>
              </w:numPr>
            </w:pPr>
            <w:r>
              <w:t>Visitor</w:t>
            </w:r>
            <w:r w:rsidRPr="006A1040">
              <w:t xml:space="preserve"> Details</w:t>
            </w:r>
          </w:p>
          <w:p w14:paraId="5D727E07" w14:textId="32B127DC" w:rsidR="006A1040" w:rsidRPr="006A1040" w:rsidRDefault="006A1040" w:rsidP="006A1040">
            <w:pPr>
              <w:numPr>
                <w:ilvl w:val="0"/>
                <w:numId w:val="2"/>
              </w:numPr>
            </w:pPr>
            <w:r>
              <w:t>Active and Deactive entrys</w:t>
            </w:r>
          </w:p>
          <w:p w14:paraId="6722DE2D" w14:textId="71FC341D" w:rsidR="006A1040" w:rsidRPr="006A1040" w:rsidRDefault="006A1040" w:rsidP="00153B6D">
            <w:pPr>
              <w:numPr>
                <w:ilvl w:val="0"/>
                <w:numId w:val="2"/>
              </w:numPr>
            </w:pPr>
            <w:r>
              <w:t>User Information</w:t>
            </w:r>
          </w:p>
          <w:p w14:paraId="3FB25A96" w14:textId="77777777" w:rsidR="006A1040" w:rsidRPr="006A1040" w:rsidRDefault="006A1040" w:rsidP="006A1040">
            <w:pPr>
              <w:numPr>
                <w:ilvl w:val="0"/>
                <w:numId w:val="2"/>
              </w:numPr>
            </w:pPr>
            <w:r w:rsidRPr="006A1040">
              <w:t>Login Details</w:t>
            </w:r>
          </w:p>
          <w:p w14:paraId="4EAD1ADB" w14:textId="77777777" w:rsidR="006A1040" w:rsidRPr="006A1040" w:rsidRDefault="006A1040" w:rsidP="006A1040"/>
          <w:p w14:paraId="536D4BC2" w14:textId="77777777" w:rsidR="008B33F4" w:rsidRDefault="008B33F4" w:rsidP="00AF4F54">
            <w:pPr>
              <w:pStyle w:val="TextWhite"/>
            </w:pPr>
          </w:p>
          <w:p w14:paraId="5A146261" w14:textId="77777777" w:rsidR="008B33F4" w:rsidRDefault="008B33F4" w:rsidP="00AF4F54">
            <w:pPr>
              <w:pStyle w:val="TextWhite"/>
            </w:pPr>
          </w:p>
          <w:p w14:paraId="285C3A4C" w14:textId="23003595" w:rsidR="008B33F4" w:rsidRDefault="008B33F4" w:rsidP="00AF4F54">
            <w:pPr>
              <w:pStyle w:val="TextWhite"/>
            </w:pPr>
          </w:p>
        </w:tc>
        <w:tc>
          <w:tcPr>
            <w:tcW w:w="910" w:type="dxa"/>
            <w:shd w:val="clear" w:color="auto" w:fill="BC4E4D" w:themeFill="accent2"/>
          </w:tcPr>
          <w:p w14:paraId="75353645" w14:textId="77777777" w:rsidR="0032399A" w:rsidRDefault="0032399A"/>
        </w:tc>
      </w:tr>
    </w:tbl>
    <w:p w14:paraId="4871AF9C" w14:textId="5960D17F" w:rsidR="00256297" w:rsidRDefault="00256297"/>
    <w:p w14:paraId="7F9B5FB3" w14:textId="1E50EC92" w:rsidR="001F175E" w:rsidRDefault="008B33F4" w:rsidP="001F175E">
      <w:pPr>
        <w:pStyle w:val="Quote"/>
      </w:pPr>
      <w:r>
        <w:lastRenderedPageBreak/>
        <w:t>Objectives</w:t>
      </w:r>
    </w:p>
    <w:p w14:paraId="21906832" w14:textId="3BFA00C2" w:rsidR="001F175E" w:rsidRDefault="001F175E" w:rsidP="001F175E"/>
    <w:p w14:paraId="00FBEDF8" w14:textId="592D8860" w:rsidR="001F175E" w:rsidRPr="0088574A" w:rsidRDefault="001F175E" w:rsidP="001F175E">
      <w:pPr>
        <w:rPr>
          <w:rFonts w:ascii="Lucida Fax" w:hAnsi="Lucida Fax" w:cstheme="majorHAnsi"/>
          <w:color w:val="auto"/>
        </w:rPr>
      </w:pPr>
      <w:r w:rsidRPr="0088574A">
        <w:rPr>
          <w:rFonts w:ascii="Lucida Fax" w:hAnsi="Lucida Fax" w:cstheme="majorHAnsi"/>
          <w:color w:val="auto"/>
        </w:rPr>
        <w:t>The objective of the</w:t>
      </w:r>
      <w:r w:rsidR="00473A94" w:rsidRPr="0088574A">
        <w:rPr>
          <w:rFonts w:ascii="Lucida Fax" w:hAnsi="Lucida Fax" w:cstheme="majorHAnsi"/>
          <w:color w:val="auto"/>
        </w:rPr>
        <w:t xml:space="preserve"> project is to create an application that streamlines the process of entry and visitor management into an organization’s properties.</w:t>
      </w:r>
    </w:p>
    <w:p w14:paraId="01F2BB1C" w14:textId="5800C643" w:rsidR="00473A94" w:rsidRDefault="00473A94" w:rsidP="001F175E">
      <w:pPr>
        <w:rPr>
          <w:color w:val="auto"/>
        </w:rPr>
      </w:pPr>
    </w:p>
    <w:p w14:paraId="30C2CED0" w14:textId="548540B7" w:rsidR="00473A94" w:rsidRDefault="00473A94" w:rsidP="00473A94">
      <w:pPr>
        <w:pStyle w:val="Quote"/>
      </w:pPr>
      <w:r>
        <w:t>Problem Statement</w:t>
      </w:r>
    </w:p>
    <w:p w14:paraId="0F3B822D" w14:textId="3B1CCB25" w:rsidR="00473A94" w:rsidRPr="00473A94" w:rsidRDefault="00473A94" w:rsidP="00473A94">
      <w:pPr>
        <w:pStyle w:val="zOawRibbonStandard"/>
        <w:rPr>
          <w:rFonts w:ascii="Lucida Fax" w:hAnsi="Lucida Fax"/>
          <w:sz w:val="24"/>
          <w:szCs w:val="32"/>
        </w:rPr>
      </w:pPr>
      <w:r w:rsidRPr="00473A94">
        <w:rPr>
          <w:rFonts w:ascii="Lucida Fax" w:hAnsi="Lucida Fax"/>
          <w:sz w:val="24"/>
          <w:szCs w:val="32"/>
        </w:rPr>
        <w:t xml:space="preserve">Employee would beforehand put a request for the visit of Visitor(s) using the system. He would provide the details like Name of the Visitor, number of people accompanying him, organization they represent, purpose of the visit, date &amp; time of visit etc. </w:t>
      </w:r>
    </w:p>
    <w:p w14:paraId="3A0E28C9" w14:textId="4C3F7FF6" w:rsidR="00473A94" w:rsidRPr="00473A94" w:rsidRDefault="00473A94" w:rsidP="00473A94">
      <w:pPr>
        <w:pStyle w:val="zOawRibbonStandard"/>
        <w:rPr>
          <w:rFonts w:ascii="Lucida Fax" w:hAnsi="Lucida Fax"/>
          <w:sz w:val="24"/>
          <w:szCs w:val="32"/>
        </w:rPr>
      </w:pPr>
      <w:r w:rsidRPr="00473A94">
        <w:rPr>
          <w:rFonts w:ascii="Lucida Fax" w:hAnsi="Lucida Fax"/>
          <w:sz w:val="24"/>
          <w:szCs w:val="32"/>
        </w:rPr>
        <w:t>When Visitor(s) would arrival at the main gate then system user-Guard at gate would ask his details and who he wants to meet with, and then Guard would cross check in the system whether there is any request from the same employee. If a request would be found, then Guard would issue a gate pass to him. If visitor has not taken prior appointment, Guard at gate will ask the visitor to enter his details and send information to the employee if he wants to see the visitor or not.</w:t>
      </w:r>
    </w:p>
    <w:p w14:paraId="2555FACC" w14:textId="622930FF" w:rsidR="00473A94" w:rsidRPr="00473A94" w:rsidRDefault="00473A94" w:rsidP="00473A94">
      <w:pPr>
        <w:pStyle w:val="zOawRibbonStandard"/>
        <w:rPr>
          <w:rFonts w:ascii="Lucida Fax" w:hAnsi="Lucida Fax"/>
          <w:sz w:val="24"/>
          <w:szCs w:val="32"/>
        </w:rPr>
      </w:pPr>
      <w:r w:rsidRPr="00473A94">
        <w:rPr>
          <w:rFonts w:ascii="Lucida Fax" w:hAnsi="Lucida Fax"/>
          <w:sz w:val="24"/>
          <w:szCs w:val="32"/>
        </w:rPr>
        <w:t xml:space="preserve">In order to create a gate pass Guard should be able to take the details of the Visitor and other people accompanying him , record the names of all people who are visiting, representing organization, address, contact number etc. Once all these details have been captured, then Guard would issue a print of gate pass which would be handed over to Visitor along with the Visitor ID card. </w:t>
      </w:r>
    </w:p>
    <w:p w14:paraId="37A2565A" w14:textId="77777777" w:rsidR="00473A94" w:rsidRPr="00473A94" w:rsidRDefault="00473A94" w:rsidP="00473A94">
      <w:pPr>
        <w:pStyle w:val="zOawRibbonStandard"/>
        <w:rPr>
          <w:rFonts w:ascii="Lucida Fax" w:hAnsi="Lucida Fax"/>
          <w:sz w:val="24"/>
          <w:szCs w:val="32"/>
        </w:rPr>
      </w:pPr>
      <w:r w:rsidRPr="00473A94">
        <w:rPr>
          <w:rFonts w:ascii="Lucida Fax" w:hAnsi="Lucida Fax"/>
          <w:sz w:val="24"/>
          <w:szCs w:val="32"/>
        </w:rPr>
        <w:t>Guard would also record the belonging which Visitor(s) would deposit on gate, and the belongings which Visitor(s) would carry with himself/themselves inside the organization. If needed the details of the belongings can be recorded on the gate pass itself.</w:t>
      </w:r>
    </w:p>
    <w:p w14:paraId="43454821" w14:textId="46FAEDE1" w:rsidR="00473A94" w:rsidRPr="00473A94" w:rsidRDefault="00473A94" w:rsidP="00473A94">
      <w:pPr>
        <w:pStyle w:val="zOawRibbonStandard"/>
        <w:rPr>
          <w:rFonts w:ascii="Lucida Fax" w:hAnsi="Lucida Fax"/>
          <w:sz w:val="24"/>
          <w:szCs w:val="32"/>
        </w:rPr>
      </w:pPr>
      <w:r w:rsidRPr="00473A94">
        <w:rPr>
          <w:rFonts w:ascii="Lucida Fax" w:hAnsi="Lucida Fax"/>
          <w:sz w:val="24"/>
          <w:szCs w:val="32"/>
        </w:rPr>
        <w:t>After visiting the concerned person, Visitor would take his signature on the gate pass and report at the main gate for exit. Guard would check the signature of the Employee being visited and the belongings he/they are carrying. If his/their some belongings would be deposited at the main gate, then Guard would check for the same and return it to him/them and let the Visitor(s) leave the company.</w:t>
      </w:r>
    </w:p>
    <w:p w14:paraId="4341C9F9" w14:textId="60446E57" w:rsidR="00473A94" w:rsidRPr="00473A94" w:rsidRDefault="00473A94" w:rsidP="00473A94">
      <w:pPr>
        <w:pStyle w:val="zOawRibbonStandard"/>
        <w:rPr>
          <w:rFonts w:ascii="Lucida Fax" w:hAnsi="Lucida Fax"/>
          <w:sz w:val="24"/>
          <w:szCs w:val="32"/>
        </w:rPr>
      </w:pPr>
      <w:r w:rsidRPr="00473A94">
        <w:rPr>
          <w:rFonts w:ascii="Lucida Fax" w:hAnsi="Lucida Fax"/>
          <w:sz w:val="24"/>
          <w:szCs w:val="32"/>
        </w:rPr>
        <w:t xml:space="preserve">If we need Employees to put a request for a Visitor using the system then we would have to create a profile of all the Employees in the system, and assign them User ID and Passwords to login, or Employees can send a request via email which would be equally efficient. </w:t>
      </w:r>
    </w:p>
    <w:p w14:paraId="4DEE36B7" w14:textId="77777777" w:rsidR="00473A94" w:rsidRPr="00473A94" w:rsidRDefault="00473A94" w:rsidP="00473A94">
      <w:pPr>
        <w:pStyle w:val="zOawRibbonStandard"/>
        <w:rPr>
          <w:rFonts w:ascii="Lucida Fax" w:hAnsi="Lucida Fax"/>
          <w:sz w:val="24"/>
          <w:szCs w:val="32"/>
        </w:rPr>
      </w:pPr>
      <w:r w:rsidRPr="00473A94">
        <w:rPr>
          <w:rFonts w:ascii="Lucida Fax" w:hAnsi="Lucida Fax"/>
          <w:sz w:val="24"/>
          <w:szCs w:val="32"/>
        </w:rPr>
        <w:t>If we create a profile of Employees in the system then it would also call for a need of Rights Management in the system, where there would be two types of users, one the Employees who would only be able to put a request for the Visitors and other would be the actual users who would be responsible for checking and issuing the gate pass.</w:t>
      </w:r>
    </w:p>
    <w:p w14:paraId="49B1BEB9" w14:textId="77777777" w:rsidR="00473A94" w:rsidRPr="00473A94" w:rsidRDefault="00473A94" w:rsidP="00473A94">
      <w:pPr>
        <w:pStyle w:val="zOawRibbonStandard"/>
        <w:rPr>
          <w:rFonts w:ascii="Lucida Fax" w:hAnsi="Lucida Fax"/>
          <w:sz w:val="24"/>
          <w:szCs w:val="32"/>
        </w:rPr>
      </w:pPr>
      <w:r w:rsidRPr="00473A94">
        <w:rPr>
          <w:rFonts w:ascii="Lucida Fax" w:hAnsi="Lucida Fax"/>
          <w:sz w:val="24"/>
          <w:szCs w:val="32"/>
        </w:rPr>
        <w:t>The application dashboard allows to extract reports of all kinds at the click of a button: like visitor report, In/Out report etc.</w:t>
      </w:r>
    </w:p>
    <w:p w14:paraId="52FEE6B9" w14:textId="42D5A936" w:rsidR="008B33F4" w:rsidRDefault="008B33F4" w:rsidP="008B33F4">
      <w:pPr>
        <w:pStyle w:val="Text"/>
      </w:pPr>
    </w:p>
    <w:p w14:paraId="19C94A65" w14:textId="51D48318" w:rsidR="00473A94" w:rsidRDefault="00473A94" w:rsidP="00473A94">
      <w:pPr>
        <w:pStyle w:val="Quote"/>
      </w:pPr>
      <w:r>
        <w:lastRenderedPageBreak/>
        <w:t>Analysis</w:t>
      </w:r>
    </w:p>
    <w:p w14:paraId="60B607C2" w14:textId="77777777" w:rsidR="00473A94" w:rsidRPr="00473A94" w:rsidRDefault="00473A94" w:rsidP="00473A94"/>
    <w:p w14:paraId="3FE7B3C7" w14:textId="315DF55B" w:rsidR="00473A94" w:rsidRDefault="00473A94" w:rsidP="00802E80">
      <w:pPr>
        <w:pStyle w:val="Heading3"/>
      </w:pPr>
      <w:bookmarkStart w:id="2" w:name="_Hlk51540345"/>
      <w:r>
        <w:t>System Requirement Specification (SRS)</w:t>
      </w:r>
    </w:p>
    <w:bookmarkEnd w:id="2"/>
    <w:p w14:paraId="15167497" w14:textId="1DAEFE5C" w:rsidR="00473A94" w:rsidRPr="00473A94" w:rsidRDefault="00473A94" w:rsidP="00473A94">
      <w:pPr>
        <w:pStyle w:val="ListParagraph"/>
        <w:numPr>
          <w:ilvl w:val="0"/>
          <w:numId w:val="3"/>
        </w:numPr>
        <w:rPr>
          <w:rFonts w:ascii="Lucida Fax" w:hAnsi="Lucida Fax"/>
        </w:rPr>
      </w:pPr>
      <w:r>
        <w:rPr>
          <w:rFonts w:ascii="Lucida Fax" w:hAnsi="Lucida Fax"/>
          <w:sz w:val="24"/>
          <w:szCs w:val="32"/>
        </w:rPr>
        <w:t>Server</w:t>
      </w:r>
    </w:p>
    <w:p w14:paraId="5D60D22E" w14:textId="3D35AE48" w:rsidR="00473A94" w:rsidRPr="00473A94" w:rsidRDefault="00473A94" w:rsidP="00473A94">
      <w:pPr>
        <w:pStyle w:val="ListParagraph"/>
        <w:numPr>
          <w:ilvl w:val="0"/>
          <w:numId w:val="3"/>
        </w:numPr>
        <w:rPr>
          <w:rFonts w:ascii="Lucida Fax" w:hAnsi="Lucida Fax"/>
        </w:rPr>
      </w:pPr>
      <w:r>
        <w:rPr>
          <w:rFonts w:ascii="Lucida Fax" w:hAnsi="Lucida Fax"/>
          <w:sz w:val="24"/>
          <w:szCs w:val="32"/>
        </w:rPr>
        <w:t>Web Portal</w:t>
      </w:r>
    </w:p>
    <w:p w14:paraId="4F6BC22B" w14:textId="0C54A263" w:rsidR="00473A94" w:rsidRPr="00473A94" w:rsidRDefault="00473A94" w:rsidP="00473A94">
      <w:pPr>
        <w:pStyle w:val="ListParagraph"/>
        <w:numPr>
          <w:ilvl w:val="0"/>
          <w:numId w:val="3"/>
        </w:numPr>
        <w:rPr>
          <w:rFonts w:ascii="Lucida Fax" w:hAnsi="Lucida Fax"/>
        </w:rPr>
      </w:pPr>
      <w:r>
        <w:rPr>
          <w:rFonts w:ascii="Lucida Fax" w:hAnsi="Lucida Fax"/>
          <w:sz w:val="24"/>
          <w:szCs w:val="32"/>
        </w:rPr>
        <w:t xml:space="preserve">MongoDB or </w:t>
      </w:r>
      <w:r w:rsidR="00802E80">
        <w:rPr>
          <w:rFonts w:ascii="Lucida Fax" w:hAnsi="Lucida Fax"/>
          <w:sz w:val="24"/>
          <w:szCs w:val="32"/>
        </w:rPr>
        <w:t>NoSQL</w:t>
      </w:r>
      <w:r>
        <w:rPr>
          <w:rFonts w:ascii="Lucida Fax" w:hAnsi="Lucida Fax"/>
          <w:sz w:val="24"/>
          <w:szCs w:val="32"/>
        </w:rPr>
        <w:t xml:space="preserve"> Service provider</w:t>
      </w:r>
    </w:p>
    <w:p w14:paraId="794E8A8E" w14:textId="109071FE" w:rsidR="00473A94" w:rsidRPr="00473A94" w:rsidRDefault="00473A94" w:rsidP="00473A94">
      <w:pPr>
        <w:pStyle w:val="ListParagraph"/>
        <w:numPr>
          <w:ilvl w:val="0"/>
          <w:numId w:val="3"/>
        </w:numPr>
        <w:rPr>
          <w:rFonts w:ascii="Lucida Fax" w:hAnsi="Lucida Fax"/>
        </w:rPr>
      </w:pPr>
      <w:r>
        <w:rPr>
          <w:rFonts w:ascii="Lucida Fax" w:hAnsi="Lucida Fax"/>
          <w:sz w:val="24"/>
          <w:szCs w:val="32"/>
        </w:rPr>
        <w:t>Desktop System</w:t>
      </w:r>
    </w:p>
    <w:p w14:paraId="1071C54A" w14:textId="7C9A66D1" w:rsidR="00473A94" w:rsidRPr="00802E80" w:rsidRDefault="00473A94" w:rsidP="00473A94">
      <w:pPr>
        <w:pStyle w:val="ListParagraph"/>
        <w:numPr>
          <w:ilvl w:val="0"/>
          <w:numId w:val="3"/>
        </w:numPr>
        <w:rPr>
          <w:rFonts w:ascii="Lucida Fax" w:hAnsi="Lucida Fax"/>
        </w:rPr>
      </w:pPr>
      <w:r>
        <w:rPr>
          <w:rFonts w:ascii="Lucida Fax" w:hAnsi="Lucida Fax"/>
          <w:sz w:val="24"/>
          <w:szCs w:val="32"/>
        </w:rPr>
        <w:t>Minorly trained Employees/Guards</w:t>
      </w:r>
    </w:p>
    <w:p w14:paraId="4A675A0F" w14:textId="77777777" w:rsidR="00802E80" w:rsidRPr="00473A94" w:rsidRDefault="00802E80" w:rsidP="00802E80">
      <w:pPr>
        <w:pStyle w:val="ListParagraph"/>
        <w:rPr>
          <w:rFonts w:ascii="Lucida Fax" w:hAnsi="Lucida Fax"/>
        </w:rPr>
      </w:pPr>
    </w:p>
    <w:p w14:paraId="702EAA7A" w14:textId="19671F84" w:rsidR="00473A94" w:rsidRDefault="00473A94" w:rsidP="00BD176F">
      <w:pPr>
        <w:pStyle w:val="Heading3"/>
      </w:pPr>
      <w:r>
        <w:t>Data Flow Diagram</w:t>
      </w:r>
    </w:p>
    <w:p w14:paraId="0ADA0748" w14:textId="3B6B8C85" w:rsidR="007F755D" w:rsidRDefault="00802E80" w:rsidP="007F755D">
      <w:r>
        <w:rPr>
          <w:noProof/>
        </w:rPr>
        <mc:AlternateContent>
          <mc:Choice Requires="wps">
            <w:drawing>
              <wp:anchor distT="0" distB="0" distL="114300" distR="114300" simplePos="0" relativeHeight="251666432" behindDoc="0" locked="0" layoutInCell="1" allowOverlap="1" wp14:anchorId="2D1CBF2E" wp14:editId="4422A4CC">
                <wp:simplePos x="0" y="0"/>
                <wp:positionH relativeFrom="column">
                  <wp:posOffset>1990725</wp:posOffset>
                </wp:positionH>
                <wp:positionV relativeFrom="paragraph">
                  <wp:posOffset>5133975</wp:posOffset>
                </wp:positionV>
                <wp:extent cx="70485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778C934" id="_x0000_t32" coordsize="21600,21600" o:spt="32" o:oned="t" path="m,l21600,21600e" filled="f">
                <v:path arrowok="t" fillok="f" o:connecttype="none"/>
                <o:lock v:ext="edit" shapetype="t"/>
              </v:shapetype>
              <v:shape id="Straight Arrow Connector 15" o:spid="_x0000_s1026" type="#_x0000_t32" style="position:absolute;margin-left:156.75pt;margin-top:404.25pt;width:55.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" strokecolor="#b64544 [3045]">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6A971660" wp14:editId="0018F71C">
                <wp:simplePos x="0" y="0"/>
                <wp:positionH relativeFrom="column">
                  <wp:posOffset>1990725</wp:posOffset>
                </wp:positionH>
                <wp:positionV relativeFrom="paragraph">
                  <wp:posOffset>5124450</wp:posOffset>
                </wp:positionV>
                <wp:extent cx="704850" cy="9525"/>
                <wp:effectExtent l="0" t="57150" r="38100" b="85725"/>
                <wp:wrapNone/>
                <wp:docPr id="14" name="Straight Arrow Connector 14"/>
                <wp:cNvGraphicFramePr/>
                <a:graphic xmlns:a="http://schemas.openxmlformats.org/drawingml/2006/main">
                  <a:graphicData uri="http://schemas.microsoft.com/office/word/2010/wordprocessingShape">
                    <wps:wsp>
                      <wps:cNvCnPr/>
                      <wps:spPr>
                        <a:xfrm>
                          <a:off x="0" y="0"/>
                          <a:ext cx="70485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BA61B1" id="Straight Arrow Connector 14" o:spid="_x0000_s1026" type="#_x0000_t32" style="position:absolute;margin-left:156.75pt;margin-top:403.5pt;width:55.5pt;height:.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" strokecolor="#b64544 [3045]">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6EEEB74C" wp14:editId="58CCAE35">
                <wp:simplePos x="0" y="0"/>
                <wp:positionH relativeFrom="column">
                  <wp:posOffset>4305300</wp:posOffset>
                </wp:positionH>
                <wp:positionV relativeFrom="paragraph">
                  <wp:posOffset>1019175</wp:posOffset>
                </wp:positionV>
                <wp:extent cx="714375" cy="9525"/>
                <wp:effectExtent l="19050" t="57150" r="0" b="85725"/>
                <wp:wrapNone/>
                <wp:docPr id="11" name="Straight Arrow Connector 11"/>
                <wp:cNvGraphicFramePr/>
                <a:graphic xmlns:a="http://schemas.openxmlformats.org/drawingml/2006/main">
                  <a:graphicData uri="http://schemas.microsoft.com/office/word/2010/wordprocessingShape">
                    <wps:wsp>
                      <wps:cNvCnPr/>
                      <wps:spPr>
                        <a:xfrm flipH="1">
                          <a:off x="0" y="0"/>
                          <a:ext cx="71437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A69585" id="Straight Arrow Connector 11" o:spid="_x0000_s1026" type="#_x0000_t32" style="position:absolute;margin-left:339pt;margin-top:80.25pt;width:56.25pt;height:.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" strokecolor="#b64544 [3045]">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6ACB5B49" wp14:editId="3F441A92">
                <wp:simplePos x="0" y="0"/>
                <wp:positionH relativeFrom="column">
                  <wp:posOffset>4324350</wp:posOffset>
                </wp:positionH>
                <wp:positionV relativeFrom="paragraph">
                  <wp:posOffset>733425</wp:posOffset>
                </wp:positionV>
                <wp:extent cx="695325" cy="9525"/>
                <wp:effectExtent l="0" t="76200" r="28575" b="85725"/>
                <wp:wrapNone/>
                <wp:docPr id="10" name="Straight Arrow Connector 10"/>
                <wp:cNvGraphicFramePr/>
                <a:graphic xmlns:a="http://schemas.openxmlformats.org/drawingml/2006/main">
                  <a:graphicData uri="http://schemas.microsoft.com/office/word/2010/wordprocessingShape">
                    <wps:wsp>
                      <wps:cNvCnPr/>
                      <wps:spPr>
                        <a:xfrm flipV="1">
                          <a:off x="0" y="0"/>
                          <a:ext cx="69532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3BD4D7" id="Straight Arrow Connector 10" o:spid="_x0000_s1026" type="#_x0000_t32" style="position:absolute;margin-left:340.5pt;margin-top:57.75pt;width:54.75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" strokecolor="#b64544 [3045]">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14D9C960" wp14:editId="32BC290F">
                <wp:simplePos x="0" y="0"/>
                <wp:positionH relativeFrom="column">
                  <wp:posOffset>257175</wp:posOffset>
                </wp:positionH>
                <wp:positionV relativeFrom="paragraph">
                  <wp:posOffset>4267200</wp:posOffset>
                </wp:positionV>
                <wp:extent cx="1743075" cy="1704975"/>
                <wp:effectExtent l="19050" t="19050" r="28575" b="28575"/>
                <wp:wrapNone/>
                <wp:docPr id="9" name="Flowchart: Connector 9"/>
                <wp:cNvGraphicFramePr/>
                <a:graphic xmlns:a="http://schemas.openxmlformats.org/drawingml/2006/main">
                  <a:graphicData uri="http://schemas.microsoft.com/office/word/2010/wordprocessingShape">
                    <wps:wsp>
                      <wps:cNvSpPr/>
                      <wps:spPr>
                        <a:xfrm>
                          <a:off x="0" y="0"/>
                          <a:ext cx="1743075" cy="1704975"/>
                        </a:xfrm>
                        <a:prstGeom prst="flowChartConnector">
                          <a:avLst/>
                        </a:prstGeom>
                        <a:ln/>
                      </wps:spPr>
                      <wps:style>
                        <a:lnRef idx="3">
                          <a:schemeClr val="lt1"/>
                        </a:lnRef>
                        <a:fillRef idx="1">
                          <a:schemeClr val="accent2"/>
                        </a:fillRef>
                        <a:effectRef idx="1">
                          <a:schemeClr val="accent2"/>
                        </a:effectRef>
                        <a:fontRef idx="minor">
                          <a:schemeClr val="lt1"/>
                        </a:fontRef>
                      </wps:style>
                      <wps:txbx>
                        <w:txbxContent>
                          <w:p w14:paraId="52E6645B" w14:textId="185D69C7" w:rsidR="00883066" w:rsidRDefault="00883066" w:rsidP="00802E80">
                            <w:pPr>
                              <w:jc w:val="center"/>
                              <w:rPr>
                                <w:sz w:val="40"/>
                                <w:szCs w:val="40"/>
                              </w:rPr>
                            </w:pPr>
                            <w:r>
                              <w:rPr>
                                <w:sz w:val="40"/>
                                <w:szCs w:val="40"/>
                              </w:rPr>
                              <w:t>Users</w:t>
                            </w:r>
                          </w:p>
                          <w:p w14:paraId="52AFAB24" w14:textId="1A6E5626" w:rsidR="00883066" w:rsidRDefault="00883066" w:rsidP="00802E80">
                            <w:pPr>
                              <w:jc w:val="center"/>
                            </w:pPr>
                            <w:r>
                              <w:rPr>
                                <w:sz w:val="40"/>
                                <w:szCs w:val="40"/>
                              </w:rPr>
                              <w:t>(Browser)</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9C96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 o:spid="_x0000_s1026" type="#_x0000_t120" style="position:absolute;margin-left:20.25pt;margin-top:336pt;width:137.25pt;height:13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" fillcolor="#bc4e4d [3205]" strokecolor="white [3201]" strokeweight="3pt">
                <v:textbox inset="3pt,3pt,3pt,3pt">
                  <w:txbxContent>
                    <w:p w14:paraId="52E6645B" w14:textId="185D69C7" w:rsidR="00883066" w:rsidRDefault="00883066" w:rsidP="00802E80">
                      <w:pPr>
                        <w:jc w:val="center"/>
                        <w:rPr>
                          <w:sz w:val="40"/>
                          <w:szCs w:val="40"/>
                        </w:rPr>
                      </w:pPr>
                      <w:r>
                        <w:rPr>
                          <w:sz w:val="40"/>
                          <w:szCs w:val="40"/>
                        </w:rPr>
                        <w:t>Users</w:t>
                      </w:r>
                    </w:p>
                    <w:p w14:paraId="52AFAB24" w14:textId="1A6E5626" w:rsidR="00883066" w:rsidRDefault="00883066" w:rsidP="00802E80">
                      <w:pPr>
                        <w:jc w:val="center"/>
                      </w:pPr>
                      <w:r>
                        <w:rPr>
                          <w:sz w:val="40"/>
                          <w:szCs w:val="40"/>
                        </w:rPr>
                        <w:t>(Browser)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A63D82A" wp14:editId="777FEC01">
                <wp:simplePos x="0" y="0"/>
                <wp:positionH relativeFrom="column">
                  <wp:posOffset>4991100</wp:posOffset>
                </wp:positionH>
                <wp:positionV relativeFrom="paragraph">
                  <wp:posOffset>27940</wp:posOffset>
                </wp:positionV>
                <wp:extent cx="1743075" cy="1704975"/>
                <wp:effectExtent l="19050" t="19050" r="28575" b="28575"/>
                <wp:wrapNone/>
                <wp:docPr id="2" name="Flowchart: Connector 2"/>
                <wp:cNvGraphicFramePr/>
                <a:graphic xmlns:a="http://schemas.openxmlformats.org/drawingml/2006/main">
                  <a:graphicData uri="http://schemas.microsoft.com/office/word/2010/wordprocessingShape">
                    <wps:wsp>
                      <wps:cNvSpPr/>
                      <wps:spPr>
                        <a:xfrm>
                          <a:off x="0" y="0"/>
                          <a:ext cx="1743075" cy="1704975"/>
                        </a:xfrm>
                        <a:prstGeom prst="flowChartConnector">
                          <a:avLst/>
                        </a:prstGeom>
                        <a:ln/>
                      </wps:spPr>
                      <wps:style>
                        <a:lnRef idx="3">
                          <a:schemeClr val="lt1"/>
                        </a:lnRef>
                        <a:fillRef idx="1">
                          <a:schemeClr val="accent2"/>
                        </a:fillRef>
                        <a:effectRef idx="1">
                          <a:schemeClr val="accent2"/>
                        </a:effectRef>
                        <a:fontRef idx="minor">
                          <a:schemeClr val="lt1"/>
                        </a:fontRef>
                      </wps:style>
                      <wps:txbx>
                        <w:txbxContent>
                          <w:p w14:paraId="3AEB7BA2" w14:textId="229DB208" w:rsidR="00883066" w:rsidRDefault="00883066" w:rsidP="00802E80">
                            <w:pPr>
                              <w:jc w:val="center"/>
                            </w:pPr>
                            <w:r w:rsidRPr="008644BC">
                              <w:rPr>
                                <w:sz w:val="40"/>
                                <w:szCs w:val="40"/>
                              </w:rPr>
                              <w:t>Database</w:t>
                            </w:r>
                          </w:p>
                        </w:txbxContent>
                      </wps:txbx>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3D82A" id="Flowchart: Connector 2" o:spid="_x0000_s1027" type="#_x0000_t120" style="position:absolute;margin-left:393pt;margin-top:2.2pt;width:137.25pt;height:13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" fillcolor="#bc4e4d [3205]" strokecolor="white [3201]" strokeweight="3pt">
                <v:textbox inset="3pt,3pt,3pt,3pt">
                  <w:txbxContent>
                    <w:p w14:paraId="3AEB7BA2" w14:textId="229DB208" w:rsidR="00883066" w:rsidRDefault="00883066" w:rsidP="00802E80">
                      <w:pPr>
                        <w:jc w:val="center"/>
                      </w:pPr>
                      <w:r w:rsidRPr="008644BC">
                        <w:rPr>
                          <w:sz w:val="40"/>
                          <w:szCs w:val="40"/>
                        </w:rPr>
                        <w:t>Database</w:t>
                      </w:r>
                    </w:p>
                  </w:txbxContent>
                </v:textbox>
              </v:shape>
            </w:pict>
          </mc:Fallback>
        </mc:AlternateContent>
      </w:r>
      <w:r w:rsidR="008644BC">
        <w:rPr>
          <w:noProof/>
        </w:rPr>
        <w:drawing>
          <wp:inline distT="0" distB="0" distL="0" distR="0" wp14:anchorId="2C1217A6" wp14:editId="018DCE1D">
            <wp:extent cx="7029450" cy="596265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FE68809" w14:textId="0E6CE928" w:rsidR="007F755D" w:rsidRDefault="007F755D" w:rsidP="007F755D">
      <w:pPr>
        <w:pStyle w:val="Heading3"/>
        <w:jc w:val="center"/>
      </w:pPr>
      <w:r>
        <w:rPr>
          <w:noProof/>
        </w:rPr>
        <w:lastRenderedPageBreak/>
        <w:drawing>
          <wp:anchor distT="0" distB="0" distL="114300" distR="114300" simplePos="0" relativeHeight="251667456" behindDoc="1" locked="0" layoutInCell="1" allowOverlap="1" wp14:anchorId="6C616786" wp14:editId="3828E9CE">
            <wp:simplePos x="0" y="0"/>
            <wp:positionH relativeFrom="column">
              <wp:posOffset>431042</wp:posOffset>
            </wp:positionH>
            <wp:positionV relativeFrom="paragraph">
              <wp:posOffset>75897</wp:posOffset>
            </wp:positionV>
            <wp:extent cx="5947682" cy="3581400"/>
            <wp:effectExtent l="76200" t="76200" r="129540" b="13335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9).png"/>
                    <pic:cNvPicPr/>
                  </pic:nvPicPr>
                  <pic:blipFill rotWithShape="1">
                    <a:blip r:embed="rId19">
                      <a:extLst>
                        <a:ext uri="{28A0092B-C50C-407E-A947-70E740481C1C}">
                          <a14:useLocalDpi xmlns:a14="http://schemas.microsoft.com/office/drawing/2010/main" val="0"/>
                        </a:ext>
                      </a:extLst>
                    </a:blip>
                    <a:srcRect l="9723" t="36296" r="51528" b="22222"/>
                    <a:stretch/>
                  </pic:blipFill>
                  <pic:spPr bwMode="auto">
                    <a:xfrm>
                      <a:off x="0" y="0"/>
                      <a:ext cx="5947682"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5AB30295" w14:textId="0864F7A8" w:rsidR="007F755D" w:rsidRDefault="007F755D" w:rsidP="007F755D"/>
    <w:p w14:paraId="247D8FAC" w14:textId="4D079427" w:rsidR="007F755D" w:rsidRDefault="007F755D" w:rsidP="007F755D"/>
    <w:p w14:paraId="36CB77F5" w14:textId="36C5D00A" w:rsidR="002B15FC" w:rsidRDefault="002B15FC" w:rsidP="007F755D"/>
    <w:p w14:paraId="5DCAE7E6" w14:textId="4C2F3B58" w:rsidR="002B15FC" w:rsidRDefault="002B15FC" w:rsidP="007F755D"/>
    <w:p w14:paraId="4B04822C" w14:textId="0239AF6E" w:rsidR="002B15FC" w:rsidRDefault="002B15FC" w:rsidP="007F755D">
      <w:r>
        <w:t xml:space="preserve">                    </w:t>
      </w:r>
      <w:r w:rsidRPr="002B15FC">
        <w:rPr>
          <w:color w:val="auto"/>
        </w:rPr>
        <w:t xml:space="preserve"> </w:t>
      </w:r>
      <w:r w:rsidRPr="002B15FC">
        <w:rPr>
          <w:color w:val="auto"/>
          <w:sz w:val="20"/>
          <w:szCs w:val="20"/>
          <w:highlight w:val="lightGray"/>
        </w:rPr>
        <w:t>EMPLOYEE</w:t>
      </w:r>
      <w:r>
        <w:rPr>
          <w:color w:val="auto"/>
        </w:rPr>
        <w:t xml:space="preserve">                                                                                       </w:t>
      </w:r>
      <w:r w:rsidRPr="002B15FC">
        <w:rPr>
          <w:color w:val="auto"/>
          <w:highlight w:val="lightGray"/>
        </w:rPr>
        <w:t>GUARD</w:t>
      </w:r>
      <w:r>
        <w:rPr>
          <w:color w:val="auto"/>
        </w:rPr>
        <w:t xml:space="preserve"> </w:t>
      </w:r>
    </w:p>
    <w:p w14:paraId="0F5AEEBD" w14:textId="2E8578FE" w:rsidR="002B15FC" w:rsidRDefault="002B15FC" w:rsidP="007F755D"/>
    <w:p w14:paraId="517F61D1" w14:textId="1ED87BF3" w:rsidR="002B15FC" w:rsidRDefault="002B15FC" w:rsidP="007F755D"/>
    <w:p w14:paraId="7217D7C4" w14:textId="17BD66C7" w:rsidR="002B15FC" w:rsidRDefault="002B15FC" w:rsidP="007F755D"/>
    <w:p w14:paraId="581C9B69" w14:textId="5C82F10C" w:rsidR="002B15FC" w:rsidRDefault="002B15FC" w:rsidP="007F755D"/>
    <w:p w14:paraId="26663466" w14:textId="39F4FB21" w:rsidR="002B15FC" w:rsidRDefault="002B15FC" w:rsidP="007F755D"/>
    <w:p w14:paraId="0653052C" w14:textId="39FA16D7" w:rsidR="002B15FC" w:rsidRDefault="002B15FC" w:rsidP="007F755D"/>
    <w:p w14:paraId="4A4B163D" w14:textId="3DA0FDB9" w:rsidR="002B15FC" w:rsidRDefault="002B15FC" w:rsidP="007F755D"/>
    <w:p w14:paraId="64327AB2" w14:textId="7F99EC5B" w:rsidR="002B15FC" w:rsidRDefault="002B15FC" w:rsidP="007F755D"/>
    <w:p w14:paraId="4F0D5C43" w14:textId="4E996442" w:rsidR="002B15FC" w:rsidRDefault="002B15FC" w:rsidP="007F755D"/>
    <w:p w14:paraId="6DA823B9" w14:textId="666F51B0" w:rsidR="002B15FC" w:rsidRDefault="002B15FC" w:rsidP="007F755D"/>
    <w:p w14:paraId="579DB2EA" w14:textId="57E59D03" w:rsidR="002B15FC" w:rsidRDefault="002B15FC" w:rsidP="007F755D"/>
    <w:p w14:paraId="1EC56C69" w14:textId="16DCB656" w:rsidR="002B15FC" w:rsidRDefault="002B15FC" w:rsidP="007F755D"/>
    <w:p w14:paraId="2C4BD1F1" w14:textId="73C1D613" w:rsidR="002B15FC" w:rsidRDefault="002B15FC" w:rsidP="007F755D"/>
    <w:p w14:paraId="6E3E9AB3" w14:textId="72C1B258" w:rsidR="002B15FC" w:rsidRDefault="002B15FC" w:rsidP="007F755D"/>
    <w:p w14:paraId="0BE3DAC6" w14:textId="3F4C9AB2" w:rsidR="002B15FC" w:rsidRDefault="002B15FC" w:rsidP="007F755D"/>
    <w:p w14:paraId="78D7846A" w14:textId="7EFFC9F8" w:rsidR="002B15FC" w:rsidRDefault="002B15FC" w:rsidP="007F755D"/>
    <w:p w14:paraId="35F42BDA" w14:textId="77777777" w:rsidR="002B15FC" w:rsidRDefault="002B15FC" w:rsidP="007F755D"/>
    <w:p w14:paraId="4F2DDFB9" w14:textId="27FA9B64" w:rsidR="007F755D" w:rsidRDefault="007F755D" w:rsidP="007F755D">
      <w:pPr>
        <w:rPr>
          <w:noProof/>
        </w:rPr>
      </w:pPr>
    </w:p>
    <w:p w14:paraId="681AF129" w14:textId="77777777" w:rsidR="007F755D" w:rsidRDefault="007F755D" w:rsidP="007F755D">
      <w:pPr>
        <w:jc w:val="center"/>
        <w:rPr>
          <w:noProof/>
        </w:rPr>
      </w:pPr>
    </w:p>
    <w:p w14:paraId="7C4335C8" w14:textId="6D45CF53" w:rsidR="007F755D" w:rsidRPr="007F755D" w:rsidRDefault="007F755D" w:rsidP="007F755D">
      <w:pPr>
        <w:jc w:val="center"/>
      </w:pPr>
      <w:r>
        <w:rPr>
          <w:noProof/>
        </w:rPr>
        <w:drawing>
          <wp:inline distT="0" distB="0" distL="0" distR="0" wp14:anchorId="3E6F8567" wp14:editId="149E5151">
            <wp:extent cx="5073388" cy="3876675"/>
            <wp:effectExtent l="76200" t="76200" r="127635" b="1238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9).png"/>
                    <pic:cNvPicPr/>
                  </pic:nvPicPr>
                  <pic:blipFill rotWithShape="1">
                    <a:blip r:embed="rId19">
                      <a:extLst>
                        <a:ext uri="{28A0092B-C50C-407E-A947-70E740481C1C}">
                          <a14:useLocalDpi xmlns:a14="http://schemas.microsoft.com/office/drawing/2010/main" val="0"/>
                        </a:ext>
                      </a:extLst>
                    </a:blip>
                    <a:srcRect l="50139" t="18271" r="8055" b="24938"/>
                    <a:stretch/>
                  </pic:blipFill>
                  <pic:spPr bwMode="auto">
                    <a:xfrm>
                      <a:off x="0" y="0"/>
                      <a:ext cx="5095533" cy="3893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ab/>
      </w:r>
    </w:p>
    <w:p w14:paraId="1F2D18BA" w14:textId="402F5030" w:rsidR="007C59A1" w:rsidRPr="007C59A1" w:rsidRDefault="007C59A1" w:rsidP="007F755D">
      <w:pPr>
        <w:pStyle w:val="Heading3"/>
      </w:pPr>
      <w:r>
        <w:lastRenderedPageBreak/>
        <w:t>Data Dictionary</w:t>
      </w:r>
    </w:p>
    <w:bookmarkStart w:id="3" w:name="_MON_1657255313"/>
    <w:bookmarkEnd w:id="3"/>
    <w:p w14:paraId="00983B4F" w14:textId="64069149" w:rsidR="007C59A1" w:rsidRPr="007C59A1" w:rsidRDefault="007C59A1" w:rsidP="007C59A1">
      <w:r>
        <w:object w:dxaOrig="9360" w:dyaOrig="12870" w14:anchorId="514A2B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15pt;height:654.45pt" o:ole="">
            <v:imagedata r:id="rId20" o:title=""/>
          </v:shape>
          <o:OLEObject Type="Embed" ProgID="Word.OpenDocumentText.12" ShapeID="_x0000_i1025" DrawAspect="Content" ObjectID="_1663138098" r:id="rId21"/>
        </w:object>
      </w:r>
    </w:p>
    <w:p w14:paraId="0C6A02AA" w14:textId="1C69EB62" w:rsidR="008B33F4" w:rsidRDefault="007C59A1" w:rsidP="007C59A1">
      <w:pPr>
        <w:pStyle w:val="Heading3"/>
      </w:pPr>
      <w:r>
        <w:lastRenderedPageBreak/>
        <w:t>Decision Tree</w:t>
      </w:r>
    </w:p>
    <w:p w14:paraId="2677C261" w14:textId="5B68CA6B" w:rsidR="007C59A1" w:rsidRDefault="007C59A1" w:rsidP="007C59A1"/>
    <w:p w14:paraId="5E2A5A23" w14:textId="17147667" w:rsidR="007C59A1" w:rsidRPr="007C59A1" w:rsidRDefault="007C59A1" w:rsidP="007C59A1">
      <w:r>
        <w:rPr>
          <w:noProof/>
        </w:rPr>
        <w:drawing>
          <wp:inline distT="0" distB="0" distL="0" distR="0" wp14:anchorId="070F0000" wp14:editId="18A24853">
            <wp:extent cx="6604907" cy="7980218"/>
            <wp:effectExtent l="5715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64318D9" w14:textId="771CF28D" w:rsidR="008B33F4" w:rsidRDefault="008B33F4" w:rsidP="008B33F4">
      <w:pPr>
        <w:pStyle w:val="Text"/>
      </w:pPr>
    </w:p>
    <w:p w14:paraId="0F06942D" w14:textId="433AF593" w:rsidR="00D16C58" w:rsidRDefault="00D442BA" w:rsidP="005D72B7">
      <w:pPr>
        <w:pStyle w:val="Quote"/>
      </w:pPr>
      <w:r>
        <w:lastRenderedPageBreak/>
        <w:t>Decision Table</w:t>
      </w:r>
    </w:p>
    <w:p w14:paraId="6673BCB4" w14:textId="7F8AAC5E" w:rsidR="00D16C58" w:rsidRPr="00D16C58" w:rsidRDefault="00D16C58" w:rsidP="00D16C58">
      <w:pPr>
        <w:pStyle w:val="Heading3"/>
      </w:pPr>
      <w:r>
        <w:t>Sign-up</w:t>
      </w:r>
    </w:p>
    <w:p w14:paraId="79D7043E" w14:textId="48CABF96" w:rsidR="00D442BA" w:rsidRDefault="00D442BA" w:rsidP="00D442BA"/>
    <w:tbl>
      <w:tblPr>
        <w:tblStyle w:val="TableGrid"/>
        <w:tblW w:w="11013" w:type="dxa"/>
        <w:tblLayout w:type="fixed"/>
        <w:tblLook w:val="04A0" w:firstRow="1" w:lastRow="0" w:firstColumn="1" w:lastColumn="0" w:noHBand="0" w:noVBand="1"/>
      </w:tblPr>
      <w:tblGrid>
        <w:gridCol w:w="5313"/>
        <w:gridCol w:w="949"/>
        <w:gridCol w:w="949"/>
        <w:gridCol w:w="950"/>
        <w:gridCol w:w="949"/>
        <w:gridCol w:w="950"/>
        <w:gridCol w:w="953"/>
      </w:tblGrid>
      <w:tr w:rsidR="00810398" w14:paraId="44E0AC67" w14:textId="1ECE78D1" w:rsidTr="00810398">
        <w:trPr>
          <w:trHeight w:val="384"/>
        </w:trPr>
        <w:tc>
          <w:tcPr>
            <w:tcW w:w="5313" w:type="dxa"/>
            <w:shd w:val="clear" w:color="auto" w:fill="BC4E4D" w:themeFill="accent2"/>
          </w:tcPr>
          <w:p w14:paraId="063E63ED" w14:textId="770C5BCF" w:rsidR="00810398" w:rsidRDefault="00810398" w:rsidP="00D16C58">
            <w:pPr>
              <w:pStyle w:val="Text"/>
            </w:pPr>
            <w:r>
              <w:t>Condition</w:t>
            </w:r>
          </w:p>
        </w:tc>
        <w:tc>
          <w:tcPr>
            <w:tcW w:w="5700" w:type="dxa"/>
            <w:gridSpan w:val="6"/>
            <w:shd w:val="clear" w:color="auto" w:fill="BC4E4D" w:themeFill="accent2"/>
          </w:tcPr>
          <w:p w14:paraId="71FD9F6C" w14:textId="48A51F97" w:rsidR="00810398" w:rsidRDefault="00810398" w:rsidP="00810398">
            <w:pPr>
              <w:jc w:val="center"/>
              <w:rPr>
                <w:color w:val="auto"/>
                <w:sz w:val="28"/>
                <w:szCs w:val="28"/>
              </w:rPr>
            </w:pPr>
            <w:r>
              <w:rPr>
                <w:color w:val="auto"/>
                <w:sz w:val="28"/>
                <w:szCs w:val="28"/>
              </w:rPr>
              <w:t>Boolean Expression</w:t>
            </w:r>
          </w:p>
        </w:tc>
      </w:tr>
      <w:tr w:rsidR="00810398" w14:paraId="1A632B12" w14:textId="77777777" w:rsidTr="00810398">
        <w:trPr>
          <w:trHeight w:val="321"/>
        </w:trPr>
        <w:tc>
          <w:tcPr>
            <w:tcW w:w="5313" w:type="dxa"/>
          </w:tcPr>
          <w:p w14:paraId="7A42D597" w14:textId="01346B5B" w:rsidR="00810398" w:rsidRDefault="00810398" w:rsidP="00D16C58">
            <w:pPr>
              <w:pStyle w:val="Text"/>
            </w:pPr>
            <w:r>
              <w:t>Unique Emp. Id</w:t>
            </w:r>
          </w:p>
        </w:tc>
        <w:tc>
          <w:tcPr>
            <w:tcW w:w="949" w:type="dxa"/>
          </w:tcPr>
          <w:p w14:paraId="7108EA74" w14:textId="3397D8AB" w:rsidR="00810398" w:rsidRDefault="00810398" w:rsidP="00810398">
            <w:pPr>
              <w:pStyle w:val="Text"/>
              <w:jc w:val="center"/>
            </w:pPr>
            <w:r w:rsidRPr="00810398">
              <w:rPr>
                <w:color w:val="FF0000"/>
              </w:rPr>
              <w:t>F</w:t>
            </w:r>
          </w:p>
        </w:tc>
        <w:tc>
          <w:tcPr>
            <w:tcW w:w="949" w:type="dxa"/>
          </w:tcPr>
          <w:p w14:paraId="7E1753DB" w14:textId="277058DF" w:rsidR="00810398" w:rsidRDefault="00810398" w:rsidP="00810398">
            <w:pPr>
              <w:pStyle w:val="Text"/>
              <w:jc w:val="center"/>
            </w:pPr>
            <w:r w:rsidRPr="00810398">
              <w:rPr>
                <w:color w:val="00B050"/>
              </w:rPr>
              <w:t>T</w:t>
            </w:r>
          </w:p>
        </w:tc>
        <w:tc>
          <w:tcPr>
            <w:tcW w:w="950" w:type="dxa"/>
          </w:tcPr>
          <w:p w14:paraId="5FF8F22A" w14:textId="645361A4" w:rsidR="00810398" w:rsidRPr="00810398" w:rsidRDefault="00810398" w:rsidP="00810398">
            <w:pPr>
              <w:pStyle w:val="Text"/>
              <w:jc w:val="center"/>
              <w:rPr>
                <w:color w:val="00B050"/>
              </w:rPr>
            </w:pPr>
            <w:r w:rsidRPr="00810398">
              <w:rPr>
                <w:color w:val="00B050"/>
              </w:rPr>
              <w:t>T</w:t>
            </w:r>
          </w:p>
        </w:tc>
        <w:tc>
          <w:tcPr>
            <w:tcW w:w="949" w:type="dxa"/>
          </w:tcPr>
          <w:p w14:paraId="6C6F2DF7" w14:textId="5A0C86C4" w:rsidR="00810398" w:rsidRPr="00810398" w:rsidRDefault="00810398" w:rsidP="00810398">
            <w:pPr>
              <w:pStyle w:val="Text"/>
              <w:jc w:val="center"/>
              <w:rPr>
                <w:color w:val="00B050"/>
              </w:rPr>
            </w:pPr>
            <w:r w:rsidRPr="00810398">
              <w:rPr>
                <w:color w:val="00B050"/>
              </w:rPr>
              <w:t>T</w:t>
            </w:r>
          </w:p>
        </w:tc>
        <w:tc>
          <w:tcPr>
            <w:tcW w:w="950" w:type="dxa"/>
          </w:tcPr>
          <w:p w14:paraId="00434E7A" w14:textId="2E4D3840" w:rsidR="00810398" w:rsidRPr="00810398" w:rsidRDefault="00810398" w:rsidP="00810398">
            <w:pPr>
              <w:pStyle w:val="Text"/>
              <w:jc w:val="center"/>
              <w:rPr>
                <w:color w:val="00B050"/>
              </w:rPr>
            </w:pPr>
            <w:r w:rsidRPr="00810398">
              <w:rPr>
                <w:color w:val="00B050"/>
              </w:rPr>
              <w:t>T</w:t>
            </w:r>
          </w:p>
        </w:tc>
        <w:tc>
          <w:tcPr>
            <w:tcW w:w="949" w:type="dxa"/>
          </w:tcPr>
          <w:p w14:paraId="3126479B" w14:textId="6A8C1952" w:rsidR="00810398" w:rsidRPr="00810398" w:rsidRDefault="00810398" w:rsidP="00810398">
            <w:pPr>
              <w:pStyle w:val="Text"/>
              <w:jc w:val="center"/>
              <w:rPr>
                <w:color w:val="00B050"/>
              </w:rPr>
            </w:pPr>
            <w:r w:rsidRPr="00810398">
              <w:rPr>
                <w:color w:val="00B050"/>
              </w:rPr>
              <w:t>T</w:t>
            </w:r>
          </w:p>
        </w:tc>
      </w:tr>
      <w:tr w:rsidR="00810398" w14:paraId="0905F5FD" w14:textId="77777777" w:rsidTr="00810398">
        <w:trPr>
          <w:trHeight w:val="321"/>
        </w:trPr>
        <w:tc>
          <w:tcPr>
            <w:tcW w:w="5313" w:type="dxa"/>
          </w:tcPr>
          <w:p w14:paraId="69781A98" w14:textId="5CDCF728" w:rsidR="00810398" w:rsidRDefault="00810398" w:rsidP="00D16C58">
            <w:pPr>
              <w:pStyle w:val="Text"/>
            </w:pPr>
            <w:r>
              <w:t>Unique Email</w:t>
            </w:r>
          </w:p>
        </w:tc>
        <w:tc>
          <w:tcPr>
            <w:tcW w:w="949" w:type="dxa"/>
          </w:tcPr>
          <w:p w14:paraId="3FA116E1" w14:textId="4BDDF16C" w:rsidR="00810398" w:rsidRDefault="00810398" w:rsidP="00810398">
            <w:pPr>
              <w:pStyle w:val="Text"/>
              <w:jc w:val="center"/>
            </w:pPr>
            <w:r>
              <w:t>-</w:t>
            </w:r>
          </w:p>
        </w:tc>
        <w:tc>
          <w:tcPr>
            <w:tcW w:w="949" w:type="dxa"/>
          </w:tcPr>
          <w:p w14:paraId="21F79187" w14:textId="7087D66B" w:rsidR="00810398" w:rsidRDefault="00810398" w:rsidP="00810398">
            <w:pPr>
              <w:pStyle w:val="Text"/>
              <w:jc w:val="center"/>
            </w:pPr>
            <w:r w:rsidRPr="00810398">
              <w:rPr>
                <w:color w:val="FF0000"/>
              </w:rPr>
              <w:t>F</w:t>
            </w:r>
          </w:p>
        </w:tc>
        <w:tc>
          <w:tcPr>
            <w:tcW w:w="950" w:type="dxa"/>
          </w:tcPr>
          <w:p w14:paraId="3196AF14" w14:textId="39CF32D8" w:rsidR="00810398" w:rsidRPr="00810398" w:rsidRDefault="00810398" w:rsidP="00810398">
            <w:pPr>
              <w:pStyle w:val="Text"/>
              <w:jc w:val="center"/>
              <w:rPr>
                <w:color w:val="00B050"/>
              </w:rPr>
            </w:pPr>
            <w:r w:rsidRPr="00810398">
              <w:rPr>
                <w:color w:val="00B050"/>
              </w:rPr>
              <w:t>T</w:t>
            </w:r>
          </w:p>
        </w:tc>
        <w:tc>
          <w:tcPr>
            <w:tcW w:w="949" w:type="dxa"/>
          </w:tcPr>
          <w:p w14:paraId="7CC74D3B" w14:textId="6EEFA780" w:rsidR="00810398" w:rsidRPr="00810398" w:rsidRDefault="00810398" w:rsidP="00810398">
            <w:pPr>
              <w:pStyle w:val="Text"/>
              <w:jc w:val="center"/>
              <w:rPr>
                <w:color w:val="00B050"/>
              </w:rPr>
            </w:pPr>
            <w:r w:rsidRPr="00810398">
              <w:rPr>
                <w:color w:val="00B050"/>
              </w:rPr>
              <w:t>T</w:t>
            </w:r>
          </w:p>
        </w:tc>
        <w:tc>
          <w:tcPr>
            <w:tcW w:w="950" w:type="dxa"/>
          </w:tcPr>
          <w:p w14:paraId="04EACEC4" w14:textId="59871529" w:rsidR="00810398" w:rsidRPr="00810398" w:rsidRDefault="00810398" w:rsidP="00810398">
            <w:pPr>
              <w:pStyle w:val="Text"/>
              <w:jc w:val="center"/>
              <w:rPr>
                <w:color w:val="00B050"/>
              </w:rPr>
            </w:pPr>
            <w:r w:rsidRPr="00810398">
              <w:rPr>
                <w:color w:val="00B050"/>
              </w:rPr>
              <w:t>T</w:t>
            </w:r>
          </w:p>
        </w:tc>
        <w:tc>
          <w:tcPr>
            <w:tcW w:w="949" w:type="dxa"/>
          </w:tcPr>
          <w:p w14:paraId="3F0AF245" w14:textId="748FF2BD" w:rsidR="00810398" w:rsidRPr="00810398" w:rsidRDefault="00810398" w:rsidP="00810398">
            <w:pPr>
              <w:pStyle w:val="Text"/>
              <w:jc w:val="center"/>
              <w:rPr>
                <w:color w:val="00B050"/>
              </w:rPr>
            </w:pPr>
            <w:r w:rsidRPr="00810398">
              <w:rPr>
                <w:color w:val="00B050"/>
              </w:rPr>
              <w:t>T</w:t>
            </w:r>
          </w:p>
        </w:tc>
      </w:tr>
      <w:tr w:rsidR="00810398" w14:paraId="57ABEEE7" w14:textId="77777777" w:rsidTr="00810398">
        <w:trPr>
          <w:trHeight w:val="321"/>
        </w:trPr>
        <w:tc>
          <w:tcPr>
            <w:tcW w:w="5313" w:type="dxa"/>
          </w:tcPr>
          <w:p w14:paraId="44BA9A1D" w14:textId="55F59025" w:rsidR="00810398" w:rsidRDefault="00810398" w:rsidP="00D16C58">
            <w:pPr>
              <w:pStyle w:val="Text"/>
            </w:pPr>
            <w:r>
              <w:t>Long Password</w:t>
            </w:r>
          </w:p>
        </w:tc>
        <w:tc>
          <w:tcPr>
            <w:tcW w:w="949" w:type="dxa"/>
          </w:tcPr>
          <w:p w14:paraId="45B73502" w14:textId="2EF56E80" w:rsidR="00810398" w:rsidRDefault="00810398" w:rsidP="00810398">
            <w:pPr>
              <w:pStyle w:val="Text"/>
              <w:jc w:val="center"/>
            </w:pPr>
            <w:r>
              <w:t>-</w:t>
            </w:r>
          </w:p>
        </w:tc>
        <w:tc>
          <w:tcPr>
            <w:tcW w:w="949" w:type="dxa"/>
          </w:tcPr>
          <w:p w14:paraId="20796BD7" w14:textId="189CE11F" w:rsidR="00810398" w:rsidRDefault="00810398" w:rsidP="00810398">
            <w:pPr>
              <w:pStyle w:val="Text"/>
              <w:jc w:val="center"/>
            </w:pPr>
            <w:r>
              <w:t>-</w:t>
            </w:r>
          </w:p>
        </w:tc>
        <w:tc>
          <w:tcPr>
            <w:tcW w:w="950" w:type="dxa"/>
          </w:tcPr>
          <w:p w14:paraId="6D2ACFF9" w14:textId="11073C1E" w:rsidR="00810398" w:rsidRDefault="00810398" w:rsidP="00810398">
            <w:pPr>
              <w:pStyle w:val="Text"/>
              <w:jc w:val="center"/>
            </w:pPr>
            <w:r w:rsidRPr="00810398">
              <w:rPr>
                <w:color w:val="FF0000"/>
              </w:rPr>
              <w:t>F</w:t>
            </w:r>
          </w:p>
        </w:tc>
        <w:tc>
          <w:tcPr>
            <w:tcW w:w="949" w:type="dxa"/>
          </w:tcPr>
          <w:p w14:paraId="1E797E7E" w14:textId="7508B0A6" w:rsidR="00810398" w:rsidRPr="00810398" w:rsidRDefault="00810398" w:rsidP="00810398">
            <w:pPr>
              <w:pStyle w:val="Text"/>
              <w:jc w:val="center"/>
              <w:rPr>
                <w:color w:val="00B050"/>
              </w:rPr>
            </w:pPr>
            <w:r w:rsidRPr="00810398">
              <w:rPr>
                <w:color w:val="00B050"/>
              </w:rPr>
              <w:t>T</w:t>
            </w:r>
          </w:p>
        </w:tc>
        <w:tc>
          <w:tcPr>
            <w:tcW w:w="950" w:type="dxa"/>
          </w:tcPr>
          <w:p w14:paraId="35F66524" w14:textId="33440FCD" w:rsidR="00810398" w:rsidRPr="00810398" w:rsidRDefault="00810398" w:rsidP="00810398">
            <w:pPr>
              <w:pStyle w:val="Text"/>
              <w:jc w:val="center"/>
              <w:rPr>
                <w:color w:val="00B050"/>
              </w:rPr>
            </w:pPr>
            <w:r w:rsidRPr="00810398">
              <w:rPr>
                <w:color w:val="00B050"/>
              </w:rPr>
              <w:t>T</w:t>
            </w:r>
          </w:p>
        </w:tc>
        <w:tc>
          <w:tcPr>
            <w:tcW w:w="949" w:type="dxa"/>
          </w:tcPr>
          <w:p w14:paraId="4892E6DA" w14:textId="21B14486" w:rsidR="00810398" w:rsidRPr="00810398" w:rsidRDefault="00810398" w:rsidP="00810398">
            <w:pPr>
              <w:pStyle w:val="Text"/>
              <w:jc w:val="center"/>
              <w:rPr>
                <w:color w:val="00B050"/>
              </w:rPr>
            </w:pPr>
            <w:r w:rsidRPr="00810398">
              <w:rPr>
                <w:color w:val="00B050"/>
              </w:rPr>
              <w:t>T</w:t>
            </w:r>
          </w:p>
        </w:tc>
      </w:tr>
      <w:tr w:rsidR="00810398" w14:paraId="5531E962" w14:textId="77777777" w:rsidTr="00810398">
        <w:trPr>
          <w:trHeight w:val="321"/>
        </w:trPr>
        <w:tc>
          <w:tcPr>
            <w:tcW w:w="5313" w:type="dxa"/>
          </w:tcPr>
          <w:p w14:paraId="79F905E1" w14:textId="15C12BB3" w:rsidR="00810398" w:rsidRDefault="00810398" w:rsidP="00D16C58">
            <w:pPr>
              <w:pStyle w:val="Text"/>
            </w:pPr>
            <w:r>
              <w:t>Correct Contact Number</w:t>
            </w:r>
          </w:p>
        </w:tc>
        <w:tc>
          <w:tcPr>
            <w:tcW w:w="949" w:type="dxa"/>
          </w:tcPr>
          <w:p w14:paraId="61639381" w14:textId="37190BFD" w:rsidR="00810398" w:rsidRDefault="00810398" w:rsidP="00810398">
            <w:pPr>
              <w:pStyle w:val="Text"/>
              <w:jc w:val="center"/>
            </w:pPr>
            <w:r>
              <w:t>-</w:t>
            </w:r>
          </w:p>
        </w:tc>
        <w:tc>
          <w:tcPr>
            <w:tcW w:w="949" w:type="dxa"/>
          </w:tcPr>
          <w:p w14:paraId="441EA4FD" w14:textId="56EDABBF" w:rsidR="00810398" w:rsidRDefault="00810398" w:rsidP="00810398">
            <w:pPr>
              <w:pStyle w:val="Text"/>
              <w:jc w:val="center"/>
            </w:pPr>
            <w:r>
              <w:t>-</w:t>
            </w:r>
          </w:p>
        </w:tc>
        <w:tc>
          <w:tcPr>
            <w:tcW w:w="950" w:type="dxa"/>
          </w:tcPr>
          <w:p w14:paraId="66AC51AE" w14:textId="76E2991F" w:rsidR="00810398" w:rsidRDefault="00810398" w:rsidP="00810398">
            <w:pPr>
              <w:pStyle w:val="Text"/>
              <w:jc w:val="center"/>
            </w:pPr>
            <w:r>
              <w:t>-</w:t>
            </w:r>
          </w:p>
        </w:tc>
        <w:tc>
          <w:tcPr>
            <w:tcW w:w="949" w:type="dxa"/>
          </w:tcPr>
          <w:p w14:paraId="7BC65CE5" w14:textId="7ADCB6B8" w:rsidR="00810398" w:rsidRDefault="00810398" w:rsidP="00810398">
            <w:pPr>
              <w:pStyle w:val="Text"/>
              <w:jc w:val="center"/>
            </w:pPr>
            <w:r w:rsidRPr="00810398">
              <w:rPr>
                <w:color w:val="FF0000"/>
              </w:rPr>
              <w:t>F</w:t>
            </w:r>
          </w:p>
        </w:tc>
        <w:tc>
          <w:tcPr>
            <w:tcW w:w="950" w:type="dxa"/>
          </w:tcPr>
          <w:p w14:paraId="03E6B17C" w14:textId="62D73EA9" w:rsidR="00810398" w:rsidRPr="00810398" w:rsidRDefault="00810398" w:rsidP="00810398">
            <w:pPr>
              <w:pStyle w:val="Text"/>
              <w:jc w:val="center"/>
              <w:rPr>
                <w:color w:val="00B050"/>
              </w:rPr>
            </w:pPr>
            <w:r w:rsidRPr="00810398">
              <w:rPr>
                <w:color w:val="00B050"/>
              </w:rPr>
              <w:t>T</w:t>
            </w:r>
          </w:p>
        </w:tc>
        <w:tc>
          <w:tcPr>
            <w:tcW w:w="949" w:type="dxa"/>
          </w:tcPr>
          <w:p w14:paraId="443391ED" w14:textId="6892F487" w:rsidR="00810398" w:rsidRPr="00810398" w:rsidRDefault="00810398" w:rsidP="00810398">
            <w:pPr>
              <w:pStyle w:val="Text"/>
              <w:jc w:val="center"/>
              <w:rPr>
                <w:color w:val="00B050"/>
              </w:rPr>
            </w:pPr>
            <w:r w:rsidRPr="00810398">
              <w:rPr>
                <w:color w:val="00B050"/>
              </w:rPr>
              <w:t>T</w:t>
            </w:r>
          </w:p>
        </w:tc>
      </w:tr>
      <w:tr w:rsidR="00810398" w14:paraId="2397ED1A" w14:textId="77777777" w:rsidTr="00810398">
        <w:trPr>
          <w:trHeight w:val="321"/>
        </w:trPr>
        <w:tc>
          <w:tcPr>
            <w:tcW w:w="5313" w:type="dxa"/>
          </w:tcPr>
          <w:p w14:paraId="76D33E8C" w14:textId="6EA7E90A" w:rsidR="00810398" w:rsidRDefault="00810398" w:rsidP="00D16C58">
            <w:pPr>
              <w:pStyle w:val="Text"/>
            </w:pPr>
            <w:r>
              <w:t>Unique Email</w:t>
            </w:r>
          </w:p>
        </w:tc>
        <w:tc>
          <w:tcPr>
            <w:tcW w:w="949" w:type="dxa"/>
          </w:tcPr>
          <w:p w14:paraId="21137AEB" w14:textId="0AAA086D" w:rsidR="00810398" w:rsidRDefault="00810398" w:rsidP="00810398">
            <w:pPr>
              <w:pStyle w:val="Text"/>
              <w:jc w:val="center"/>
            </w:pPr>
            <w:r>
              <w:t>-</w:t>
            </w:r>
          </w:p>
        </w:tc>
        <w:tc>
          <w:tcPr>
            <w:tcW w:w="949" w:type="dxa"/>
          </w:tcPr>
          <w:p w14:paraId="035F5F2B" w14:textId="3811F9B1" w:rsidR="00810398" w:rsidRDefault="00810398" w:rsidP="00810398">
            <w:pPr>
              <w:pStyle w:val="Text"/>
              <w:jc w:val="center"/>
            </w:pPr>
            <w:r>
              <w:t>-</w:t>
            </w:r>
          </w:p>
        </w:tc>
        <w:tc>
          <w:tcPr>
            <w:tcW w:w="950" w:type="dxa"/>
          </w:tcPr>
          <w:p w14:paraId="7CD2A745" w14:textId="24A4C8B4" w:rsidR="00810398" w:rsidRDefault="00810398" w:rsidP="00810398">
            <w:pPr>
              <w:pStyle w:val="Text"/>
              <w:jc w:val="center"/>
            </w:pPr>
            <w:r>
              <w:t>-</w:t>
            </w:r>
          </w:p>
        </w:tc>
        <w:tc>
          <w:tcPr>
            <w:tcW w:w="949" w:type="dxa"/>
          </w:tcPr>
          <w:p w14:paraId="3867FA2D" w14:textId="60B46D37" w:rsidR="00810398" w:rsidRDefault="00810398" w:rsidP="00810398">
            <w:pPr>
              <w:pStyle w:val="Text"/>
              <w:jc w:val="center"/>
            </w:pPr>
            <w:r>
              <w:t>-</w:t>
            </w:r>
          </w:p>
        </w:tc>
        <w:tc>
          <w:tcPr>
            <w:tcW w:w="950" w:type="dxa"/>
          </w:tcPr>
          <w:p w14:paraId="07F570C9" w14:textId="339CFBCB" w:rsidR="00810398" w:rsidRDefault="00810398" w:rsidP="00810398">
            <w:pPr>
              <w:pStyle w:val="Text"/>
              <w:jc w:val="center"/>
            </w:pPr>
            <w:r w:rsidRPr="00810398">
              <w:rPr>
                <w:color w:val="FF0000"/>
              </w:rPr>
              <w:t>F</w:t>
            </w:r>
          </w:p>
        </w:tc>
        <w:tc>
          <w:tcPr>
            <w:tcW w:w="949" w:type="dxa"/>
          </w:tcPr>
          <w:p w14:paraId="6DF479BA" w14:textId="06DE2EB0" w:rsidR="00810398" w:rsidRPr="00810398" w:rsidRDefault="00810398" w:rsidP="00810398">
            <w:pPr>
              <w:pStyle w:val="Text"/>
              <w:jc w:val="center"/>
              <w:rPr>
                <w:color w:val="00B050"/>
              </w:rPr>
            </w:pPr>
            <w:r w:rsidRPr="00810398">
              <w:rPr>
                <w:color w:val="00B050"/>
              </w:rPr>
              <w:t>T</w:t>
            </w:r>
          </w:p>
        </w:tc>
      </w:tr>
      <w:tr w:rsidR="00810398" w14:paraId="61B11354" w14:textId="77777777" w:rsidTr="00810398">
        <w:trPr>
          <w:trHeight w:val="336"/>
        </w:trPr>
        <w:tc>
          <w:tcPr>
            <w:tcW w:w="5313" w:type="dxa"/>
          </w:tcPr>
          <w:p w14:paraId="166FC4BC" w14:textId="42FB19E9" w:rsidR="00810398" w:rsidRDefault="00810398" w:rsidP="00D16C58">
            <w:pPr>
              <w:pStyle w:val="Text"/>
            </w:pPr>
            <w:r>
              <w:t>Valid Name</w:t>
            </w:r>
          </w:p>
        </w:tc>
        <w:tc>
          <w:tcPr>
            <w:tcW w:w="949" w:type="dxa"/>
          </w:tcPr>
          <w:p w14:paraId="58DB12F2" w14:textId="6311A41F" w:rsidR="00810398" w:rsidRDefault="00810398" w:rsidP="00810398">
            <w:pPr>
              <w:pStyle w:val="Text"/>
              <w:jc w:val="center"/>
            </w:pPr>
            <w:r>
              <w:t>-</w:t>
            </w:r>
          </w:p>
        </w:tc>
        <w:tc>
          <w:tcPr>
            <w:tcW w:w="949" w:type="dxa"/>
          </w:tcPr>
          <w:p w14:paraId="6772C606" w14:textId="36D22DA0" w:rsidR="00810398" w:rsidRDefault="00810398" w:rsidP="00810398">
            <w:pPr>
              <w:pStyle w:val="Text"/>
              <w:jc w:val="center"/>
            </w:pPr>
            <w:r>
              <w:t>-</w:t>
            </w:r>
          </w:p>
        </w:tc>
        <w:tc>
          <w:tcPr>
            <w:tcW w:w="950" w:type="dxa"/>
          </w:tcPr>
          <w:p w14:paraId="3923B48A" w14:textId="382D3056" w:rsidR="00810398" w:rsidRDefault="00810398" w:rsidP="00810398">
            <w:pPr>
              <w:pStyle w:val="Text"/>
              <w:jc w:val="center"/>
            </w:pPr>
            <w:r>
              <w:t>-</w:t>
            </w:r>
          </w:p>
        </w:tc>
        <w:tc>
          <w:tcPr>
            <w:tcW w:w="949" w:type="dxa"/>
          </w:tcPr>
          <w:p w14:paraId="29D1DC3D" w14:textId="38A42B95" w:rsidR="00810398" w:rsidRDefault="00810398" w:rsidP="00810398">
            <w:pPr>
              <w:pStyle w:val="Text"/>
              <w:jc w:val="center"/>
            </w:pPr>
            <w:r>
              <w:t>-</w:t>
            </w:r>
          </w:p>
        </w:tc>
        <w:tc>
          <w:tcPr>
            <w:tcW w:w="950" w:type="dxa"/>
          </w:tcPr>
          <w:p w14:paraId="72FADC49" w14:textId="0D28D2E4" w:rsidR="00810398" w:rsidRDefault="00810398" w:rsidP="00810398">
            <w:pPr>
              <w:pStyle w:val="Text"/>
              <w:jc w:val="center"/>
            </w:pPr>
            <w:r>
              <w:t>-</w:t>
            </w:r>
          </w:p>
        </w:tc>
        <w:tc>
          <w:tcPr>
            <w:tcW w:w="949" w:type="dxa"/>
          </w:tcPr>
          <w:p w14:paraId="1CE1CB57" w14:textId="0F3D2B9A" w:rsidR="00810398" w:rsidRDefault="00810398" w:rsidP="00810398">
            <w:pPr>
              <w:pStyle w:val="Text"/>
              <w:jc w:val="center"/>
            </w:pPr>
            <w:r w:rsidRPr="00810398">
              <w:rPr>
                <w:color w:val="00B050"/>
              </w:rPr>
              <w:t>T</w:t>
            </w:r>
          </w:p>
        </w:tc>
      </w:tr>
      <w:tr w:rsidR="00810398" w14:paraId="0A9D50A8" w14:textId="77777777" w:rsidTr="00810398">
        <w:trPr>
          <w:trHeight w:val="321"/>
        </w:trPr>
        <w:tc>
          <w:tcPr>
            <w:tcW w:w="5313" w:type="dxa"/>
            <w:shd w:val="clear" w:color="auto" w:fill="BC4E4D" w:themeFill="accent2"/>
          </w:tcPr>
          <w:p w14:paraId="613F5D59" w14:textId="04DF27D0" w:rsidR="00810398" w:rsidRDefault="00810398" w:rsidP="00D16C58">
            <w:pPr>
              <w:pStyle w:val="Text"/>
            </w:pPr>
            <w:r>
              <w:t>Action</w:t>
            </w:r>
          </w:p>
        </w:tc>
        <w:tc>
          <w:tcPr>
            <w:tcW w:w="949" w:type="dxa"/>
            <w:shd w:val="clear" w:color="auto" w:fill="BC4E4D" w:themeFill="accent2"/>
          </w:tcPr>
          <w:p w14:paraId="56ED0562" w14:textId="77777777" w:rsidR="00810398" w:rsidRDefault="00810398" w:rsidP="00D16C58">
            <w:pPr>
              <w:pStyle w:val="Text"/>
            </w:pPr>
          </w:p>
        </w:tc>
        <w:tc>
          <w:tcPr>
            <w:tcW w:w="949" w:type="dxa"/>
            <w:shd w:val="clear" w:color="auto" w:fill="BC4E4D" w:themeFill="accent2"/>
          </w:tcPr>
          <w:p w14:paraId="5DF46993" w14:textId="77777777" w:rsidR="00810398" w:rsidRDefault="00810398" w:rsidP="00D16C58">
            <w:pPr>
              <w:pStyle w:val="Text"/>
            </w:pPr>
          </w:p>
        </w:tc>
        <w:tc>
          <w:tcPr>
            <w:tcW w:w="950" w:type="dxa"/>
            <w:shd w:val="clear" w:color="auto" w:fill="BC4E4D" w:themeFill="accent2"/>
          </w:tcPr>
          <w:p w14:paraId="0483189A" w14:textId="77777777" w:rsidR="00810398" w:rsidRDefault="00810398" w:rsidP="00D16C58">
            <w:pPr>
              <w:pStyle w:val="Text"/>
            </w:pPr>
          </w:p>
        </w:tc>
        <w:tc>
          <w:tcPr>
            <w:tcW w:w="949" w:type="dxa"/>
            <w:shd w:val="clear" w:color="auto" w:fill="BC4E4D" w:themeFill="accent2"/>
          </w:tcPr>
          <w:p w14:paraId="34538A83" w14:textId="77777777" w:rsidR="00810398" w:rsidRDefault="00810398" w:rsidP="00D16C58">
            <w:pPr>
              <w:pStyle w:val="Text"/>
            </w:pPr>
          </w:p>
        </w:tc>
        <w:tc>
          <w:tcPr>
            <w:tcW w:w="950" w:type="dxa"/>
            <w:shd w:val="clear" w:color="auto" w:fill="BC4E4D" w:themeFill="accent2"/>
          </w:tcPr>
          <w:p w14:paraId="03F590C5" w14:textId="77777777" w:rsidR="00810398" w:rsidRDefault="00810398" w:rsidP="00D16C58">
            <w:pPr>
              <w:pStyle w:val="Text"/>
            </w:pPr>
          </w:p>
        </w:tc>
        <w:tc>
          <w:tcPr>
            <w:tcW w:w="949" w:type="dxa"/>
            <w:shd w:val="clear" w:color="auto" w:fill="BC4E4D" w:themeFill="accent2"/>
          </w:tcPr>
          <w:p w14:paraId="7EBF8C7C" w14:textId="77777777" w:rsidR="00810398" w:rsidRDefault="00810398" w:rsidP="00D16C58">
            <w:pPr>
              <w:pStyle w:val="Text"/>
            </w:pPr>
          </w:p>
        </w:tc>
      </w:tr>
      <w:tr w:rsidR="00810398" w14:paraId="24A9E178" w14:textId="77777777" w:rsidTr="00810398">
        <w:trPr>
          <w:trHeight w:val="321"/>
        </w:trPr>
        <w:tc>
          <w:tcPr>
            <w:tcW w:w="5313" w:type="dxa"/>
          </w:tcPr>
          <w:p w14:paraId="76171128" w14:textId="0A53EEBE" w:rsidR="00810398" w:rsidRDefault="00810398" w:rsidP="00D16C58">
            <w:pPr>
              <w:pStyle w:val="Text"/>
            </w:pPr>
            <w:r>
              <w:t>User Created</w:t>
            </w:r>
          </w:p>
        </w:tc>
        <w:tc>
          <w:tcPr>
            <w:tcW w:w="949" w:type="dxa"/>
          </w:tcPr>
          <w:p w14:paraId="6DFA231D" w14:textId="3EE7816A" w:rsidR="00810398" w:rsidRDefault="00810398" w:rsidP="00810398">
            <w:pPr>
              <w:pStyle w:val="Text"/>
              <w:jc w:val="center"/>
            </w:pPr>
            <w:r>
              <w:t>-</w:t>
            </w:r>
          </w:p>
        </w:tc>
        <w:tc>
          <w:tcPr>
            <w:tcW w:w="949" w:type="dxa"/>
          </w:tcPr>
          <w:p w14:paraId="30220BD8" w14:textId="525C985F" w:rsidR="00810398" w:rsidRDefault="00810398" w:rsidP="00810398">
            <w:pPr>
              <w:pStyle w:val="Text"/>
              <w:jc w:val="center"/>
            </w:pPr>
            <w:r>
              <w:t>-</w:t>
            </w:r>
          </w:p>
        </w:tc>
        <w:tc>
          <w:tcPr>
            <w:tcW w:w="950" w:type="dxa"/>
          </w:tcPr>
          <w:p w14:paraId="252D1E22" w14:textId="454E5EAF" w:rsidR="00810398" w:rsidRDefault="00810398" w:rsidP="00810398">
            <w:pPr>
              <w:pStyle w:val="Text"/>
              <w:jc w:val="center"/>
            </w:pPr>
            <w:r>
              <w:t>-</w:t>
            </w:r>
          </w:p>
        </w:tc>
        <w:tc>
          <w:tcPr>
            <w:tcW w:w="949" w:type="dxa"/>
          </w:tcPr>
          <w:p w14:paraId="4EE9CED3" w14:textId="6A93482C" w:rsidR="00810398" w:rsidRDefault="00810398" w:rsidP="00810398">
            <w:pPr>
              <w:pStyle w:val="Text"/>
              <w:jc w:val="center"/>
            </w:pPr>
            <w:r>
              <w:t>-</w:t>
            </w:r>
          </w:p>
        </w:tc>
        <w:tc>
          <w:tcPr>
            <w:tcW w:w="950" w:type="dxa"/>
          </w:tcPr>
          <w:p w14:paraId="7AB051A3" w14:textId="2F44AFB4" w:rsidR="00810398" w:rsidRDefault="00810398" w:rsidP="00810398">
            <w:pPr>
              <w:pStyle w:val="Text"/>
              <w:jc w:val="center"/>
            </w:pPr>
            <w:r>
              <w:t>-</w:t>
            </w:r>
          </w:p>
        </w:tc>
        <w:tc>
          <w:tcPr>
            <w:tcW w:w="949" w:type="dxa"/>
          </w:tcPr>
          <w:p w14:paraId="5938C403" w14:textId="1AA54FC4" w:rsidR="00810398" w:rsidRDefault="00810398" w:rsidP="00810398">
            <w:pPr>
              <w:pStyle w:val="Text"/>
              <w:jc w:val="center"/>
            </w:pPr>
            <w:r w:rsidRPr="00810398">
              <w:rPr>
                <w:color w:val="21B6FF" w:themeColor="accent6" w:themeTint="80"/>
              </w:rPr>
              <w:t>X</w:t>
            </w:r>
          </w:p>
        </w:tc>
      </w:tr>
      <w:tr w:rsidR="00810398" w14:paraId="02F468D4" w14:textId="77777777" w:rsidTr="00810398">
        <w:trPr>
          <w:trHeight w:val="321"/>
        </w:trPr>
        <w:tc>
          <w:tcPr>
            <w:tcW w:w="5313" w:type="dxa"/>
          </w:tcPr>
          <w:p w14:paraId="2B154CB4" w14:textId="2A0E78DE" w:rsidR="00810398" w:rsidRDefault="00810398" w:rsidP="00D16C58">
            <w:pPr>
              <w:pStyle w:val="Text"/>
            </w:pPr>
            <w:r>
              <w:t>Request Rejected</w:t>
            </w:r>
          </w:p>
        </w:tc>
        <w:tc>
          <w:tcPr>
            <w:tcW w:w="949" w:type="dxa"/>
          </w:tcPr>
          <w:p w14:paraId="6B2C6D81" w14:textId="52F1D63D" w:rsidR="00810398" w:rsidRPr="00810398" w:rsidRDefault="00810398" w:rsidP="00810398">
            <w:pPr>
              <w:pStyle w:val="Text"/>
              <w:jc w:val="center"/>
              <w:rPr>
                <w:color w:val="21B6FF" w:themeColor="accent6" w:themeTint="80"/>
              </w:rPr>
            </w:pPr>
            <w:r w:rsidRPr="00810398">
              <w:rPr>
                <w:color w:val="21B6FF" w:themeColor="accent6" w:themeTint="80"/>
              </w:rPr>
              <w:t>X</w:t>
            </w:r>
          </w:p>
        </w:tc>
        <w:tc>
          <w:tcPr>
            <w:tcW w:w="949" w:type="dxa"/>
          </w:tcPr>
          <w:p w14:paraId="2271DF15" w14:textId="22B4B94E" w:rsidR="00810398" w:rsidRPr="00810398" w:rsidRDefault="00810398" w:rsidP="00810398">
            <w:pPr>
              <w:pStyle w:val="Text"/>
              <w:jc w:val="center"/>
              <w:rPr>
                <w:color w:val="21B6FF" w:themeColor="accent6" w:themeTint="80"/>
              </w:rPr>
            </w:pPr>
            <w:r w:rsidRPr="00810398">
              <w:rPr>
                <w:color w:val="21B6FF" w:themeColor="accent6" w:themeTint="80"/>
              </w:rPr>
              <w:t>X</w:t>
            </w:r>
          </w:p>
        </w:tc>
        <w:tc>
          <w:tcPr>
            <w:tcW w:w="950" w:type="dxa"/>
          </w:tcPr>
          <w:p w14:paraId="0587EDCB" w14:textId="0A35A255" w:rsidR="00810398" w:rsidRPr="00810398" w:rsidRDefault="00810398" w:rsidP="00810398">
            <w:pPr>
              <w:pStyle w:val="Text"/>
              <w:jc w:val="center"/>
              <w:rPr>
                <w:color w:val="21B6FF" w:themeColor="accent6" w:themeTint="80"/>
              </w:rPr>
            </w:pPr>
            <w:r w:rsidRPr="00810398">
              <w:rPr>
                <w:color w:val="21B6FF" w:themeColor="accent6" w:themeTint="80"/>
              </w:rPr>
              <w:t>X</w:t>
            </w:r>
          </w:p>
        </w:tc>
        <w:tc>
          <w:tcPr>
            <w:tcW w:w="949" w:type="dxa"/>
          </w:tcPr>
          <w:p w14:paraId="4ABA2AF6" w14:textId="46A144CF" w:rsidR="00810398" w:rsidRPr="00810398" w:rsidRDefault="00810398" w:rsidP="00810398">
            <w:pPr>
              <w:pStyle w:val="Text"/>
              <w:jc w:val="center"/>
              <w:rPr>
                <w:color w:val="21B6FF" w:themeColor="accent6" w:themeTint="80"/>
              </w:rPr>
            </w:pPr>
            <w:r w:rsidRPr="00810398">
              <w:rPr>
                <w:color w:val="21B6FF" w:themeColor="accent6" w:themeTint="80"/>
              </w:rPr>
              <w:t>X</w:t>
            </w:r>
          </w:p>
        </w:tc>
        <w:tc>
          <w:tcPr>
            <w:tcW w:w="950" w:type="dxa"/>
          </w:tcPr>
          <w:p w14:paraId="630EEB45" w14:textId="33D9A04D" w:rsidR="00810398" w:rsidRPr="00810398" w:rsidRDefault="00810398" w:rsidP="00810398">
            <w:pPr>
              <w:pStyle w:val="Text"/>
              <w:jc w:val="center"/>
              <w:rPr>
                <w:color w:val="21B6FF" w:themeColor="accent6" w:themeTint="80"/>
              </w:rPr>
            </w:pPr>
            <w:r w:rsidRPr="00810398">
              <w:rPr>
                <w:color w:val="21B6FF" w:themeColor="accent6" w:themeTint="80"/>
              </w:rPr>
              <w:t>X</w:t>
            </w:r>
          </w:p>
        </w:tc>
        <w:tc>
          <w:tcPr>
            <w:tcW w:w="949" w:type="dxa"/>
          </w:tcPr>
          <w:p w14:paraId="4E648FFB" w14:textId="79155F8F" w:rsidR="00810398" w:rsidRDefault="00810398" w:rsidP="00810398">
            <w:pPr>
              <w:pStyle w:val="Text"/>
              <w:jc w:val="center"/>
            </w:pPr>
            <w:r>
              <w:t>-</w:t>
            </w:r>
          </w:p>
        </w:tc>
      </w:tr>
    </w:tbl>
    <w:p w14:paraId="6D8A0B39" w14:textId="080A7233" w:rsidR="008B33F4" w:rsidRDefault="008B33F4" w:rsidP="008B33F4">
      <w:pPr>
        <w:pStyle w:val="Text"/>
      </w:pPr>
    </w:p>
    <w:p w14:paraId="13CBB8DD" w14:textId="04DF15F4" w:rsidR="00810398" w:rsidRDefault="00810398" w:rsidP="00810398">
      <w:pPr>
        <w:pStyle w:val="Heading3"/>
      </w:pPr>
      <w:r>
        <w:t>Login</w:t>
      </w:r>
    </w:p>
    <w:p w14:paraId="44540927" w14:textId="46C97C97" w:rsidR="008B33F4" w:rsidRDefault="008B33F4" w:rsidP="008B33F4">
      <w:pPr>
        <w:pStyle w:val="Text"/>
      </w:pPr>
    </w:p>
    <w:tbl>
      <w:tblPr>
        <w:tblStyle w:val="TableGrid"/>
        <w:tblW w:w="11097" w:type="dxa"/>
        <w:tblLayout w:type="fixed"/>
        <w:tblLook w:val="04A0" w:firstRow="1" w:lastRow="0" w:firstColumn="1" w:lastColumn="0" w:noHBand="0" w:noVBand="1"/>
      </w:tblPr>
      <w:tblGrid>
        <w:gridCol w:w="7223"/>
        <w:gridCol w:w="1290"/>
        <w:gridCol w:w="1290"/>
        <w:gridCol w:w="1294"/>
      </w:tblGrid>
      <w:tr w:rsidR="005D72B7" w14:paraId="7C3025D0" w14:textId="56F1D797" w:rsidTr="005D72B7">
        <w:trPr>
          <w:trHeight w:val="423"/>
        </w:trPr>
        <w:tc>
          <w:tcPr>
            <w:tcW w:w="7223" w:type="dxa"/>
            <w:shd w:val="clear" w:color="auto" w:fill="BC4E4D" w:themeFill="accent2"/>
          </w:tcPr>
          <w:p w14:paraId="1543DC90" w14:textId="77777777" w:rsidR="005D72B7" w:rsidRDefault="005D72B7" w:rsidP="00883066">
            <w:pPr>
              <w:pStyle w:val="Text"/>
            </w:pPr>
            <w:r>
              <w:t>Condition</w:t>
            </w:r>
          </w:p>
        </w:tc>
        <w:tc>
          <w:tcPr>
            <w:tcW w:w="3874" w:type="dxa"/>
            <w:gridSpan w:val="3"/>
            <w:shd w:val="clear" w:color="auto" w:fill="BC4E4D" w:themeFill="accent2"/>
          </w:tcPr>
          <w:p w14:paraId="16E8A2BC" w14:textId="34823E52" w:rsidR="005D72B7" w:rsidRPr="005D72B7" w:rsidRDefault="005D72B7" w:rsidP="005D72B7">
            <w:pPr>
              <w:jc w:val="center"/>
              <w:rPr>
                <w:color w:val="auto"/>
                <w:sz w:val="28"/>
                <w:szCs w:val="28"/>
              </w:rPr>
            </w:pPr>
            <w:r w:rsidRPr="005D72B7">
              <w:rPr>
                <w:color w:val="auto"/>
                <w:sz w:val="28"/>
                <w:szCs w:val="28"/>
              </w:rPr>
              <w:t>Boolean Expression</w:t>
            </w:r>
          </w:p>
        </w:tc>
      </w:tr>
      <w:tr w:rsidR="005D72B7" w:rsidRPr="00810398" w14:paraId="05E361F1" w14:textId="1EEAA6DA" w:rsidTr="005D72B7">
        <w:trPr>
          <w:trHeight w:val="353"/>
        </w:trPr>
        <w:tc>
          <w:tcPr>
            <w:tcW w:w="7223" w:type="dxa"/>
          </w:tcPr>
          <w:p w14:paraId="5E278709" w14:textId="02DAEB60" w:rsidR="005D72B7" w:rsidRDefault="005D72B7" w:rsidP="00883066">
            <w:pPr>
              <w:pStyle w:val="Text"/>
            </w:pPr>
            <w:r>
              <w:t>Correct Emp. Id</w:t>
            </w:r>
          </w:p>
        </w:tc>
        <w:tc>
          <w:tcPr>
            <w:tcW w:w="1290" w:type="dxa"/>
          </w:tcPr>
          <w:p w14:paraId="2D744275" w14:textId="77777777" w:rsidR="005D72B7" w:rsidRDefault="005D72B7" w:rsidP="00883066">
            <w:pPr>
              <w:pStyle w:val="Text"/>
              <w:jc w:val="center"/>
            </w:pPr>
            <w:r w:rsidRPr="00810398">
              <w:rPr>
                <w:color w:val="FF0000"/>
              </w:rPr>
              <w:t>F</w:t>
            </w:r>
          </w:p>
        </w:tc>
        <w:tc>
          <w:tcPr>
            <w:tcW w:w="1290" w:type="dxa"/>
          </w:tcPr>
          <w:p w14:paraId="60264257" w14:textId="77777777" w:rsidR="005D72B7" w:rsidRDefault="005D72B7" w:rsidP="00883066">
            <w:pPr>
              <w:pStyle w:val="Text"/>
              <w:jc w:val="center"/>
            </w:pPr>
            <w:r w:rsidRPr="00810398">
              <w:rPr>
                <w:color w:val="00B050"/>
              </w:rPr>
              <w:t>T</w:t>
            </w:r>
          </w:p>
        </w:tc>
        <w:tc>
          <w:tcPr>
            <w:tcW w:w="1294" w:type="dxa"/>
          </w:tcPr>
          <w:p w14:paraId="2B0FACD3" w14:textId="373FD173" w:rsidR="005D72B7" w:rsidRPr="00810398" w:rsidRDefault="005D72B7" w:rsidP="00883066">
            <w:pPr>
              <w:pStyle w:val="Text"/>
              <w:jc w:val="center"/>
              <w:rPr>
                <w:color w:val="00B050"/>
              </w:rPr>
            </w:pPr>
            <w:r>
              <w:rPr>
                <w:color w:val="00B050"/>
              </w:rPr>
              <w:t>T</w:t>
            </w:r>
          </w:p>
        </w:tc>
      </w:tr>
      <w:tr w:rsidR="005D72B7" w:rsidRPr="00810398" w14:paraId="08FA1951" w14:textId="1365D3E7" w:rsidTr="005D72B7">
        <w:trPr>
          <w:trHeight w:val="353"/>
        </w:trPr>
        <w:tc>
          <w:tcPr>
            <w:tcW w:w="7223" w:type="dxa"/>
          </w:tcPr>
          <w:p w14:paraId="3BFF8A5E" w14:textId="60C3514D" w:rsidR="005D72B7" w:rsidRDefault="005D72B7" w:rsidP="00883066">
            <w:pPr>
              <w:pStyle w:val="Text"/>
            </w:pPr>
            <w:r>
              <w:t>Correct Password</w:t>
            </w:r>
          </w:p>
        </w:tc>
        <w:tc>
          <w:tcPr>
            <w:tcW w:w="1290" w:type="dxa"/>
          </w:tcPr>
          <w:p w14:paraId="556C1C67" w14:textId="77777777" w:rsidR="005D72B7" w:rsidRDefault="005D72B7" w:rsidP="00883066">
            <w:pPr>
              <w:pStyle w:val="Text"/>
              <w:jc w:val="center"/>
            </w:pPr>
            <w:r>
              <w:t>-</w:t>
            </w:r>
          </w:p>
        </w:tc>
        <w:tc>
          <w:tcPr>
            <w:tcW w:w="1290" w:type="dxa"/>
          </w:tcPr>
          <w:p w14:paraId="2F8A769B" w14:textId="78823BDF" w:rsidR="005D72B7" w:rsidRDefault="005D72B7" w:rsidP="00883066">
            <w:pPr>
              <w:pStyle w:val="Text"/>
              <w:jc w:val="center"/>
            </w:pPr>
            <w:r w:rsidRPr="005D72B7">
              <w:rPr>
                <w:color w:val="FF0000"/>
              </w:rPr>
              <w:t>F</w:t>
            </w:r>
          </w:p>
        </w:tc>
        <w:tc>
          <w:tcPr>
            <w:tcW w:w="1294" w:type="dxa"/>
          </w:tcPr>
          <w:p w14:paraId="447EEFB4" w14:textId="2652F0EF" w:rsidR="005D72B7" w:rsidRDefault="005D72B7" w:rsidP="00883066">
            <w:pPr>
              <w:pStyle w:val="Text"/>
              <w:jc w:val="center"/>
            </w:pPr>
            <w:r w:rsidRPr="005D72B7">
              <w:rPr>
                <w:color w:val="00B050"/>
              </w:rPr>
              <w:t>T</w:t>
            </w:r>
          </w:p>
        </w:tc>
      </w:tr>
      <w:tr w:rsidR="005D72B7" w14:paraId="6414D77F" w14:textId="54BE9B5D" w:rsidTr="005D72B7">
        <w:trPr>
          <w:trHeight w:val="353"/>
        </w:trPr>
        <w:tc>
          <w:tcPr>
            <w:tcW w:w="7223" w:type="dxa"/>
            <w:shd w:val="clear" w:color="auto" w:fill="BC4E4D" w:themeFill="accent2"/>
          </w:tcPr>
          <w:p w14:paraId="42A3F54C" w14:textId="77777777" w:rsidR="005D72B7" w:rsidRDefault="005D72B7" w:rsidP="00883066">
            <w:pPr>
              <w:pStyle w:val="Text"/>
            </w:pPr>
            <w:r>
              <w:t>Action</w:t>
            </w:r>
          </w:p>
        </w:tc>
        <w:tc>
          <w:tcPr>
            <w:tcW w:w="1290" w:type="dxa"/>
            <w:shd w:val="clear" w:color="auto" w:fill="BC4E4D" w:themeFill="accent2"/>
          </w:tcPr>
          <w:p w14:paraId="2706415F" w14:textId="77777777" w:rsidR="005D72B7" w:rsidRDefault="005D72B7" w:rsidP="00883066">
            <w:pPr>
              <w:pStyle w:val="Text"/>
            </w:pPr>
          </w:p>
        </w:tc>
        <w:tc>
          <w:tcPr>
            <w:tcW w:w="1290" w:type="dxa"/>
            <w:shd w:val="clear" w:color="auto" w:fill="BC4E4D" w:themeFill="accent2"/>
          </w:tcPr>
          <w:p w14:paraId="3606AE68" w14:textId="77777777" w:rsidR="005D72B7" w:rsidRDefault="005D72B7" w:rsidP="00883066">
            <w:pPr>
              <w:pStyle w:val="Text"/>
            </w:pPr>
          </w:p>
        </w:tc>
        <w:tc>
          <w:tcPr>
            <w:tcW w:w="1294" w:type="dxa"/>
            <w:shd w:val="clear" w:color="auto" w:fill="BC4E4D" w:themeFill="accent2"/>
          </w:tcPr>
          <w:p w14:paraId="2F5B29DC" w14:textId="77777777" w:rsidR="005D72B7" w:rsidRDefault="005D72B7" w:rsidP="00883066">
            <w:pPr>
              <w:pStyle w:val="Text"/>
            </w:pPr>
          </w:p>
        </w:tc>
      </w:tr>
      <w:tr w:rsidR="005D72B7" w14:paraId="78ED6A14" w14:textId="5761A60D" w:rsidTr="005D72B7">
        <w:trPr>
          <w:trHeight w:val="353"/>
        </w:trPr>
        <w:tc>
          <w:tcPr>
            <w:tcW w:w="7223" w:type="dxa"/>
          </w:tcPr>
          <w:p w14:paraId="0E9C21D8" w14:textId="71F17450" w:rsidR="005D72B7" w:rsidRDefault="005D72B7" w:rsidP="00883066">
            <w:pPr>
              <w:pStyle w:val="Text"/>
            </w:pPr>
            <w:r>
              <w:t>Login Accepted</w:t>
            </w:r>
          </w:p>
        </w:tc>
        <w:tc>
          <w:tcPr>
            <w:tcW w:w="1290" w:type="dxa"/>
          </w:tcPr>
          <w:p w14:paraId="16CB14DE" w14:textId="77777777" w:rsidR="005D72B7" w:rsidRDefault="005D72B7" w:rsidP="00883066">
            <w:pPr>
              <w:pStyle w:val="Text"/>
              <w:jc w:val="center"/>
            </w:pPr>
            <w:r>
              <w:t>-</w:t>
            </w:r>
          </w:p>
        </w:tc>
        <w:tc>
          <w:tcPr>
            <w:tcW w:w="1290" w:type="dxa"/>
          </w:tcPr>
          <w:p w14:paraId="07EC415F" w14:textId="77777777" w:rsidR="005D72B7" w:rsidRDefault="005D72B7" w:rsidP="00883066">
            <w:pPr>
              <w:pStyle w:val="Text"/>
              <w:jc w:val="center"/>
            </w:pPr>
            <w:r>
              <w:t>-</w:t>
            </w:r>
          </w:p>
        </w:tc>
        <w:tc>
          <w:tcPr>
            <w:tcW w:w="1294" w:type="dxa"/>
          </w:tcPr>
          <w:p w14:paraId="582C255A" w14:textId="15C53587" w:rsidR="005D72B7" w:rsidRDefault="005D72B7" w:rsidP="00883066">
            <w:pPr>
              <w:pStyle w:val="Text"/>
              <w:jc w:val="center"/>
            </w:pPr>
            <w:r w:rsidRPr="005D72B7">
              <w:rPr>
                <w:color w:val="21B6FF" w:themeColor="accent6" w:themeTint="80"/>
              </w:rPr>
              <w:t>X</w:t>
            </w:r>
          </w:p>
        </w:tc>
      </w:tr>
      <w:tr w:rsidR="005D72B7" w14:paraId="70C42A1D" w14:textId="30A1C55D" w:rsidTr="005D72B7">
        <w:trPr>
          <w:trHeight w:val="353"/>
        </w:trPr>
        <w:tc>
          <w:tcPr>
            <w:tcW w:w="7223" w:type="dxa"/>
          </w:tcPr>
          <w:p w14:paraId="470B892D" w14:textId="793DA9D8" w:rsidR="005D72B7" w:rsidRDefault="005D72B7" w:rsidP="00883066">
            <w:pPr>
              <w:pStyle w:val="Text"/>
            </w:pPr>
            <w:r>
              <w:t>Login Rejected</w:t>
            </w:r>
          </w:p>
        </w:tc>
        <w:tc>
          <w:tcPr>
            <w:tcW w:w="1290" w:type="dxa"/>
          </w:tcPr>
          <w:p w14:paraId="209A6116" w14:textId="77777777" w:rsidR="005D72B7" w:rsidRPr="00810398" w:rsidRDefault="005D72B7" w:rsidP="00883066">
            <w:pPr>
              <w:pStyle w:val="Text"/>
              <w:jc w:val="center"/>
              <w:rPr>
                <w:color w:val="21B6FF" w:themeColor="accent6" w:themeTint="80"/>
              </w:rPr>
            </w:pPr>
            <w:r w:rsidRPr="00810398">
              <w:rPr>
                <w:color w:val="21B6FF" w:themeColor="accent6" w:themeTint="80"/>
              </w:rPr>
              <w:t>X</w:t>
            </w:r>
          </w:p>
        </w:tc>
        <w:tc>
          <w:tcPr>
            <w:tcW w:w="1290" w:type="dxa"/>
          </w:tcPr>
          <w:p w14:paraId="5D8B4562" w14:textId="77777777" w:rsidR="005D72B7" w:rsidRPr="00810398" w:rsidRDefault="005D72B7" w:rsidP="00883066">
            <w:pPr>
              <w:pStyle w:val="Text"/>
              <w:jc w:val="center"/>
              <w:rPr>
                <w:color w:val="21B6FF" w:themeColor="accent6" w:themeTint="80"/>
              </w:rPr>
            </w:pPr>
            <w:r w:rsidRPr="00810398">
              <w:rPr>
                <w:color w:val="21B6FF" w:themeColor="accent6" w:themeTint="80"/>
              </w:rPr>
              <w:t>X</w:t>
            </w:r>
          </w:p>
        </w:tc>
        <w:tc>
          <w:tcPr>
            <w:tcW w:w="1294" w:type="dxa"/>
          </w:tcPr>
          <w:p w14:paraId="491D4831" w14:textId="49A33EE1" w:rsidR="005D72B7" w:rsidRPr="00810398" w:rsidRDefault="005D72B7" w:rsidP="00883066">
            <w:pPr>
              <w:pStyle w:val="Text"/>
              <w:jc w:val="center"/>
              <w:rPr>
                <w:color w:val="21B6FF" w:themeColor="accent6" w:themeTint="80"/>
              </w:rPr>
            </w:pPr>
            <w:r w:rsidRPr="005D72B7">
              <w:t>-</w:t>
            </w:r>
          </w:p>
        </w:tc>
      </w:tr>
    </w:tbl>
    <w:p w14:paraId="023E76C8" w14:textId="315F8DCE" w:rsidR="005D72B7" w:rsidRDefault="005D72B7" w:rsidP="008B33F4">
      <w:pPr>
        <w:pStyle w:val="Text"/>
      </w:pPr>
    </w:p>
    <w:p w14:paraId="39CFE5B1" w14:textId="5889A7CE" w:rsidR="005D72B7" w:rsidRDefault="005D72B7" w:rsidP="005D72B7">
      <w:pPr>
        <w:pStyle w:val="Heading3"/>
      </w:pPr>
      <w:r>
        <w:t>Service</w:t>
      </w:r>
    </w:p>
    <w:p w14:paraId="637B3C67" w14:textId="304532E9" w:rsidR="005D72B7" w:rsidRDefault="005D72B7" w:rsidP="008B33F4">
      <w:pPr>
        <w:pStyle w:val="Text"/>
      </w:pPr>
    </w:p>
    <w:tbl>
      <w:tblPr>
        <w:tblStyle w:val="TableGrid"/>
        <w:tblW w:w="11116" w:type="dxa"/>
        <w:tblLayout w:type="fixed"/>
        <w:tblLook w:val="04A0" w:firstRow="1" w:lastRow="0" w:firstColumn="1" w:lastColumn="0" w:noHBand="0" w:noVBand="1"/>
      </w:tblPr>
      <w:tblGrid>
        <w:gridCol w:w="6483"/>
        <w:gridCol w:w="1158"/>
        <w:gridCol w:w="1158"/>
        <w:gridCol w:w="1159"/>
        <w:gridCol w:w="1158"/>
      </w:tblGrid>
      <w:tr w:rsidR="005D72B7" w14:paraId="363A5909" w14:textId="01CAD17D" w:rsidTr="00956F1E">
        <w:trPr>
          <w:trHeight w:val="408"/>
        </w:trPr>
        <w:tc>
          <w:tcPr>
            <w:tcW w:w="6483" w:type="dxa"/>
            <w:shd w:val="clear" w:color="auto" w:fill="BC4E4D" w:themeFill="accent2"/>
          </w:tcPr>
          <w:p w14:paraId="5A6E7822" w14:textId="77777777" w:rsidR="005D72B7" w:rsidRDefault="005D72B7" w:rsidP="00883066">
            <w:pPr>
              <w:pStyle w:val="Text"/>
            </w:pPr>
            <w:r>
              <w:t>Condition</w:t>
            </w:r>
          </w:p>
        </w:tc>
        <w:tc>
          <w:tcPr>
            <w:tcW w:w="4633" w:type="dxa"/>
            <w:gridSpan w:val="4"/>
            <w:shd w:val="clear" w:color="auto" w:fill="BC4E4D" w:themeFill="accent2"/>
          </w:tcPr>
          <w:p w14:paraId="5CD35C8F" w14:textId="77777777" w:rsidR="005D72B7" w:rsidRDefault="005D72B7"/>
        </w:tc>
      </w:tr>
      <w:tr w:rsidR="005D72B7" w:rsidRPr="00810398" w14:paraId="6866EDD3" w14:textId="77777777" w:rsidTr="00956F1E">
        <w:trPr>
          <w:trHeight w:val="341"/>
        </w:trPr>
        <w:tc>
          <w:tcPr>
            <w:tcW w:w="6483" w:type="dxa"/>
          </w:tcPr>
          <w:p w14:paraId="77768BB4" w14:textId="57E303F5" w:rsidR="005D72B7" w:rsidRDefault="005D72B7" w:rsidP="00883066">
            <w:pPr>
              <w:pStyle w:val="Text"/>
            </w:pPr>
            <w:r>
              <w:t>Employee Access</w:t>
            </w:r>
          </w:p>
        </w:tc>
        <w:tc>
          <w:tcPr>
            <w:tcW w:w="1158" w:type="dxa"/>
          </w:tcPr>
          <w:p w14:paraId="19DA65A4" w14:textId="77777777" w:rsidR="005D72B7" w:rsidRDefault="005D72B7" w:rsidP="00883066">
            <w:pPr>
              <w:pStyle w:val="Text"/>
              <w:jc w:val="center"/>
            </w:pPr>
            <w:r w:rsidRPr="00810398">
              <w:rPr>
                <w:color w:val="FF0000"/>
              </w:rPr>
              <w:t>F</w:t>
            </w:r>
          </w:p>
        </w:tc>
        <w:tc>
          <w:tcPr>
            <w:tcW w:w="1158" w:type="dxa"/>
          </w:tcPr>
          <w:p w14:paraId="6A79F1C2" w14:textId="77777777" w:rsidR="005D72B7" w:rsidRDefault="005D72B7" w:rsidP="00883066">
            <w:pPr>
              <w:pStyle w:val="Text"/>
              <w:jc w:val="center"/>
            </w:pPr>
            <w:r w:rsidRPr="00810398">
              <w:rPr>
                <w:color w:val="00B050"/>
              </w:rPr>
              <w:t>T</w:t>
            </w:r>
          </w:p>
        </w:tc>
        <w:tc>
          <w:tcPr>
            <w:tcW w:w="1159" w:type="dxa"/>
          </w:tcPr>
          <w:p w14:paraId="633C8D9F" w14:textId="2AB7DF35" w:rsidR="005D72B7" w:rsidRPr="00956F1E" w:rsidRDefault="00956F1E" w:rsidP="00883066">
            <w:pPr>
              <w:pStyle w:val="Text"/>
              <w:jc w:val="center"/>
              <w:rPr>
                <w:color w:val="FF0000"/>
              </w:rPr>
            </w:pPr>
            <w:r w:rsidRPr="00956F1E">
              <w:rPr>
                <w:color w:val="FF0000"/>
              </w:rPr>
              <w:t>F</w:t>
            </w:r>
          </w:p>
        </w:tc>
        <w:tc>
          <w:tcPr>
            <w:tcW w:w="1158" w:type="dxa"/>
          </w:tcPr>
          <w:p w14:paraId="2511E70D" w14:textId="3117D388" w:rsidR="005D72B7" w:rsidRPr="00956F1E" w:rsidRDefault="00956F1E" w:rsidP="00883066">
            <w:pPr>
              <w:pStyle w:val="Text"/>
              <w:jc w:val="center"/>
              <w:rPr>
                <w:color w:val="FF0000"/>
              </w:rPr>
            </w:pPr>
            <w:r w:rsidRPr="00956F1E">
              <w:rPr>
                <w:color w:val="FF0000"/>
              </w:rPr>
              <w:t>F</w:t>
            </w:r>
          </w:p>
        </w:tc>
      </w:tr>
      <w:tr w:rsidR="005D72B7" w:rsidRPr="00810398" w14:paraId="710A5D82" w14:textId="77777777" w:rsidTr="00956F1E">
        <w:trPr>
          <w:trHeight w:val="341"/>
        </w:trPr>
        <w:tc>
          <w:tcPr>
            <w:tcW w:w="6483" w:type="dxa"/>
          </w:tcPr>
          <w:p w14:paraId="4FBE94A3" w14:textId="27F1518D" w:rsidR="005D72B7" w:rsidRDefault="005D72B7" w:rsidP="00883066">
            <w:pPr>
              <w:pStyle w:val="Text"/>
            </w:pPr>
            <w:r>
              <w:t>Guard Access</w:t>
            </w:r>
          </w:p>
        </w:tc>
        <w:tc>
          <w:tcPr>
            <w:tcW w:w="1158" w:type="dxa"/>
          </w:tcPr>
          <w:p w14:paraId="5D591B03" w14:textId="77777777" w:rsidR="005D72B7" w:rsidRDefault="005D72B7" w:rsidP="00883066">
            <w:pPr>
              <w:pStyle w:val="Text"/>
              <w:jc w:val="center"/>
            </w:pPr>
            <w:r>
              <w:t>-</w:t>
            </w:r>
          </w:p>
        </w:tc>
        <w:tc>
          <w:tcPr>
            <w:tcW w:w="1158" w:type="dxa"/>
          </w:tcPr>
          <w:p w14:paraId="3E6E2E36" w14:textId="77777777" w:rsidR="005D72B7" w:rsidRDefault="005D72B7" w:rsidP="00883066">
            <w:pPr>
              <w:pStyle w:val="Text"/>
              <w:jc w:val="center"/>
            </w:pPr>
            <w:r w:rsidRPr="00810398">
              <w:rPr>
                <w:color w:val="FF0000"/>
              </w:rPr>
              <w:t>F</w:t>
            </w:r>
          </w:p>
        </w:tc>
        <w:tc>
          <w:tcPr>
            <w:tcW w:w="1159" w:type="dxa"/>
          </w:tcPr>
          <w:p w14:paraId="23EFAB94" w14:textId="77777777" w:rsidR="005D72B7" w:rsidRPr="00810398" w:rsidRDefault="005D72B7" w:rsidP="00883066">
            <w:pPr>
              <w:pStyle w:val="Text"/>
              <w:jc w:val="center"/>
              <w:rPr>
                <w:color w:val="00B050"/>
              </w:rPr>
            </w:pPr>
            <w:r w:rsidRPr="00810398">
              <w:rPr>
                <w:color w:val="00B050"/>
              </w:rPr>
              <w:t>T</w:t>
            </w:r>
          </w:p>
        </w:tc>
        <w:tc>
          <w:tcPr>
            <w:tcW w:w="1158" w:type="dxa"/>
          </w:tcPr>
          <w:p w14:paraId="3C961E10" w14:textId="73C563CC" w:rsidR="005D72B7" w:rsidRPr="00810398" w:rsidRDefault="00956F1E" w:rsidP="00883066">
            <w:pPr>
              <w:pStyle w:val="Text"/>
              <w:jc w:val="center"/>
              <w:rPr>
                <w:color w:val="00B050"/>
              </w:rPr>
            </w:pPr>
            <w:r w:rsidRPr="00956F1E">
              <w:rPr>
                <w:color w:val="FF0000"/>
              </w:rPr>
              <w:t>F</w:t>
            </w:r>
          </w:p>
        </w:tc>
      </w:tr>
      <w:tr w:rsidR="005D72B7" w:rsidRPr="00810398" w14:paraId="53F19C96" w14:textId="77777777" w:rsidTr="00956F1E">
        <w:trPr>
          <w:trHeight w:val="341"/>
        </w:trPr>
        <w:tc>
          <w:tcPr>
            <w:tcW w:w="6483" w:type="dxa"/>
          </w:tcPr>
          <w:p w14:paraId="35B24853" w14:textId="51897EC3" w:rsidR="005D72B7" w:rsidRDefault="005D72B7" w:rsidP="00883066">
            <w:pPr>
              <w:pStyle w:val="Text"/>
            </w:pPr>
            <w:r>
              <w:t>Manager Access</w:t>
            </w:r>
          </w:p>
        </w:tc>
        <w:tc>
          <w:tcPr>
            <w:tcW w:w="1158" w:type="dxa"/>
          </w:tcPr>
          <w:p w14:paraId="138D7AFC" w14:textId="77777777" w:rsidR="005D72B7" w:rsidRDefault="005D72B7" w:rsidP="00883066">
            <w:pPr>
              <w:pStyle w:val="Text"/>
              <w:jc w:val="center"/>
            </w:pPr>
            <w:r>
              <w:t>-</w:t>
            </w:r>
          </w:p>
        </w:tc>
        <w:tc>
          <w:tcPr>
            <w:tcW w:w="1158" w:type="dxa"/>
          </w:tcPr>
          <w:p w14:paraId="35B3DF6D" w14:textId="77777777" w:rsidR="005D72B7" w:rsidRDefault="005D72B7" w:rsidP="00883066">
            <w:pPr>
              <w:pStyle w:val="Text"/>
              <w:jc w:val="center"/>
            </w:pPr>
            <w:r>
              <w:t>-</w:t>
            </w:r>
          </w:p>
        </w:tc>
        <w:tc>
          <w:tcPr>
            <w:tcW w:w="1159" w:type="dxa"/>
          </w:tcPr>
          <w:p w14:paraId="508F362F" w14:textId="77777777" w:rsidR="005D72B7" w:rsidRDefault="005D72B7" w:rsidP="00883066">
            <w:pPr>
              <w:pStyle w:val="Text"/>
              <w:jc w:val="center"/>
            </w:pPr>
            <w:r w:rsidRPr="00810398">
              <w:rPr>
                <w:color w:val="FF0000"/>
              </w:rPr>
              <w:t>F</w:t>
            </w:r>
          </w:p>
        </w:tc>
        <w:tc>
          <w:tcPr>
            <w:tcW w:w="1158" w:type="dxa"/>
          </w:tcPr>
          <w:p w14:paraId="211E7DE5" w14:textId="77777777" w:rsidR="005D72B7" w:rsidRPr="00810398" w:rsidRDefault="005D72B7" w:rsidP="00883066">
            <w:pPr>
              <w:pStyle w:val="Text"/>
              <w:jc w:val="center"/>
              <w:rPr>
                <w:color w:val="00B050"/>
              </w:rPr>
            </w:pPr>
            <w:r w:rsidRPr="00810398">
              <w:rPr>
                <w:color w:val="00B050"/>
              </w:rPr>
              <w:t>T</w:t>
            </w:r>
          </w:p>
        </w:tc>
      </w:tr>
      <w:tr w:rsidR="005D72B7" w14:paraId="60800F1C" w14:textId="77777777" w:rsidTr="00956F1E">
        <w:trPr>
          <w:trHeight w:val="341"/>
        </w:trPr>
        <w:tc>
          <w:tcPr>
            <w:tcW w:w="6483" w:type="dxa"/>
            <w:shd w:val="clear" w:color="auto" w:fill="BC4E4D" w:themeFill="accent2"/>
          </w:tcPr>
          <w:p w14:paraId="426A7BBF" w14:textId="77777777" w:rsidR="005D72B7" w:rsidRDefault="005D72B7" w:rsidP="00883066">
            <w:pPr>
              <w:pStyle w:val="Text"/>
            </w:pPr>
            <w:r>
              <w:t>Action</w:t>
            </w:r>
          </w:p>
        </w:tc>
        <w:tc>
          <w:tcPr>
            <w:tcW w:w="1158" w:type="dxa"/>
            <w:shd w:val="clear" w:color="auto" w:fill="BC4E4D" w:themeFill="accent2"/>
          </w:tcPr>
          <w:p w14:paraId="0A1A3485" w14:textId="77777777" w:rsidR="005D72B7" w:rsidRDefault="005D72B7" w:rsidP="00883066">
            <w:pPr>
              <w:pStyle w:val="Text"/>
            </w:pPr>
          </w:p>
        </w:tc>
        <w:tc>
          <w:tcPr>
            <w:tcW w:w="1158" w:type="dxa"/>
            <w:shd w:val="clear" w:color="auto" w:fill="BC4E4D" w:themeFill="accent2"/>
          </w:tcPr>
          <w:p w14:paraId="2A5D7589" w14:textId="77777777" w:rsidR="005D72B7" w:rsidRDefault="005D72B7" w:rsidP="00883066">
            <w:pPr>
              <w:pStyle w:val="Text"/>
            </w:pPr>
          </w:p>
        </w:tc>
        <w:tc>
          <w:tcPr>
            <w:tcW w:w="1159" w:type="dxa"/>
            <w:shd w:val="clear" w:color="auto" w:fill="BC4E4D" w:themeFill="accent2"/>
          </w:tcPr>
          <w:p w14:paraId="5E72CA7B" w14:textId="77777777" w:rsidR="005D72B7" w:rsidRDefault="005D72B7" w:rsidP="00883066">
            <w:pPr>
              <w:pStyle w:val="Text"/>
            </w:pPr>
          </w:p>
        </w:tc>
        <w:tc>
          <w:tcPr>
            <w:tcW w:w="1158" w:type="dxa"/>
            <w:shd w:val="clear" w:color="auto" w:fill="BC4E4D" w:themeFill="accent2"/>
          </w:tcPr>
          <w:p w14:paraId="74CEB5FC" w14:textId="77777777" w:rsidR="005D72B7" w:rsidRDefault="005D72B7" w:rsidP="00883066">
            <w:pPr>
              <w:pStyle w:val="Text"/>
            </w:pPr>
          </w:p>
        </w:tc>
      </w:tr>
      <w:tr w:rsidR="005D72B7" w14:paraId="70B9D84E" w14:textId="77777777" w:rsidTr="00956F1E">
        <w:trPr>
          <w:trHeight w:val="341"/>
        </w:trPr>
        <w:tc>
          <w:tcPr>
            <w:tcW w:w="6483" w:type="dxa"/>
          </w:tcPr>
          <w:p w14:paraId="2BD09172" w14:textId="48B1BF93" w:rsidR="005D72B7" w:rsidRDefault="005D72B7" w:rsidP="00883066">
            <w:pPr>
              <w:pStyle w:val="Text"/>
            </w:pPr>
            <w:r>
              <w:t>Create Entrys</w:t>
            </w:r>
          </w:p>
        </w:tc>
        <w:tc>
          <w:tcPr>
            <w:tcW w:w="1158" w:type="dxa"/>
          </w:tcPr>
          <w:p w14:paraId="7B6887F2" w14:textId="77777777" w:rsidR="005D72B7" w:rsidRPr="00956F1E" w:rsidRDefault="005D72B7" w:rsidP="00883066">
            <w:pPr>
              <w:pStyle w:val="Text"/>
              <w:jc w:val="center"/>
            </w:pPr>
            <w:r w:rsidRPr="00956F1E">
              <w:t>-</w:t>
            </w:r>
          </w:p>
        </w:tc>
        <w:tc>
          <w:tcPr>
            <w:tcW w:w="1158" w:type="dxa"/>
          </w:tcPr>
          <w:p w14:paraId="74343E54" w14:textId="5E64C1DE" w:rsidR="005D72B7" w:rsidRDefault="00956F1E" w:rsidP="00883066">
            <w:pPr>
              <w:pStyle w:val="Text"/>
              <w:jc w:val="center"/>
            </w:pPr>
            <w:r w:rsidRPr="00956F1E">
              <w:rPr>
                <w:color w:val="21B6FF" w:themeColor="accent6" w:themeTint="80"/>
              </w:rPr>
              <w:t>X</w:t>
            </w:r>
          </w:p>
        </w:tc>
        <w:tc>
          <w:tcPr>
            <w:tcW w:w="1159" w:type="dxa"/>
          </w:tcPr>
          <w:p w14:paraId="1348209E" w14:textId="77777777" w:rsidR="005D72B7" w:rsidRDefault="005D72B7" w:rsidP="00883066">
            <w:pPr>
              <w:pStyle w:val="Text"/>
              <w:jc w:val="center"/>
            </w:pPr>
            <w:r>
              <w:t>-</w:t>
            </w:r>
          </w:p>
        </w:tc>
        <w:tc>
          <w:tcPr>
            <w:tcW w:w="1158" w:type="dxa"/>
          </w:tcPr>
          <w:p w14:paraId="511809DD" w14:textId="43D7D27F" w:rsidR="005D72B7" w:rsidRDefault="00956F1E" w:rsidP="00883066">
            <w:pPr>
              <w:pStyle w:val="Text"/>
              <w:jc w:val="center"/>
            </w:pPr>
            <w:r w:rsidRPr="00956F1E">
              <w:rPr>
                <w:color w:val="21B6FF" w:themeColor="accent6" w:themeTint="80"/>
              </w:rPr>
              <w:t>X</w:t>
            </w:r>
          </w:p>
        </w:tc>
      </w:tr>
      <w:tr w:rsidR="005D72B7" w14:paraId="6BE820B0" w14:textId="77777777" w:rsidTr="00956F1E">
        <w:trPr>
          <w:trHeight w:val="341"/>
        </w:trPr>
        <w:tc>
          <w:tcPr>
            <w:tcW w:w="6483" w:type="dxa"/>
          </w:tcPr>
          <w:p w14:paraId="24AC19DB" w14:textId="5B176C43" w:rsidR="005D72B7" w:rsidRDefault="005D72B7" w:rsidP="00883066">
            <w:pPr>
              <w:pStyle w:val="Text"/>
            </w:pPr>
            <w:r>
              <w:t>Update Entrys</w:t>
            </w:r>
          </w:p>
        </w:tc>
        <w:tc>
          <w:tcPr>
            <w:tcW w:w="1158" w:type="dxa"/>
          </w:tcPr>
          <w:p w14:paraId="7968A139" w14:textId="45893D5F" w:rsidR="00956F1E" w:rsidRPr="00956F1E" w:rsidRDefault="00956F1E" w:rsidP="00956F1E">
            <w:pPr>
              <w:pStyle w:val="Text"/>
              <w:jc w:val="center"/>
            </w:pPr>
            <w:r w:rsidRPr="00956F1E">
              <w:t>-</w:t>
            </w:r>
          </w:p>
        </w:tc>
        <w:tc>
          <w:tcPr>
            <w:tcW w:w="1158" w:type="dxa"/>
          </w:tcPr>
          <w:p w14:paraId="3DFE1087" w14:textId="29BDA572" w:rsidR="005D72B7" w:rsidRPr="00810398" w:rsidRDefault="00956F1E" w:rsidP="00883066">
            <w:pPr>
              <w:pStyle w:val="Text"/>
              <w:jc w:val="center"/>
              <w:rPr>
                <w:color w:val="21B6FF" w:themeColor="accent6" w:themeTint="80"/>
              </w:rPr>
            </w:pPr>
            <w:r w:rsidRPr="00956F1E">
              <w:t>-</w:t>
            </w:r>
          </w:p>
        </w:tc>
        <w:tc>
          <w:tcPr>
            <w:tcW w:w="1159" w:type="dxa"/>
          </w:tcPr>
          <w:p w14:paraId="56CCD898" w14:textId="77777777" w:rsidR="005D72B7" w:rsidRPr="00810398" w:rsidRDefault="005D72B7" w:rsidP="00883066">
            <w:pPr>
              <w:pStyle w:val="Text"/>
              <w:jc w:val="center"/>
              <w:rPr>
                <w:color w:val="21B6FF" w:themeColor="accent6" w:themeTint="80"/>
              </w:rPr>
            </w:pPr>
            <w:r w:rsidRPr="00810398">
              <w:rPr>
                <w:color w:val="21B6FF" w:themeColor="accent6" w:themeTint="80"/>
              </w:rPr>
              <w:t>X</w:t>
            </w:r>
          </w:p>
        </w:tc>
        <w:tc>
          <w:tcPr>
            <w:tcW w:w="1158" w:type="dxa"/>
          </w:tcPr>
          <w:p w14:paraId="0B9E18FD" w14:textId="77777777" w:rsidR="005D72B7" w:rsidRPr="00810398" w:rsidRDefault="005D72B7" w:rsidP="00883066">
            <w:pPr>
              <w:pStyle w:val="Text"/>
              <w:jc w:val="center"/>
              <w:rPr>
                <w:color w:val="21B6FF" w:themeColor="accent6" w:themeTint="80"/>
              </w:rPr>
            </w:pPr>
            <w:r w:rsidRPr="00810398">
              <w:rPr>
                <w:color w:val="21B6FF" w:themeColor="accent6" w:themeTint="80"/>
              </w:rPr>
              <w:t>X</w:t>
            </w:r>
          </w:p>
        </w:tc>
      </w:tr>
      <w:tr w:rsidR="005D72B7" w14:paraId="25F107FC" w14:textId="77777777" w:rsidTr="00956F1E">
        <w:trPr>
          <w:trHeight w:val="341"/>
        </w:trPr>
        <w:tc>
          <w:tcPr>
            <w:tcW w:w="6483" w:type="dxa"/>
          </w:tcPr>
          <w:p w14:paraId="48C28A91" w14:textId="4A7698E9" w:rsidR="005D72B7" w:rsidRDefault="005D72B7" w:rsidP="00883066">
            <w:pPr>
              <w:pStyle w:val="Text"/>
            </w:pPr>
            <w:r>
              <w:t>Delete Entrys</w:t>
            </w:r>
          </w:p>
        </w:tc>
        <w:tc>
          <w:tcPr>
            <w:tcW w:w="1158" w:type="dxa"/>
          </w:tcPr>
          <w:p w14:paraId="6A4AAD39" w14:textId="3D043CF4" w:rsidR="005D72B7" w:rsidRPr="00956F1E" w:rsidRDefault="00956F1E" w:rsidP="00883066">
            <w:pPr>
              <w:pStyle w:val="Text"/>
              <w:jc w:val="center"/>
            </w:pPr>
            <w:r w:rsidRPr="00956F1E">
              <w:t>-</w:t>
            </w:r>
          </w:p>
        </w:tc>
        <w:tc>
          <w:tcPr>
            <w:tcW w:w="1158" w:type="dxa"/>
          </w:tcPr>
          <w:p w14:paraId="4DE447A9" w14:textId="5A6E515D" w:rsidR="005D72B7" w:rsidRPr="00810398" w:rsidRDefault="00956F1E" w:rsidP="00883066">
            <w:pPr>
              <w:pStyle w:val="Text"/>
              <w:jc w:val="center"/>
              <w:rPr>
                <w:color w:val="21B6FF" w:themeColor="accent6" w:themeTint="80"/>
              </w:rPr>
            </w:pPr>
            <w:r>
              <w:rPr>
                <w:color w:val="21B6FF" w:themeColor="accent6" w:themeTint="80"/>
              </w:rPr>
              <w:t>X</w:t>
            </w:r>
          </w:p>
        </w:tc>
        <w:tc>
          <w:tcPr>
            <w:tcW w:w="1159" w:type="dxa"/>
          </w:tcPr>
          <w:p w14:paraId="499E0412" w14:textId="6B85263F" w:rsidR="005D72B7" w:rsidRPr="00810398" w:rsidRDefault="00956F1E" w:rsidP="00883066">
            <w:pPr>
              <w:pStyle w:val="Text"/>
              <w:jc w:val="center"/>
              <w:rPr>
                <w:color w:val="21B6FF" w:themeColor="accent6" w:themeTint="80"/>
              </w:rPr>
            </w:pPr>
            <w:r w:rsidRPr="00956F1E">
              <w:t>-</w:t>
            </w:r>
          </w:p>
        </w:tc>
        <w:tc>
          <w:tcPr>
            <w:tcW w:w="1158" w:type="dxa"/>
          </w:tcPr>
          <w:p w14:paraId="4E0F1309" w14:textId="49B32468" w:rsidR="005D72B7" w:rsidRPr="00810398" w:rsidRDefault="00956F1E" w:rsidP="00883066">
            <w:pPr>
              <w:pStyle w:val="Text"/>
              <w:jc w:val="center"/>
              <w:rPr>
                <w:color w:val="21B6FF" w:themeColor="accent6" w:themeTint="80"/>
              </w:rPr>
            </w:pPr>
            <w:r>
              <w:rPr>
                <w:color w:val="21B6FF" w:themeColor="accent6" w:themeTint="80"/>
              </w:rPr>
              <w:t>X</w:t>
            </w:r>
          </w:p>
        </w:tc>
      </w:tr>
      <w:tr w:rsidR="005D72B7" w14:paraId="613E5DAF" w14:textId="77777777" w:rsidTr="00956F1E">
        <w:trPr>
          <w:trHeight w:val="341"/>
        </w:trPr>
        <w:tc>
          <w:tcPr>
            <w:tcW w:w="6483" w:type="dxa"/>
          </w:tcPr>
          <w:p w14:paraId="72D5A6F5" w14:textId="16758C6E" w:rsidR="005D72B7" w:rsidRDefault="005D72B7" w:rsidP="00883066">
            <w:pPr>
              <w:pStyle w:val="Text"/>
            </w:pPr>
            <w:r>
              <w:t>Delete/Update Users</w:t>
            </w:r>
          </w:p>
        </w:tc>
        <w:tc>
          <w:tcPr>
            <w:tcW w:w="1158" w:type="dxa"/>
          </w:tcPr>
          <w:p w14:paraId="097303F0" w14:textId="66A33581" w:rsidR="005D72B7" w:rsidRPr="00956F1E" w:rsidRDefault="00956F1E" w:rsidP="00883066">
            <w:pPr>
              <w:pStyle w:val="Text"/>
              <w:jc w:val="center"/>
            </w:pPr>
            <w:r w:rsidRPr="00956F1E">
              <w:t>-</w:t>
            </w:r>
          </w:p>
        </w:tc>
        <w:tc>
          <w:tcPr>
            <w:tcW w:w="1158" w:type="dxa"/>
          </w:tcPr>
          <w:p w14:paraId="1C6AB647" w14:textId="6B80D71C" w:rsidR="005D72B7" w:rsidRPr="00956F1E" w:rsidRDefault="00956F1E" w:rsidP="00883066">
            <w:pPr>
              <w:pStyle w:val="Text"/>
              <w:jc w:val="center"/>
            </w:pPr>
            <w:r w:rsidRPr="00956F1E">
              <w:t>-</w:t>
            </w:r>
          </w:p>
        </w:tc>
        <w:tc>
          <w:tcPr>
            <w:tcW w:w="1159" w:type="dxa"/>
          </w:tcPr>
          <w:p w14:paraId="44DF7C16" w14:textId="48C93F10" w:rsidR="005D72B7" w:rsidRPr="00956F1E" w:rsidRDefault="00956F1E" w:rsidP="00883066">
            <w:pPr>
              <w:pStyle w:val="Text"/>
              <w:jc w:val="center"/>
            </w:pPr>
            <w:r w:rsidRPr="00956F1E">
              <w:t>-</w:t>
            </w:r>
          </w:p>
        </w:tc>
        <w:tc>
          <w:tcPr>
            <w:tcW w:w="1158" w:type="dxa"/>
          </w:tcPr>
          <w:p w14:paraId="4CA83DF8" w14:textId="53E05317" w:rsidR="005D72B7" w:rsidRPr="00810398" w:rsidRDefault="00956F1E" w:rsidP="00883066">
            <w:pPr>
              <w:pStyle w:val="Text"/>
              <w:jc w:val="center"/>
              <w:rPr>
                <w:color w:val="21B6FF" w:themeColor="accent6" w:themeTint="80"/>
              </w:rPr>
            </w:pPr>
            <w:r>
              <w:rPr>
                <w:color w:val="21B6FF" w:themeColor="accent6" w:themeTint="80"/>
              </w:rPr>
              <w:t>X</w:t>
            </w:r>
          </w:p>
        </w:tc>
      </w:tr>
    </w:tbl>
    <w:p w14:paraId="69BEDE99" w14:textId="77777777" w:rsidR="005D72B7" w:rsidRDefault="005D72B7" w:rsidP="008B33F4">
      <w:pPr>
        <w:pStyle w:val="Text"/>
      </w:pPr>
    </w:p>
    <w:p w14:paraId="31A675BC" w14:textId="59FF8842" w:rsidR="008B33F4" w:rsidRDefault="008B33F4" w:rsidP="008B33F4">
      <w:pPr>
        <w:pStyle w:val="Text"/>
      </w:pPr>
    </w:p>
    <w:p w14:paraId="3B1B3973" w14:textId="21DA6F78" w:rsidR="008B33F4" w:rsidRDefault="00F82274" w:rsidP="00F82274">
      <w:pPr>
        <w:pStyle w:val="Quote"/>
      </w:pPr>
      <w:r>
        <w:lastRenderedPageBreak/>
        <w:t xml:space="preserve">Coding </w:t>
      </w:r>
    </w:p>
    <w:p w14:paraId="53F31DCB" w14:textId="77777777" w:rsidR="00F82274" w:rsidRPr="00F82274" w:rsidRDefault="00F82274" w:rsidP="00F82274">
      <w:pPr>
        <w:rPr>
          <w:sz w:val="22"/>
          <w:szCs w:val="22"/>
        </w:rPr>
      </w:pPr>
    </w:p>
    <w:p w14:paraId="544D716B" w14:textId="77AA995A" w:rsidR="00F82274" w:rsidRPr="00F82274" w:rsidRDefault="00F82274" w:rsidP="00F82274">
      <w:pPr>
        <w:pStyle w:val="Text"/>
        <w:rPr>
          <w:rFonts w:ascii="Lucida Fax" w:hAnsi="Lucida Fax"/>
          <w:sz w:val="24"/>
          <w:szCs w:val="24"/>
        </w:rPr>
      </w:pPr>
      <w:r w:rsidRPr="00F82274">
        <w:rPr>
          <w:rFonts w:ascii="Lucida Fax" w:hAnsi="Lucida Fax"/>
          <w:sz w:val="24"/>
          <w:szCs w:val="24"/>
        </w:rPr>
        <w:t>This project was made using the MEAN Stack (MongoDB, Express.js, Angular, Node.js) to create a full stack application from the start to finish.</w:t>
      </w:r>
    </w:p>
    <w:p w14:paraId="66CA10B2" w14:textId="70EF785E" w:rsidR="00F82274" w:rsidRPr="00F82274" w:rsidRDefault="00F82274" w:rsidP="00F82274">
      <w:pPr>
        <w:pStyle w:val="Text"/>
        <w:rPr>
          <w:rFonts w:ascii="Lucida Fax" w:hAnsi="Lucida Fax"/>
          <w:sz w:val="24"/>
          <w:szCs w:val="24"/>
        </w:rPr>
      </w:pPr>
    </w:p>
    <w:p w14:paraId="2DE9AA15" w14:textId="24AC40FA" w:rsidR="00F82274" w:rsidRPr="00F82274" w:rsidRDefault="00F82274" w:rsidP="00F82274">
      <w:pPr>
        <w:pStyle w:val="Text"/>
        <w:rPr>
          <w:rFonts w:ascii="Lucida Fax" w:hAnsi="Lucida Fax"/>
          <w:sz w:val="24"/>
          <w:szCs w:val="24"/>
        </w:rPr>
      </w:pPr>
      <w:r w:rsidRPr="00F82274">
        <w:rPr>
          <w:rFonts w:ascii="Lucida Fax" w:hAnsi="Lucida Fax"/>
          <w:sz w:val="24"/>
          <w:szCs w:val="24"/>
        </w:rPr>
        <w:t xml:space="preserve">This is basically divided into two parts. The express and node backend server application, which is driven by mostly JavaScript, whereas the frontend interface is made using Angular which mainly run on TypeScript. </w:t>
      </w:r>
    </w:p>
    <w:p w14:paraId="656F26B7" w14:textId="742D39A2" w:rsidR="00F82274" w:rsidRPr="00F82274" w:rsidRDefault="00F82274" w:rsidP="00F82274">
      <w:pPr>
        <w:pStyle w:val="Text"/>
        <w:rPr>
          <w:rFonts w:ascii="Lucida Fax" w:hAnsi="Lucida Fax"/>
          <w:sz w:val="24"/>
          <w:szCs w:val="24"/>
        </w:rPr>
      </w:pPr>
    </w:p>
    <w:p w14:paraId="0608DF0F" w14:textId="2A052147" w:rsidR="00F82274" w:rsidRPr="00F82274" w:rsidRDefault="00F82274" w:rsidP="00F82274">
      <w:pPr>
        <w:pStyle w:val="Text"/>
        <w:rPr>
          <w:rFonts w:ascii="Lucida Fax" w:hAnsi="Lucida Fax"/>
          <w:sz w:val="24"/>
          <w:szCs w:val="24"/>
        </w:rPr>
      </w:pPr>
      <w:r w:rsidRPr="00F82274">
        <w:rPr>
          <w:rFonts w:ascii="Lucida Fax" w:hAnsi="Lucida Fax"/>
          <w:sz w:val="24"/>
          <w:szCs w:val="24"/>
        </w:rPr>
        <w:t>The backend further connects to MongoDB, a NoSQL Based Database platform interfaced using the APIs provided in the mongoose package</w:t>
      </w:r>
    </w:p>
    <w:p w14:paraId="710FEA53" w14:textId="0A9D55D0" w:rsidR="008B33F4" w:rsidRDefault="008B33F4" w:rsidP="008B33F4">
      <w:pPr>
        <w:pStyle w:val="Text"/>
      </w:pPr>
    </w:p>
    <w:p w14:paraId="50F1B027" w14:textId="7B759608" w:rsidR="008B33F4" w:rsidRDefault="00F82274" w:rsidP="00F82274">
      <w:pPr>
        <w:pStyle w:val="Quote"/>
      </w:pPr>
      <w:r>
        <w:t>Testing</w:t>
      </w:r>
    </w:p>
    <w:p w14:paraId="6909A32B" w14:textId="31C5A8F9" w:rsidR="00F82274" w:rsidRDefault="00F82274" w:rsidP="00F82274"/>
    <w:p w14:paraId="06F03812" w14:textId="2D7D7395" w:rsidR="00F82274" w:rsidRDefault="00F82274" w:rsidP="00F82274">
      <w:pPr>
        <w:rPr>
          <w:rFonts w:ascii="Lucida Fax" w:hAnsi="Lucida Fax"/>
          <w:color w:val="auto"/>
        </w:rPr>
      </w:pPr>
      <w:r>
        <w:rPr>
          <w:rFonts w:ascii="Lucida Fax" w:hAnsi="Lucida Fax"/>
          <w:color w:val="auto"/>
        </w:rPr>
        <w:t>Extensive testing was done using three accounts belonging to the Employee, Guard and Manager position each. This sampling shows that all the accounts connect well with each other and the angular and mongodb interface provide fast and almost real-time responses.</w:t>
      </w:r>
    </w:p>
    <w:p w14:paraId="40C7EBD4" w14:textId="44E4132E" w:rsidR="00F82274" w:rsidRDefault="00F82274" w:rsidP="00F82274">
      <w:pPr>
        <w:rPr>
          <w:rFonts w:ascii="Lucida Fax" w:hAnsi="Lucida Fax"/>
          <w:color w:val="auto"/>
        </w:rPr>
      </w:pPr>
    </w:p>
    <w:p w14:paraId="7CC0B3B5" w14:textId="77777777" w:rsidR="00F82274" w:rsidRDefault="00F82274" w:rsidP="00F82274">
      <w:pPr>
        <w:rPr>
          <w:rFonts w:ascii="Lucida Fax" w:hAnsi="Lucida Fax"/>
          <w:color w:val="auto"/>
        </w:rPr>
      </w:pPr>
    </w:p>
    <w:p w14:paraId="622884EE" w14:textId="07BB2B75" w:rsidR="00F82274" w:rsidRDefault="00F82274" w:rsidP="00F82274">
      <w:pPr>
        <w:pStyle w:val="Quote"/>
      </w:pPr>
      <w:r>
        <w:t>Future Application</w:t>
      </w:r>
    </w:p>
    <w:p w14:paraId="327ECEFE" w14:textId="45D7B58C" w:rsidR="00F82274" w:rsidRDefault="00F82274" w:rsidP="00F82274"/>
    <w:p w14:paraId="7F5C9C70" w14:textId="5C8AFA08" w:rsidR="00F82274" w:rsidRPr="008E5479" w:rsidRDefault="00F82274" w:rsidP="00F82274">
      <w:pPr>
        <w:rPr>
          <w:rFonts w:ascii="Lucida Fax" w:hAnsi="Lucida Fax"/>
          <w:color w:val="auto"/>
        </w:rPr>
      </w:pPr>
      <w:r w:rsidRPr="008E5479">
        <w:rPr>
          <w:rFonts w:ascii="Lucida Fax" w:hAnsi="Lucida Fax"/>
          <w:color w:val="auto"/>
        </w:rPr>
        <w:t>This VMS System can be further i</w:t>
      </w:r>
      <w:bookmarkStart w:id="4" w:name="_Hlk52524374"/>
      <w:r w:rsidRPr="008E5479">
        <w:rPr>
          <w:rFonts w:ascii="Lucida Fax" w:hAnsi="Lucida Fax"/>
          <w:color w:val="auto"/>
        </w:rPr>
        <w:t>mprove</w:t>
      </w:r>
      <w:bookmarkEnd w:id="4"/>
      <w:r w:rsidR="002149E8">
        <w:rPr>
          <w:rFonts w:ascii="Lucida Fax" w:hAnsi="Lucida Fax"/>
          <w:color w:val="auto"/>
        </w:rPr>
        <w:t>d</w:t>
      </w:r>
      <w:r w:rsidRPr="008E5479">
        <w:rPr>
          <w:rFonts w:ascii="Lucida Fax" w:hAnsi="Lucida Fax"/>
          <w:color w:val="auto"/>
        </w:rPr>
        <w:t xml:space="preserve"> in its future iteration</w:t>
      </w:r>
      <w:r w:rsidR="002149E8">
        <w:rPr>
          <w:rFonts w:ascii="Lucida Fax" w:hAnsi="Lucida Fax"/>
          <w:color w:val="auto"/>
        </w:rPr>
        <w:t>s</w:t>
      </w:r>
      <w:r w:rsidRPr="008E5479">
        <w:rPr>
          <w:rFonts w:ascii="Lucida Fax" w:hAnsi="Lucida Fax"/>
          <w:color w:val="auto"/>
        </w:rPr>
        <w:t xml:space="preserve"> to include:</w:t>
      </w:r>
    </w:p>
    <w:p w14:paraId="5A8B3D19" w14:textId="2AB3E058" w:rsidR="00F82274" w:rsidRPr="008E5479" w:rsidRDefault="00F82274" w:rsidP="00F82274">
      <w:pPr>
        <w:rPr>
          <w:rFonts w:ascii="Lucida Fax" w:hAnsi="Lucida Fax"/>
          <w:color w:val="auto"/>
        </w:rPr>
      </w:pPr>
    </w:p>
    <w:p w14:paraId="51B257E6" w14:textId="2681111F" w:rsidR="00F82274" w:rsidRPr="008E5479" w:rsidRDefault="008E5479" w:rsidP="008E5479">
      <w:pPr>
        <w:pStyle w:val="ListParagraph"/>
        <w:numPr>
          <w:ilvl w:val="0"/>
          <w:numId w:val="6"/>
        </w:numPr>
        <w:rPr>
          <w:rFonts w:ascii="Lucida Fax" w:hAnsi="Lucida Fax"/>
          <w:sz w:val="24"/>
        </w:rPr>
      </w:pPr>
      <w:r w:rsidRPr="008E5479">
        <w:rPr>
          <w:rFonts w:ascii="Lucida Fax" w:hAnsi="Lucida Fax"/>
          <w:sz w:val="24"/>
        </w:rPr>
        <w:t>A Live Video Feed</w:t>
      </w:r>
    </w:p>
    <w:p w14:paraId="407A8D3B" w14:textId="140443FC" w:rsidR="008E5479" w:rsidRDefault="008E5479" w:rsidP="008E5479">
      <w:pPr>
        <w:pStyle w:val="ListParagraph"/>
        <w:numPr>
          <w:ilvl w:val="0"/>
          <w:numId w:val="6"/>
        </w:numPr>
        <w:rPr>
          <w:rFonts w:ascii="Lucida Fax" w:hAnsi="Lucida Fax"/>
          <w:sz w:val="24"/>
        </w:rPr>
      </w:pPr>
      <w:r w:rsidRPr="008E5479">
        <w:rPr>
          <w:rFonts w:ascii="Lucida Fax" w:hAnsi="Lucida Fax"/>
          <w:sz w:val="24"/>
        </w:rPr>
        <w:t xml:space="preserve">Real-Time </w:t>
      </w:r>
      <w:r w:rsidR="002149E8" w:rsidRPr="008E5479">
        <w:rPr>
          <w:rFonts w:ascii="Lucida Fax" w:hAnsi="Lucida Fax"/>
          <w:sz w:val="24"/>
        </w:rPr>
        <w:t>position-based</w:t>
      </w:r>
      <w:r w:rsidRPr="008E5479">
        <w:rPr>
          <w:rFonts w:ascii="Lucida Fax" w:hAnsi="Lucida Fax"/>
          <w:sz w:val="24"/>
        </w:rPr>
        <w:t xml:space="preserve"> tracking of Visitors</w:t>
      </w:r>
    </w:p>
    <w:p w14:paraId="6FFA0137" w14:textId="0A57C943" w:rsidR="008E5479" w:rsidRDefault="008E5479" w:rsidP="008E5479">
      <w:pPr>
        <w:pStyle w:val="ListParagraph"/>
        <w:numPr>
          <w:ilvl w:val="0"/>
          <w:numId w:val="6"/>
        </w:numPr>
        <w:rPr>
          <w:rFonts w:ascii="Lucida Fax" w:hAnsi="Lucida Fax"/>
          <w:sz w:val="24"/>
        </w:rPr>
      </w:pPr>
      <w:r>
        <w:rPr>
          <w:rFonts w:ascii="Lucida Fax" w:hAnsi="Lucida Fax"/>
          <w:sz w:val="24"/>
        </w:rPr>
        <w:t>AI – based recommendation systems to choose best days for visits</w:t>
      </w:r>
    </w:p>
    <w:p w14:paraId="64D0D6AB" w14:textId="315F695B" w:rsidR="008E5479" w:rsidRDefault="008E5479" w:rsidP="008E5479">
      <w:pPr>
        <w:pStyle w:val="ListParagraph"/>
        <w:numPr>
          <w:ilvl w:val="0"/>
          <w:numId w:val="6"/>
        </w:numPr>
        <w:rPr>
          <w:rFonts w:ascii="Lucida Fax" w:hAnsi="Lucida Fax"/>
          <w:sz w:val="24"/>
        </w:rPr>
      </w:pPr>
      <w:r>
        <w:rPr>
          <w:rFonts w:ascii="Lucida Fax" w:hAnsi="Lucida Fax"/>
          <w:sz w:val="24"/>
        </w:rPr>
        <w:t>Data Analytics to mine information about User and Visitor behavior</w:t>
      </w:r>
    </w:p>
    <w:p w14:paraId="3459A4E5" w14:textId="7A0BAFED" w:rsidR="008E5479" w:rsidRDefault="008E5479" w:rsidP="008E5479">
      <w:pPr>
        <w:rPr>
          <w:rFonts w:ascii="Lucida Fax" w:hAnsi="Lucida Fax"/>
        </w:rPr>
      </w:pPr>
    </w:p>
    <w:p w14:paraId="2D69144E" w14:textId="333CD2D2" w:rsidR="002B15FC" w:rsidRDefault="002B15FC" w:rsidP="008E5479">
      <w:pPr>
        <w:rPr>
          <w:rFonts w:ascii="Lucida Fax" w:hAnsi="Lucida Fax"/>
        </w:rPr>
      </w:pPr>
    </w:p>
    <w:p w14:paraId="3F709E00" w14:textId="5E6A4C6D" w:rsidR="002B15FC" w:rsidRDefault="002B15FC" w:rsidP="008E5479">
      <w:pPr>
        <w:rPr>
          <w:rFonts w:ascii="Lucida Fax" w:hAnsi="Lucida Fax"/>
        </w:rPr>
      </w:pPr>
    </w:p>
    <w:p w14:paraId="2F02D70D" w14:textId="1B00E551" w:rsidR="002B15FC" w:rsidRDefault="002B15FC" w:rsidP="008E5479">
      <w:pPr>
        <w:rPr>
          <w:rFonts w:ascii="Lucida Fax" w:hAnsi="Lucida Fax"/>
        </w:rPr>
      </w:pPr>
    </w:p>
    <w:p w14:paraId="0C6A14DE" w14:textId="5CAF4437" w:rsidR="002B15FC" w:rsidRDefault="002B15FC" w:rsidP="008E5479">
      <w:pPr>
        <w:rPr>
          <w:rFonts w:ascii="Lucida Fax" w:hAnsi="Lucida Fax"/>
        </w:rPr>
      </w:pPr>
    </w:p>
    <w:p w14:paraId="4AD8DB54" w14:textId="7C630E30" w:rsidR="002B15FC" w:rsidRDefault="002B15FC" w:rsidP="008E5479">
      <w:pPr>
        <w:rPr>
          <w:rFonts w:ascii="Lucida Fax" w:hAnsi="Lucida Fax"/>
        </w:rPr>
      </w:pPr>
    </w:p>
    <w:p w14:paraId="7F243E1F" w14:textId="2C7020AD" w:rsidR="002B15FC" w:rsidRDefault="002B15FC" w:rsidP="008E5479">
      <w:pPr>
        <w:rPr>
          <w:rFonts w:ascii="Lucida Fax" w:hAnsi="Lucida Fax"/>
        </w:rPr>
      </w:pPr>
    </w:p>
    <w:p w14:paraId="64A25899" w14:textId="77777777" w:rsidR="002B15FC" w:rsidRDefault="002B15FC" w:rsidP="008E5479">
      <w:pPr>
        <w:rPr>
          <w:rFonts w:ascii="Lucida Fax" w:hAnsi="Lucida Fax"/>
        </w:rPr>
      </w:pPr>
    </w:p>
    <w:p w14:paraId="58544B91" w14:textId="7812F867" w:rsidR="008E5479" w:rsidRDefault="002149E8" w:rsidP="002149E8">
      <w:pPr>
        <w:pStyle w:val="Quote"/>
      </w:pPr>
      <w:r>
        <w:lastRenderedPageBreak/>
        <w:t>Documentation</w:t>
      </w:r>
    </w:p>
    <w:p w14:paraId="0AD072F2" w14:textId="77777777" w:rsidR="00C947B1" w:rsidRPr="00C947B1" w:rsidRDefault="00C947B1" w:rsidP="00C947B1"/>
    <w:p w14:paraId="50C1599E" w14:textId="252B492C" w:rsidR="002B15FC" w:rsidRDefault="00883066" w:rsidP="00883066">
      <w:pPr>
        <w:pStyle w:val="Heading3"/>
      </w:pPr>
      <w:r>
        <w:t>INTRODUCTION</w:t>
      </w:r>
    </w:p>
    <w:p w14:paraId="08A2D45C" w14:textId="69B989D0" w:rsidR="00883066" w:rsidRDefault="00883066" w:rsidP="00883066"/>
    <w:p w14:paraId="0DE8D9D7" w14:textId="1D9BE49E" w:rsidR="00883066" w:rsidRPr="006F1EAD" w:rsidRDefault="00883066" w:rsidP="00883066">
      <w:pPr>
        <w:pStyle w:val="Text"/>
        <w:rPr>
          <w:rFonts w:ascii="Lucida Fax" w:hAnsi="Lucida Fax"/>
          <w:sz w:val="24"/>
          <w:szCs w:val="24"/>
        </w:rPr>
      </w:pPr>
      <w:r w:rsidRPr="006F1EAD">
        <w:rPr>
          <w:rFonts w:ascii="Lucida Fax" w:hAnsi="Lucida Fax"/>
          <w:sz w:val="24"/>
          <w:szCs w:val="24"/>
        </w:rPr>
        <w:t xml:space="preserve">The Visitor Management System (VMS) is single unique platform to handle, record and create external visitations to an Organization’s Properties such as Warehouses, Campuses, Service Centers etc. </w:t>
      </w:r>
    </w:p>
    <w:p w14:paraId="009E3D7F" w14:textId="51A9D82C" w:rsidR="00883066" w:rsidRPr="006F1EAD" w:rsidRDefault="00883066" w:rsidP="00883066">
      <w:pPr>
        <w:pStyle w:val="Text"/>
        <w:rPr>
          <w:rFonts w:ascii="Lucida Fax" w:hAnsi="Lucida Fax"/>
          <w:sz w:val="24"/>
          <w:szCs w:val="24"/>
        </w:rPr>
      </w:pPr>
    </w:p>
    <w:p w14:paraId="7BD7022C" w14:textId="5B7E5CE4" w:rsidR="00883066" w:rsidRPr="006F1EAD" w:rsidRDefault="00883066" w:rsidP="00883066">
      <w:pPr>
        <w:pStyle w:val="Text"/>
        <w:rPr>
          <w:rFonts w:ascii="Lucida Fax" w:hAnsi="Lucida Fax"/>
          <w:sz w:val="24"/>
          <w:szCs w:val="24"/>
        </w:rPr>
      </w:pPr>
      <w:r w:rsidRPr="006F1EAD">
        <w:rPr>
          <w:rFonts w:ascii="Lucida Fax" w:hAnsi="Lucida Fax"/>
          <w:sz w:val="24"/>
          <w:szCs w:val="24"/>
        </w:rPr>
        <w:t>This system work on ‘Entrys’ created by Employees, extended by Guards and handled by Managers (i.e. Super Users).</w:t>
      </w:r>
    </w:p>
    <w:p w14:paraId="19BE7C49" w14:textId="3BB2ADBF" w:rsidR="006F1EAD" w:rsidRDefault="006F1EAD" w:rsidP="00883066">
      <w:pPr>
        <w:pStyle w:val="Text"/>
      </w:pPr>
    </w:p>
    <w:p w14:paraId="50C05F30" w14:textId="7D9EEBD8" w:rsidR="006F1EAD" w:rsidRPr="00883066" w:rsidRDefault="006F1EAD" w:rsidP="00883066">
      <w:pPr>
        <w:pStyle w:val="Text"/>
      </w:pPr>
      <w:r>
        <w:rPr>
          <w:noProof/>
        </w:rPr>
        <w:drawing>
          <wp:anchor distT="0" distB="0" distL="114300" distR="114300" simplePos="0" relativeHeight="251672576" behindDoc="0" locked="0" layoutInCell="1" allowOverlap="1" wp14:anchorId="071A56C7" wp14:editId="54CAC430">
            <wp:simplePos x="0" y="0"/>
            <wp:positionH relativeFrom="margin">
              <wp:align>right</wp:align>
            </wp:positionH>
            <wp:positionV relativeFrom="paragraph">
              <wp:posOffset>817634</wp:posOffset>
            </wp:positionV>
            <wp:extent cx="6851499" cy="4567281"/>
            <wp:effectExtent l="0" t="0" r="6985" b="5080"/>
            <wp:wrapNone/>
            <wp:docPr id="5" name="Picture 5"/>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7"/>
                    <a:stretch>
                      <a:fillRect/>
                    </a:stretch>
                  </pic:blipFill>
                  <pic:spPr>
                    <a:xfrm>
                      <a:off x="0" y="0"/>
                      <a:ext cx="6851499" cy="4567281"/>
                    </a:xfrm>
                    <a:prstGeom prst="rect">
                      <a:avLst/>
                    </a:prstGeom>
                  </pic:spPr>
                </pic:pic>
              </a:graphicData>
            </a:graphic>
          </wp:anchor>
        </w:drawing>
      </w:r>
      <w:r>
        <w:rPr>
          <w:noProof/>
        </w:rPr>
        <mc:AlternateContent>
          <mc:Choice Requires="wps">
            <w:drawing>
              <wp:anchor distT="0" distB="0" distL="114300" distR="114300" simplePos="0" relativeHeight="251670528" behindDoc="0" locked="0" layoutInCell="1" allowOverlap="1" wp14:anchorId="1B26AD7C" wp14:editId="0D3D3994">
                <wp:simplePos x="0" y="0"/>
                <wp:positionH relativeFrom="margin">
                  <wp:align>right</wp:align>
                </wp:positionH>
                <wp:positionV relativeFrom="paragraph">
                  <wp:posOffset>401955</wp:posOffset>
                </wp:positionV>
                <wp:extent cx="6858000" cy="5547360"/>
                <wp:effectExtent l="0" t="0" r="0" b="0"/>
                <wp:wrapSquare wrapText="bothSides"/>
                <wp:docPr id="174" name="Rectangle 174"/>
                <wp:cNvGraphicFramePr/>
                <a:graphic xmlns:a="http://schemas.openxmlformats.org/drawingml/2006/main">
                  <a:graphicData uri="http://schemas.microsoft.com/office/word/2010/wordprocessingShape">
                    <wps:wsp>
                      <wps:cNvSpPr/>
                      <wps:spPr>
                        <a:xfrm>
                          <a:off x="0" y="0"/>
                          <a:ext cx="6858000" cy="554781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D243B" id="Rectangle 174" o:spid="_x0000_s1026" style="position:absolute;margin-left:488.8pt;margin-top:31.65pt;width:540pt;height:436.8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" fillcolor="#bc4e4d [3205]" stroked="f">
                <w10:wrap type="square" anchorx="margin"/>
              </v:rect>
            </w:pict>
          </mc:Fallback>
        </mc:AlternateContent>
      </w:r>
    </w:p>
    <w:p w14:paraId="42479464" w14:textId="01D5560F" w:rsidR="00883066" w:rsidRDefault="00883066" w:rsidP="00883066">
      <w:pPr>
        <w:spacing w:line="259" w:lineRule="auto"/>
        <w:ind w:right="-687"/>
      </w:pPr>
    </w:p>
    <w:p w14:paraId="4F149EBD" w14:textId="77777777" w:rsidR="00883066" w:rsidRDefault="00883066" w:rsidP="00883066">
      <w:pPr>
        <w:spacing w:after="130" w:line="259" w:lineRule="auto"/>
        <w:ind w:left="912"/>
      </w:pPr>
      <w:r>
        <w:rPr>
          <w:rFonts w:ascii="Calibri" w:eastAsia="Calibri" w:hAnsi="Calibri" w:cs="Calibri"/>
          <w:noProof/>
          <w:sz w:val="22"/>
        </w:rPr>
        <w:lastRenderedPageBreak/>
        <mc:AlternateContent>
          <mc:Choice Requires="wpg">
            <w:drawing>
              <wp:inline distT="0" distB="0" distL="0" distR="0" wp14:anchorId="463D8E72" wp14:editId="428E8FE5">
                <wp:extent cx="5796407" cy="27432"/>
                <wp:effectExtent l="0" t="0" r="0" b="0"/>
                <wp:docPr id="5238" name="Group 5238"/>
                <wp:cNvGraphicFramePr/>
                <a:graphic xmlns:a="http://schemas.openxmlformats.org/drawingml/2006/main">
                  <a:graphicData uri="http://schemas.microsoft.com/office/word/2010/wordprocessingGroup">
                    <wpg:wgp>
                      <wpg:cNvGrpSpPr/>
                      <wpg:grpSpPr>
                        <a:xfrm>
                          <a:off x="0" y="0"/>
                          <a:ext cx="5796407" cy="27432"/>
                          <a:chOff x="0" y="0"/>
                          <a:chExt cx="5796407" cy="27432"/>
                        </a:xfrm>
                      </wpg:grpSpPr>
                      <wps:wsp>
                        <wps:cNvPr id="6513" name="Shape 6513"/>
                        <wps:cNvSpPr/>
                        <wps:spPr>
                          <a:xfrm>
                            <a:off x="0" y="0"/>
                            <a:ext cx="5796407" cy="27432"/>
                          </a:xfrm>
                          <a:custGeom>
                            <a:avLst/>
                            <a:gdLst/>
                            <a:ahLst/>
                            <a:cxnLst/>
                            <a:rect l="0" t="0" r="0" b="0"/>
                            <a:pathLst>
                              <a:path w="5796407" h="27432">
                                <a:moveTo>
                                  <a:pt x="0" y="0"/>
                                </a:moveTo>
                                <a:lnTo>
                                  <a:pt x="5796407" y="0"/>
                                </a:lnTo>
                                <a:lnTo>
                                  <a:pt x="5796407" y="27432"/>
                                </a:lnTo>
                                <a:lnTo>
                                  <a:pt x="0" y="27432"/>
                                </a:lnTo>
                                <a:lnTo>
                                  <a:pt x="0" y="0"/>
                                </a:lnTo>
                              </a:path>
                            </a:pathLst>
                          </a:custGeom>
                          <a:ln w="0" cap="flat">
                            <a:miter lim="127000"/>
                          </a:ln>
                        </wps:spPr>
                        <wps:style>
                          <a:lnRef idx="0">
                            <a:srgbClr val="000000">
                              <a:alpha val="0"/>
                            </a:srgbClr>
                          </a:lnRef>
                          <a:fillRef idx="1">
                            <a:srgbClr val="5E5E5E"/>
                          </a:fillRef>
                          <a:effectRef idx="0">
                            <a:scrgbClr r="0" g="0" b="0"/>
                          </a:effectRef>
                          <a:fontRef idx="none"/>
                        </wps:style>
                        <wps:bodyPr/>
                      </wps:wsp>
                    </wpg:wgp>
                  </a:graphicData>
                </a:graphic>
              </wp:inline>
            </w:drawing>
          </mc:Choice>
          <mc:Fallback>
            <w:pict>
              <v:group w14:anchorId="77133410" id="Group 5238" o:spid="_x0000_s1026" style="width:456.4pt;height:2.15pt;mso-position-horizontal-relative:char;mso-position-vertical-relative:line" coordsize="5796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">
                <v:shape id="Shape 6513" o:spid="_x0000_s1027" style="position:absolute;width:57964;height:274;visibility:visible;mso-wrap-style:square;v-text-anchor:top" coordsize="579640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" path="m,l5796407,r,27432l,27432,,e" fillcolor="#5e5e5e" stroked="f" strokeweight="0">
                  <v:stroke miterlimit="83231f" joinstyle="miter"/>
                  <v:path arrowok="t" textboxrect="0,0,5796407,27432"/>
                </v:shape>
                <w10:anchorlock/>
              </v:group>
            </w:pict>
          </mc:Fallback>
        </mc:AlternateContent>
      </w:r>
    </w:p>
    <w:p w14:paraId="651A8D67" w14:textId="3DBD813D" w:rsidR="00883066" w:rsidRDefault="00883066" w:rsidP="006F1EAD">
      <w:pPr>
        <w:pStyle w:val="Heading3"/>
      </w:pPr>
      <w:r>
        <w:rPr>
          <w:rFonts w:ascii="Calibri" w:eastAsia="Calibri" w:hAnsi="Calibri" w:cs="Calibri"/>
          <w:sz w:val="22"/>
        </w:rPr>
        <w:tab/>
      </w:r>
      <w:r>
        <w:rPr>
          <w:color w:val="FFFFFF"/>
          <w:sz w:val="43"/>
          <w:vertAlign w:val="superscript"/>
        </w:rPr>
        <w:t xml:space="preserve"> </w:t>
      </w:r>
      <w:r w:rsidR="006F1EAD">
        <w:rPr>
          <w:color w:val="FFFFFF"/>
          <w:sz w:val="43"/>
          <w:vertAlign w:val="superscript"/>
        </w:rPr>
        <w:t xml:space="preserve"> </w:t>
      </w:r>
      <w:r>
        <w:t xml:space="preserve">SIGNUP &amp; LOGIN </w:t>
      </w:r>
      <w:r>
        <w:tab/>
      </w:r>
      <w:r>
        <w:rPr>
          <w:color w:val="FFFFFF"/>
          <w:sz w:val="37"/>
          <w:vertAlign w:val="superscript"/>
        </w:rPr>
        <w:t xml:space="preserve"> </w:t>
      </w:r>
    </w:p>
    <w:p w14:paraId="46AF92F7" w14:textId="77777777" w:rsidR="00883066" w:rsidRPr="00883066" w:rsidRDefault="00883066" w:rsidP="00883066">
      <w:pPr>
        <w:spacing w:after="15" w:line="259" w:lineRule="auto"/>
        <w:ind w:left="912"/>
        <w:rPr>
          <w:color w:val="auto"/>
        </w:rPr>
      </w:pPr>
      <w:r w:rsidRPr="00883066">
        <w:rPr>
          <w:color w:val="auto"/>
        </w:rPr>
        <w:t xml:space="preserve"> </w:t>
      </w:r>
    </w:p>
    <w:p w14:paraId="58A5F2CF" w14:textId="77777777" w:rsidR="00883066" w:rsidRPr="006F1EAD" w:rsidRDefault="00883066" w:rsidP="00883066">
      <w:pPr>
        <w:ind w:left="907"/>
        <w:rPr>
          <w:rFonts w:ascii="Lucida Fax" w:hAnsi="Lucida Fax"/>
          <w:color w:val="auto"/>
        </w:rPr>
      </w:pPr>
      <w:r w:rsidRPr="006F1EAD">
        <w:rPr>
          <w:rFonts w:ascii="Lucida Fax" w:hAnsi="Lucida Fax"/>
          <w:color w:val="auto"/>
        </w:rPr>
        <w:t xml:space="preserve">The application starts at the ‘home’ page where on the top left you ac see the login and signup options with the home button. </w:t>
      </w:r>
    </w:p>
    <w:p w14:paraId="7160CA4F" w14:textId="77777777" w:rsidR="00883066" w:rsidRPr="006F1EAD" w:rsidRDefault="00883066" w:rsidP="00883066">
      <w:pPr>
        <w:spacing w:line="259" w:lineRule="auto"/>
        <w:ind w:left="912"/>
        <w:rPr>
          <w:rFonts w:ascii="Lucida Fax" w:hAnsi="Lucida Fax"/>
          <w:color w:val="auto"/>
        </w:rPr>
      </w:pPr>
      <w:r w:rsidRPr="006F1EAD">
        <w:rPr>
          <w:rFonts w:ascii="Lucida Fax" w:hAnsi="Lucida Fax"/>
          <w:color w:val="auto"/>
        </w:rPr>
        <w:t xml:space="preserve"> </w:t>
      </w:r>
    </w:p>
    <w:p w14:paraId="293E341C" w14:textId="77777777" w:rsidR="00883066" w:rsidRPr="006F1EAD" w:rsidRDefault="00883066" w:rsidP="00883066">
      <w:pPr>
        <w:ind w:left="907"/>
        <w:rPr>
          <w:rFonts w:ascii="Lucida Fax" w:hAnsi="Lucida Fax"/>
          <w:color w:val="auto"/>
        </w:rPr>
      </w:pPr>
      <w:r w:rsidRPr="006F1EAD">
        <w:rPr>
          <w:rFonts w:ascii="Lucida Fax" w:hAnsi="Lucida Fax"/>
          <w:color w:val="auto"/>
        </w:rPr>
        <w:t xml:space="preserve">On the signup page you are prompted to enter your name, employ ID, email, contact info and password to create a new account. </w:t>
      </w:r>
    </w:p>
    <w:p w14:paraId="5261CFF1" w14:textId="77777777" w:rsidR="00883066" w:rsidRPr="006F1EAD" w:rsidRDefault="00883066" w:rsidP="00883066">
      <w:pPr>
        <w:spacing w:line="259" w:lineRule="auto"/>
        <w:ind w:left="912"/>
        <w:rPr>
          <w:rFonts w:ascii="Lucida Fax" w:hAnsi="Lucida Fax"/>
          <w:color w:val="auto"/>
        </w:rPr>
      </w:pPr>
      <w:r w:rsidRPr="006F1EAD">
        <w:rPr>
          <w:rFonts w:ascii="Lucida Fax" w:hAnsi="Lucida Fax"/>
          <w:color w:val="auto"/>
        </w:rPr>
        <w:t xml:space="preserve"> </w:t>
      </w:r>
    </w:p>
    <w:p w14:paraId="0D732C1E" w14:textId="77777777" w:rsidR="00883066" w:rsidRPr="006F1EAD" w:rsidRDefault="00883066" w:rsidP="00883066">
      <w:pPr>
        <w:spacing w:after="173" w:line="241" w:lineRule="auto"/>
        <w:ind w:left="907" w:right="77"/>
        <w:jc w:val="both"/>
        <w:rPr>
          <w:rFonts w:ascii="Lucida Fax" w:hAnsi="Lucida Fax"/>
          <w:color w:val="auto"/>
        </w:rPr>
      </w:pPr>
      <w:r w:rsidRPr="006F1EAD">
        <w:rPr>
          <w:rFonts w:ascii="Lucida Fax" w:hAnsi="Lucida Fax"/>
          <w:color w:val="auto"/>
        </w:rPr>
        <w:t xml:space="preserve">Whereas, on the login page you are only required to fill the employee ID and the password. Here, the employee ID is auto filtered i.e. as you begin typing, all the available IDs will be displayed to you </w:t>
      </w:r>
    </w:p>
    <w:p w14:paraId="16702D07" w14:textId="77777777" w:rsidR="00883066" w:rsidRDefault="00883066" w:rsidP="00883066">
      <w:pPr>
        <w:spacing w:after="281" w:line="259" w:lineRule="auto"/>
        <w:jc w:val="both"/>
      </w:pP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p>
    <w:p w14:paraId="687C2CDF" w14:textId="77777777" w:rsidR="00883066" w:rsidRDefault="00883066" w:rsidP="00883066">
      <w:pPr>
        <w:spacing w:after="8" w:line="259" w:lineRule="auto"/>
        <w:ind w:left="-4" w:right="-851"/>
      </w:pPr>
      <w:r>
        <w:rPr>
          <w:rFonts w:ascii="Calibri" w:eastAsia="Calibri" w:hAnsi="Calibri" w:cs="Calibri"/>
          <w:noProof/>
          <w:sz w:val="22"/>
        </w:rPr>
        <mc:AlternateContent>
          <mc:Choice Requires="wpg">
            <w:drawing>
              <wp:inline distT="0" distB="0" distL="0" distR="0" wp14:anchorId="72330DEB" wp14:editId="2BA9E662">
                <wp:extent cx="6960795" cy="5033849"/>
                <wp:effectExtent l="0" t="0" r="0" b="0"/>
                <wp:docPr id="5240" name="Group 5240"/>
                <wp:cNvGraphicFramePr/>
                <a:graphic xmlns:a="http://schemas.openxmlformats.org/drawingml/2006/main">
                  <a:graphicData uri="http://schemas.microsoft.com/office/word/2010/wordprocessingGroup">
                    <wpg:wgp>
                      <wpg:cNvGrpSpPr/>
                      <wpg:grpSpPr>
                        <a:xfrm>
                          <a:off x="0" y="0"/>
                          <a:ext cx="6960795" cy="5033849"/>
                          <a:chOff x="0" y="0"/>
                          <a:chExt cx="6960795" cy="5033849"/>
                        </a:xfrm>
                      </wpg:grpSpPr>
                      <wps:wsp>
                        <wps:cNvPr id="6515" name="Shape 6515"/>
                        <wps:cNvSpPr/>
                        <wps:spPr>
                          <a:xfrm>
                            <a:off x="2845" y="0"/>
                            <a:ext cx="579120" cy="2356739"/>
                          </a:xfrm>
                          <a:custGeom>
                            <a:avLst/>
                            <a:gdLst/>
                            <a:ahLst/>
                            <a:cxnLst/>
                            <a:rect l="0" t="0" r="0" b="0"/>
                            <a:pathLst>
                              <a:path w="579120" h="2356739">
                                <a:moveTo>
                                  <a:pt x="0" y="0"/>
                                </a:moveTo>
                                <a:lnTo>
                                  <a:pt x="579120" y="0"/>
                                </a:lnTo>
                                <a:lnTo>
                                  <a:pt x="579120" y="2356739"/>
                                </a:lnTo>
                                <a:lnTo>
                                  <a:pt x="0" y="235673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16" name="Shape 6516"/>
                        <wps:cNvSpPr/>
                        <wps:spPr>
                          <a:xfrm>
                            <a:off x="2845" y="127"/>
                            <a:ext cx="579120" cy="173736"/>
                          </a:xfrm>
                          <a:custGeom>
                            <a:avLst/>
                            <a:gdLst/>
                            <a:ahLst/>
                            <a:cxnLst/>
                            <a:rect l="0" t="0" r="0" b="0"/>
                            <a:pathLst>
                              <a:path w="579120" h="173736">
                                <a:moveTo>
                                  <a:pt x="0" y="0"/>
                                </a:moveTo>
                                <a:lnTo>
                                  <a:pt x="579120" y="0"/>
                                </a:lnTo>
                                <a:lnTo>
                                  <a:pt x="579120"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04" name="Rectangle 204"/>
                        <wps:cNvSpPr/>
                        <wps:spPr>
                          <a:xfrm>
                            <a:off x="2845" y="5461"/>
                            <a:ext cx="56314" cy="226001"/>
                          </a:xfrm>
                          <a:prstGeom prst="rect">
                            <a:avLst/>
                          </a:prstGeom>
                          <a:ln>
                            <a:noFill/>
                          </a:ln>
                        </wps:spPr>
                        <wps:txbx>
                          <w:txbxContent>
                            <w:p w14:paraId="7CBF2D08"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517" name="Shape 6517"/>
                        <wps:cNvSpPr/>
                        <wps:spPr>
                          <a:xfrm>
                            <a:off x="2845" y="173863"/>
                            <a:ext cx="579120" cy="176784"/>
                          </a:xfrm>
                          <a:custGeom>
                            <a:avLst/>
                            <a:gdLst/>
                            <a:ahLst/>
                            <a:cxnLst/>
                            <a:rect l="0" t="0" r="0" b="0"/>
                            <a:pathLst>
                              <a:path w="579120" h="176784">
                                <a:moveTo>
                                  <a:pt x="0" y="0"/>
                                </a:moveTo>
                                <a:lnTo>
                                  <a:pt x="579120" y="0"/>
                                </a:lnTo>
                                <a:lnTo>
                                  <a:pt x="579120"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06" name="Rectangle 206"/>
                        <wps:cNvSpPr/>
                        <wps:spPr>
                          <a:xfrm>
                            <a:off x="2845" y="179197"/>
                            <a:ext cx="56314" cy="226001"/>
                          </a:xfrm>
                          <a:prstGeom prst="rect">
                            <a:avLst/>
                          </a:prstGeom>
                          <a:ln>
                            <a:noFill/>
                          </a:ln>
                        </wps:spPr>
                        <wps:txbx>
                          <w:txbxContent>
                            <w:p w14:paraId="3258B45A"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518" name="Shape 6518"/>
                        <wps:cNvSpPr/>
                        <wps:spPr>
                          <a:xfrm>
                            <a:off x="2845" y="350647"/>
                            <a:ext cx="579120" cy="173736"/>
                          </a:xfrm>
                          <a:custGeom>
                            <a:avLst/>
                            <a:gdLst/>
                            <a:ahLst/>
                            <a:cxnLst/>
                            <a:rect l="0" t="0" r="0" b="0"/>
                            <a:pathLst>
                              <a:path w="579120" h="173736">
                                <a:moveTo>
                                  <a:pt x="0" y="0"/>
                                </a:moveTo>
                                <a:lnTo>
                                  <a:pt x="579120" y="0"/>
                                </a:lnTo>
                                <a:lnTo>
                                  <a:pt x="579120"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08" name="Rectangle 208"/>
                        <wps:cNvSpPr/>
                        <wps:spPr>
                          <a:xfrm>
                            <a:off x="2845" y="355981"/>
                            <a:ext cx="56314" cy="226001"/>
                          </a:xfrm>
                          <a:prstGeom prst="rect">
                            <a:avLst/>
                          </a:prstGeom>
                          <a:ln>
                            <a:noFill/>
                          </a:ln>
                        </wps:spPr>
                        <wps:txbx>
                          <w:txbxContent>
                            <w:p w14:paraId="2DD1C201"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519" name="Shape 6519"/>
                        <wps:cNvSpPr/>
                        <wps:spPr>
                          <a:xfrm>
                            <a:off x="581965" y="0"/>
                            <a:ext cx="1933321" cy="2356739"/>
                          </a:xfrm>
                          <a:custGeom>
                            <a:avLst/>
                            <a:gdLst/>
                            <a:ahLst/>
                            <a:cxnLst/>
                            <a:rect l="0" t="0" r="0" b="0"/>
                            <a:pathLst>
                              <a:path w="1933321" h="2356739">
                                <a:moveTo>
                                  <a:pt x="0" y="0"/>
                                </a:moveTo>
                                <a:lnTo>
                                  <a:pt x="1933321" y="0"/>
                                </a:lnTo>
                                <a:lnTo>
                                  <a:pt x="1933321" y="2356739"/>
                                </a:lnTo>
                                <a:lnTo>
                                  <a:pt x="0" y="235673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20" name="Shape 6520"/>
                        <wps:cNvSpPr/>
                        <wps:spPr>
                          <a:xfrm>
                            <a:off x="581965" y="1091565"/>
                            <a:ext cx="1933321" cy="173736"/>
                          </a:xfrm>
                          <a:custGeom>
                            <a:avLst/>
                            <a:gdLst/>
                            <a:ahLst/>
                            <a:cxnLst/>
                            <a:rect l="0" t="0" r="0" b="0"/>
                            <a:pathLst>
                              <a:path w="1933321" h="173736">
                                <a:moveTo>
                                  <a:pt x="0" y="0"/>
                                </a:moveTo>
                                <a:lnTo>
                                  <a:pt x="1933321" y="0"/>
                                </a:lnTo>
                                <a:lnTo>
                                  <a:pt x="1933321"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11" name="Rectangle 211"/>
                        <wps:cNvSpPr/>
                        <wps:spPr>
                          <a:xfrm>
                            <a:off x="581965" y="1096899"/>
                            <a:ext cx="351671" cy="226001"/>
                          </a:xfrm>
                          <a:prstGeom prst="rect">
                            <a:avLst/>
                          </a:prstGeom>
                          <a:ln>
                            <a:noFill/>
                          </a:ln>
                        </wps:spPr>
                        <wps:txbx>
                          <w:txbxContent>
                            <w:p w14:paraId="6BD0C713" w14:textId="77777777" w:rsidR="00883066" w:rsidRDefault="00883066" w:rsidP="00883066">
                              <w:pPr>
                                <w:spacing w:after="160" w:line="259" w:lineRule="auto"/>
                              </w:pPr>
                              <w:proofErr w:type="spellStart"/>
                              <w:r>
                                <w:rPr>
                                  <w:color w:val="FF0000"/>
                                </w:rPr>
                                <w:t>hrnf</w:t>
                              </w:r>
                              <w:proofErr w:type="spellEnd"/>
                            </w:p>
                          </w:txbxContent>
                        </wps:txbx>
                        <wps:bodyPr horzOverflow="overflow" vert="horz" lIns="0" tIns="0" rIns="0" bIns="0" rtlCol="0">
                          <a:noAutofit/>
                        </wps:bodyPr>
                      </wps:wsp>
                      <wps:wsp>
                        <wps:cNvPr id="212" name="Rectangle 212"/>
                        <wps:cNvSpPr/>
                        <wps:spPr>
                          <a:xfrm>
                            <a:off x="847471" y="1096899"/>
                            <a:ext cx="112728" cy="226001"/>
                          </a:xfrm>
                          <a:prstGeom prst="rect">
                            <a:avLst/>
                          </a:prstGeom>
                          <a:ln>
                            <a:noFill/>
                          </a:ln>
                        </wps:spPr>
                        <wps:txbx>
                          <w:txbxContent>
                            <w:p w14:paraId="0C7B5603" w14:textId="77777777" w:rsidR="00883066" w:rsidRDefault="00883066" w:rsidP="00883066">
                              <w:pPr>
                                <w:spacing w:after="160" w:line="259" w:lineRule="auto"/>
                              </w:pPr>
                              <w:r>
                                <w:rPr>
                                  <w:color w:val="FF0000"/>
                                </w:rPr>
                                <w:t>n</w:t>
                              </w:r>
                            </w:p>
                          </w:txbxContent>
                        </wps:txbx>
                        <wps:bodyPr horzOverflow="overflow" vert="horz" lIns="0" tIns="0" rIns="0" bIns="0" rtlCol="0">
                          <a:noAutofit/>
                        </wps:bodyPr>
                      </wps:wsp>
                      <wps:wsp>
                        <wps:cNvPr id="213" name="Rectangle 213"/>
                        <wps:cNvSpPr/>
                        <wps:spPr>
                          <a:xfrm>
                            <a:off x="929767" y="1096899"/>
                            <a:ext cx="56314" cy="226001"/>
                          </a:xfrm>
                          <a:prstGeom prst="rect">
                            <a:avLst/>
                          </a:prstGeom>
                          <a:ln>
                            <a:noFill/>
                          </a:ln>
                        </wps:spPr>
                        <wps:txbx>
                          <w:txbxContent>
                            <w:p w14:paraId="666F1107"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521" name="Shape 6521"/>
                        <wps:cNvSpPr/>
                        <wps:spPr>
                          <a:xfrm>
                            <a:off x="2515362" y="0"/>
                            <a:ext cx="1930019" cy="2356739"/>
                          </a:xfrm>
                          <a:custGeom>
                            <a:avLst/>
                            <a:gdLst/>
                            <a:ahLst/>
                            <a:cxnLst/>
                            <a:rect l="0" t="0" r="0" b="0"/>
                            <a:pathLst>
                              <a:path w="1930019" h="2356739">
                                <a:moveTo>
                                  <a:pt x="0" y="0"/>
                                </a:moveTo>
                                <a:lnTo>
                                  <a:pt x="1930019" y="0"/>
                                </a:lnTo>
                                <a:lnTo>
                                  <a:pt x="1930019" y="2356739"/>
                                </a:lnTo>
                                <a:lnTo>
                                  <a:pt x="0" y="235673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22" name="Shape 6522"/>
                        <wps:cNvSpPr/>
                        <wps:spPr>
                          <a:xfrm>
                            <a:off x="2515362" y="127"/>
                            <a:ext cx="1930019" cy="173736"/>
                          </a:xfrm>
                          <a:custGeom>
                            <a:avLst/>
                            <a:gdLst/>
                            <a:ahLst/>
                            <a:cxnLst/>
                            <a:rect l="0" t="0" r="0" b="0"/>
                            <a:pathLst>
                              <a:path w="1930019" h="173736">
                                <a:moveTo>
                                  <a:pt x="0" y="0"/>
                                </a:moveTo>
                                <a:lnTo>
                                  <a:pt x="1930019" y="0"/>
                                </a:lnTo>
                                <a:lnTo>
                                  <a:pt x="1930019"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16" name="Rectangle 216"/>
                        <wps:cNvSpPr/>
                        <wps:spPr>
                          <a:xfrm>
                            <a:off x="3481832" y="5461"/>
                            <a:ext cx="56314" cy="226001"/>
                          </a:xfrm>
                          <a:prstGeom prst="rect">
                            <a:avLst/>
                          </a:prstGeom>
                          <a:ln>
                            <a:noFill/>
                          </a:ln>
                        </wps:spPr>
                        <wps:txbx>
                          <w:txbxContent>
                            <w:p w14:paraId="1FECF026"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23" name="Shape 6523"/>
                        <wps:cNvSpPr/>
                        <wps:spPr>
                          <a:xfrm>
                            <a:off x="4445254" y="0"/>
                            <a:ext cx="1933067" cy="2356739"/>
                          </a:xfrm>
                          <a:custGeom>
                            <a:avLst/>
                            <a:gdLst/>
                            <a:ahLst/>
                            <a:cxnLst/>
                            <a:rect l="0" t="0" r="0" b="0"/>
                            <a:pathLst>
                              <a:path w="1933067" h="2356739">
                                <a:moveTo>
                                  <a:pt x="0" y="0"/>
                                </a:moveTo>
                                <a:lnTo>
                                  <a:pt x="1933067" y="0"/>
                                </a:lnTo>
                                <a:lnTo>
                                  <a:pt x="1933067" y="2356739"/>
                                </a:lnTo>
                                <a:lnTo>
                                  <a:pt x="0" y="235673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24" name="Shape 6524"/>
                        <wps:cNvSpPr/>
                        <wps:spPr>
                          <a:xfrm>
                            <a:off x="4445254" y="1091565"/>
                            <a:ext cx="1933067" cy="173736"/>
                          </a:xfrm>
                          <a:custGeom>
                            <a:avLst/>
                            <a:gdLst/>
                            <a:ahLst/>
                            <a:cxnLst/>
                            <a:rect l="0" t="0" r="0" b="0"/>
                            <a:pathLst>
                              <a:path w="1933067" h="173736">
                                <a:moveTo>
                                  <a:pt x="0" y="0"/>
                                </a:moveTo>
                                <a:lnTo>
                                  <a:pt x="1933067" y="0"/>
                                </a:lnTo>
                                <a:lnTo>
                                  <a:pt x="1933067"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19" name="Rectangle 219"/>
                        <wps:cNvSpPr/>
                        <wps:spPr>
                          <a:xfrm>
                            <a:off x="5411851" y="1096899"/>
                            <a:ext cx="56314" cy="226001"/>
                          </a:xfrm>
                          <a:prstGeom prst="rect">
                            <a:avLst/>
                          </a:prstGeom>
                          <a:ln>
                            <a:noFill/>
                          </a:ln>
                        </wps:spPr>
                        <wps:txbx>
                          <w:txbxContent>
                            <w:p w14:paraId="3C192484"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25" name="Shape 6525"/>
                        <wps:cNvSpPr/>
                        <wps:spPr>
                          <a:xfrm>
                            <a:off x="6378322" y="0"/>
                            <a:ext cx="582473" cy="2356739"/>
                          </a:xfrm>
                          <a:custGeom>
                            <a:avLst/>
                            <a:gdLst/>
                            <a:ahLst/>
                            <a:cxnLst/>
                            <a:rect l="0" t="0" r="0" b="0"/>
                            <a:pathLst>
                              <a:path w="582473" h="2356739">
                                <a:moveTo>
                                  <a:pt x="0" y="0"/>
                                </a:moveTo>
                                <a:lnTo>
                                  <a:pt x="582473" y="0"/>
                                </a:lnTo>
                                <a:lnTo>
                                  <a:pt x="582473" y="2356739"/>
                                </a:lnTo>
                                <a:lnTo>
                                  <a:pt x="0" y="235673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26" name="Shape 6526"/>
                        <wps:cNvSpPr/>
                        <wps:spPr>
                          <a:xfrm>
                            <a:off x="6378322" y="127"/>
                            <a:ext cx="582473" cy="173736"/>
                          </a:xfrm>
                          <a:custGeom>
                            <a:avLst/>
                            <a:gdLst/>
                            <a:ahLst/>
                            <a:cxnLst/>
                            <a:rect l="0" t="0" r="0" b="0"/>
                            <a:pathLst>
                              <a:path w="582473" h="173736">
                                <a:moveTo>
                                  <a:pt x="0" y="0"/>
                                </a:moveTo>
                                <a:lnTo>
                                  <a:pt x="582473" y="0"/>
                                </a:lnTo>
                                <a:lnTo>
                                  <a:pt x="582473"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22" name="Rectangle 222"/>
                        <wps:cNvSpPr/>
                        <wps:spPr>
                          <a:xfrm>
                            <a:off x="6378322" y="5461"/>
                            <a:ext cx="56314" cy="226001"/>
                          </a:xfrm>
                          <a:prstGeom prst="rect">
                            <a:avLst/>
                          </a:prstGeom>
                          <a:ln>
                            <a:noFill/>
                          </a:ln>
                        </wps:spPr>
                        <wps:txbx>
                          <w:txbxContent>
                            <w:p w14:paraId="680C4C20"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27" name="Shape 6527"/>
                        <wps:cNvSpPr/>
                        <wps:spPr>
                          <a:xfrm>
                            <a:off x="2845" y="2356816"/>
                            <a:ext cx="579120" cy="2677033"/>
                          </a:xfrm>
                          <a:custGeom>
                            <a:avLst/>
                            <a:gdLst/>
                            <a:ahLst/>
                            <a:cxnLst/>
                            <a:rect l="0" t="0" r="0" b="0"/>
                            <a:pathLst>
                              <a:path w="579120" h="2677033">
                                <a:moveTo>
                                  <a:pt x="0" y="0"/>
                                </a:moveTo>
                                <a:lnTo>
                                  <a:pt x="579120" y="0"/>
                                </a:lnTo>
                                <a:lnTo>
                                  <a:pt x="579120" y="2677033"/>
                                </a:lnTo>
                                <a:lnTo>
                                  <a:pt x="0" y="2677033"/>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28" name="Shape 6528"/>
                        <wps:cNvSpPr/>
                        <wps:spPr>
                          <a:xfrm>
                            <a:off x="2845" y="2356816"/>
                            <a:ext cx="579120" cy="176708"/>
                          </a:xfrm>
                          <a:custGeom>
                            <a:avLst/>
                            <a:gdLst/>
                            <a:ahLst/>
                            <a:cxnLst/>
                            <a:rect l="0" t="0" r="0" b="0"/>
                            <a:pathLst>
                              <a:path w="579120" h="176708">
                                <a:moveTo>
                                  <a:pt x="0" y="0"/>
                                </a:moveTo>
                                <a:lnTo>
                                  <a:pt x="579120" y="0"/>
                                </a:lnTo>
                                <a:lnTo>
                                  <a:pt x="579120" y="176708"/>
                                </a:lnTo>
                                <a:lnTo>
                                  <a:pt x="0" y="176708"/>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25" name="Rectangle 225"/>
                        <wps:cNvSpPr/>
                        <wps:spPr>
                          <a:xfrm>
                            <a:off x="2845" y="2362073"/>
                            <a:ext cx="56314" cy="226001"/>
                          </a:xfrm>
                          <a:prstGeom prst="rect">
                            <a:avLst/>
                          </a:prstGeom>
                          <a:ln>
                            <a:noFill/>
                          </a:ln>
                        </wps:spPr>
                        <wps:txbx>
                          <w:txbxContent>
                            <w:p w14:paraId="0AF12B13"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29" name="Shape 6529"/>
                        <wps:cNvSpPr/>
                        <wps:spPr>
                          <a:xfrm>
                            <a:off x="581965" y="2356816"/>
                            <a:ext cx="1933321" cy="2677033"/>
                          </a:xfrm>
                          <a:custGeom>
                            <a:avLst/>
                            <a:gdLst/>
                            <a:ahLst/>
                            <a:cxnLst/>
                            <a:rect l="0" t="0" r="0" b="0"/>
                            <a:pathLst>
                              <a:path w="1933321" h="2677033">
                                <a:moveTo>
                                  <a:pt x="0" y="0"/>
                                </a:moveTo>
                                <a:lnTo>
                                  <a:pt x="1933321" y="0"/>
                                </a:lnTo>
                                <a:lnTo>
                                  <a:pt x="1933321" y="2677033"/>
                                </a:lnTo>
                                <a:lnTo>
                                  <a:pt x="0" y="2677033"/>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30" name="Shape 6530"/>
                        <wps:cNvSpPr/>
                        <wps:spPr>
                          <a:xfrm>
                            <a:off x="581965" y="2356816"/>
                            <a:ext cx="1933321" cy="176708"/>
                          </a:xfrm>
                          <a:custGeom>
                            <a:avLst/>
                            <a:gdLst/>
                            <a:ahLst/>
                            <a:cxnLst/>
                            <a:rect l="0" t="0" r="0" b="0"/>
                            <a:pathLst>
                              <a:path w="1933321" h="176708">
                                <a:moveTo>
                                  <a:pt x="0" y="0"/>
                                </a:moveTo>
                                <a:lnTo>
                                  <a:pt x="1933321" y="0"/>
                                </a:lnTo>
                                <a:lnTo>
                                  <a:pt x="1933321" y="176708"/>
                                </a:lnTo>
                                <a:lnTo>
                                  <a:pt x="0" y="176708"/>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28" name="Rectangle 228"/>
                        <wps:cNvSpPr/>
                        <wps:spPr>
                          <a:xfrm>
                            <a:off x="581965" y="2362073"/>
                            <a:ext cx="56314" cy="226001"/>
                          </a:xfrm>
                          <a:prstGeom prst="rect">
                            <a:avLst/>
                          </a:prstGeom>
                          <a:ln>
                            <a:noFill/>
                          </a:ln>
                        </wps:spPr>
                        <wps:txbx>
                          <w:txbxContent>
                            <w:p w14:paraId="79B9A1DA"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31" name="Shape 6531"/>
                        <wps:cNvSpPr/>
                        <wps:spPr>
                          <a:xfrm>
                            <a:off x="2515362" y="2356816"/>
                            <a:ext cx="1930019" cy="2677033"/>
                          </a:xfrm>
                          <a:custGeom>
                            <a:avLst/>
                            <a:gdLst/>
                            <a:ahLst/>
                            <a:cxnLst/>
                            <a:rect l="0" t="0" r="0" b="0"/>
                            <a:pathLst>
                              <a:path w="1930019" h="2677033">
                                <a:moveTo>
                                  <a:pt x="0" y="0"/>
                                </a:moveTo>
                                <a:lnTo>
                                  <a:pt x="1930019" y="0"/>
                                </a:lnTo>
                                <a:lnTo>
                                  <a:pt x="1930019" y="2677033"/>
                                </a:lnTo>
                                <a:lnTo>
                                  <a:pt x="0" y="2677033"/>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32" name="Shape 6532"/>
                        <wps:cNvSpPr/>
                        <wps:spPr>
                          <a:xfrm>
                            <a:off x="2515362" y="2356816"/>
                            <a:ext cx="1930019" cy="176708"/>
                          </a:xfrm>
                          <a:custGeom>
                            <a:avLst/>
                            <a:gdLst/>
                            <a:ahLst/>
                            <a:cxnLst/>
                            <a:rect l="0" t="0" r="0" b="0"/>
                            <a:pathLst>
                              <a:path w="1930019" h="176708">
                                <a:moveTo>
                                  <a:pt x="0" y="0"/>
                                </a:moveTo>
                                <a:lnTo>
                                  <a:pt x="1930019" y="0"/>
                                </a:lnTo>
                                <a:lnTo>
                                  <a:pt x="1930019" y="176708"/>
                                </a:lnTo>
                                <a:lnTo>
                                  <a:pt x="0" y="176708"/>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31" name="Rectangle 231"/>
                        <wps:cNvSpPr/>
                        <wps:spPr>
                          <a:xfrm>
                            <a:off x="3481832" y="2362073"/>
                            <a:ext cx="56314" cy="226001"/>
                          </a:xfrm>
                          <a:prstGeom prst="rect">
                            <a:avLst/>
                          </a:prstGeom>
                          <a:ln>
                            <a:noFill/>
                          </a:ln>
                        </wps:spPr>
                        <wps:txbx>
                          <w:txbxContent>
                            <w:p w14:paraId="7FBD2248"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33" name="Shape 6533"/>
                        <wps:cNvSpPr/>
                        <wps:spPr>
                          <a:xfrm>
                            <a:off x="4445254" y="2356816"/>
                            <a:ext cx="1933067" cy="2677033"/>
                          </a:xfrm>
                          <a:custGeom>
                            <a:avLst/>
                            <a:gdLst/>
                            <a:ahLst/>
                            <a:cxnLst/>
                            <a:rect l="0" t="0" r="0" b="0"/>
                            <a:pathLst>
                              <a:path w="1933067" h="2677033">
                                <a:moveTo>
                                  <a:pt x="0" y="0"/>
                                </a:moveTo>
                                <a:lnTo>
                                  <a:pt x="1933067" y="0"/>
                                </a:lnTo>
                                <a:lnTo>
                                  <a:pt x="1933067" y="2677033"/>
                                </a:lnTo>
                                <a:lnTo>
                                  <a:pt x="0" y="2677033"/>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34" name="Shape 6534"/>
                        <wps:cNvSpPr/>
                        <wps:spPr>
                          <a:xfrm>
                            <a:off x="4445254" y="2356816"/>
                            <a:ext cx="1933067" cy="176708"/>
                          </a:xfrm>
                          <a:custGeom>
                            <a:avLst/>
                            <a:gdLst/>
                            <a:ahLst/>
                            <a:cxnLst/>
                            <a:rect l="0" t="0" r="0" b="0"/>
                            <a:pathLst>
                              <a:path w="1933067" h="176708">
                                <a:moveTo>
                                  <a:pt x="0" y="0"/>
                                </a:moveTo>
                                <a:lnTo>
                                  <a:pt x="1933067" y="0"/>
                                </a:lnTo>
                                <a:lnTo>
                                  <a:pt x="1933067" y="176708"/>
                                </a:lnTo>
                                <a:lnTo>
                                  <a:pt x="0" y="176708"/>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34" name="Rectangle 234"/>
                        <wps:cNvSpPr/>
                        <wps:spPr>
                          <a:xfrm>
                            <a:off x="5411851" y="2362073"/>
                            <a:ext cx="56314" cy="226001"/>
                          </a:xfrm>
                          <a:prstGeom prst="rect">
                            <a:avLst/>
                          </a:prstGeom>
                          <a:ln>
                            <a:noFill/>
                          </a:ln>
                        </wps:spPr>
                        <wps:txbx>
                          <w:txbxContent>
                            <w:p w14:paraId="44D66072"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35" name="Shape 6535"/>
                        <wps:cNvSpPr/>
                        <wps:spPr>
                          <a:xfrm>
                            <a:off x="6378322" y="2356816"/>
                            <a:ext cx="582473" cy="2677033"/>
                          </a:xfrm>
                          <a:custGeom>
                            <a:avLst/>
                            <a:gdLst/>
                            <a:ahLst/>
                            <a:cxnLst/>
                            <a:rect l="0" t="0" r="0" b="0"/>
                            <a:pathLst>
                              <a:path w="582473" h="2677033">
                                <a:moveTo>
                                  <a:pt x="0" y="0"/>
                                </a:moveTo>
                                <a:lnTo>
                                  <a:pt x="582473" y="0"/>
                                </a:lnTo>
                                <a:lnTo>
                                  <a:pt x="582473" y="2677033"/>
                                </a:lnTo>
                                <a:lnTo>
                                  <a:pt x="0" y="2677033"/>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36" name="Shape 6536"/>
                        <wps:cNvSpPr/>
                        <wps:spPr>
                          <a:xfrm>
                            <a:off x="6378322" y="2356816"/>
                            <a:ext cx="582473" cy="176708"/>
                          </a:xfrm>
                          <a:custGeom>
                            <a:avLst/>
                            <a:gdLst/>
                            <a:ahLst/>
                            <a:cxnLst/>
                            <a:rect l="0" t="0" r="0" b="0"/>
                            <a:pathLst>
                              <a:path w="582473" h="176708">
                                <a:moveTo>
                                  <a:pt x="0" y="0"/>
                                </a:moveTo>
                                <a:lnTo>
                                  <a:pt x="582473" y="0"/>
                                </a:lnTo>
                                <a:lnTo>
                                  <a:pt x="582473" y="176708"/>
                                </a:lnTo>
                                <a:lnTo>
                                  <a:pt x="0" y="176708"/>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237" name="Rectangle 237"/>
                        <wps:cNvSpPr/>
                        <wps:spPr>
                          <a:xfrm>
                            <a:off x="6378322" y="2362073"/>
                            <a:ext cx="56314" cy="226001"/>
                          </a:xfrm>
                          <a:prstGeom prst="rect">
                            <a:avLst/>
                          </a:prstGeom>
                          <a:ln>
                            <a:noFill/>
                          </a:ln>
                        </wps:spPr>
                        <wps:txbx>
                          <w:txbxContent>
                            <w:p w14:paraId="558DFA36"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pic:pic xmlns:pic="http://schemas.openxmlformats.org/drawingml/2006/picture">
                        <pic:nvPicPr>
                          <pic:cNvPr id="241" name="Picture 241"/>
                          <pic:cNvPicPr/>
                        </pic:nvPicPr>
                        <pic:blipFill>
                          <a:blip r:embed="rId28"/>
                          <a:stretch>
                            <a:fillRect/>
                          </a:stretch>
                        </pic:blipFill>
                        <pic:spPr>
                          <a:xfrm>
                            <a:off x="0" y="535305"/>
                            <a:ext cx="6939915" cy="3791585"/>
                          </a:xfrm>
                          <a:prstGeom prst="rect">
                            <a:avLst/>
                          </a:prstGeom>
                        </pic:spPr>
                      </pic:pic>
                    </wpg:wgp>
                  </a:graphicData>
                </a:graphic>
              </wp:inline>
            </w:drawing>
          </mc:Choice>
          <mc:Fallback>
            <w:pict>
              <v:group w14:anchorId="72330DEB" id="Group 5240" o:spid="_x0000_s1028" style="width:548.1pt;height:396.35pt;mso-position-horizontal-relative:char;mso-position-vertical-relative:line" coordsize="69607,503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3ooor5c/tg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&#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">
                <v:shape id="Shape 6515" o:spid="_x0000_s1029" style="position:absolute;left:28;width:5791;height:23567;visibility:visible;mso-wrap-style:square;v-text-anchor:top" coordsize="579120,235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" path="m,l579120,r,2356739l,2356739,,e" fillcolor="#bc4e4d" stroked="f" strokeweight="0">
                  <v:stroke miterlimit="83231f" joinstyle="miter"/>
                  <v:path arrowok="t" textboxrect="0,0,579120,2356739"/>
                </v:shape>
                <v:shape id="Shape 6516" o:spid="_x0000_s1030" style="position:absolute;left:28;top:1;width:5791;height:1737;visibility:visible;mso-wrap-style:square;v-text-anchor:top" coordsize="57912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" path="m,l579120,r,173736l,173736,,e" fillcolor="#bc4e4d" stroked="f" strokeweight="0">
                  <v:stroke miterlimit="83231f" joinstyle="miter"/>
                  <v:path arrowok="t" textboxrect="0,0,579120,173736"/>
                </v:shape>
                <v:rect id="Rectangle 204" o:spid="_x0000_s1031" style="position:absolute;left:28;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7CBF2D08" w14:textId="77777777" w:rsidR="00883066" w:rsidRDefault="00883066" w:rsidP="00883066">
                        <w:pPr>
                          <w:spacing w:after="160" w:line="259" w:lineRule="auto"/>
                        </w:pPr>
                        <w:r>
                          <w:rPr>
                            <w:color w:val="FF0000"/>
                          </w:rPr>
                          <w:t xml:space="preserve"> </w:t>
                        </w:r>
                      </w:p>
                    </w:txbxContent>
                  </v:textbox>
                </v:rect>
                <v:shape id="Shape 6517" o:spid="_x0000_s1032" style="position:absolute;left:28;top:1738;width:5791;height:1768;visibility:visible;mso-wrap-style:square;v-text-anchor:top" coordsize="57912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" path="m,l579120,r,176784l,176784,,e" fillcolor="#bc4e4d" stroked="f" strokeweight="0">
                  <v:stroke miterlimit="83231f" joinstyle="miter"/>
                  <v:path arrowok="t" textboxrect="0,0,579120,176784"/>
                </v:shape>
                <v:rect id="Rectangle 206" o:spid="_x0000_s1033" style="position:absolute;left:28;top:17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3258B45A" w14:textId="77777777" w:rsidR="00883066" w:rsidRDefault="00883066" w:rsidP="00883066">
                        <w:pPr>
                          <w:spacing w:after="160" w:line="259" w:lineRule="auto"/>
                        </w:pPr>
                        <w:r>
                          <w:rPr>
                            <w:color w:val="FF0000"/>
                          </w:rPr>
                          <w:t xml:space="preserve"> </w:t>
                        </w:r>
                      </w:p>
                    </w:txbxContent>
                  </v:textbox>
                </v:rect>
                <v:shape id="Shape 6518" o:spid="_x0000_s1034" style="position:absolute;left:28;top:3506;width:5791;height:1737;visibility:visible;mso-wrap-style:square;v-text-anchor:top" coordsize="57912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" path="m,l579120,r,173736l,173736,,e" fillcolor="#bc4e4d" stroked="f" strokeweight="0">
                  <v:stroke miterlimit="83231f" joinstyle="miter"/>
                  <v:path arrowok="t" textboxrect="0,0,579120,173736"/>
                </v:shape>
                <v:rect id="Rectangle 208" o:spid="_x0000_s1035" style="position:absolute;left:28;top:35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2DD1C201" w14:textId="77777777" w:rsidR="00883066" w:rsidRDefault="00883066" w:rsidP="00883066">
                        <w:pPr>
                          <w:spacing w:after="160" w:line="259" w:lineRule="auto"/>
                        </w:pPr>
                        <w:r>
                          <w:rPr>
                            <w:color w:val="FF0000"/>
                          </w:rPr>
                          <w:t xml:space="preserve"> </w:t>
                        </w:r>
                      </w:p>
                    </w:txbxContent>
                  </v:textbox>
                </v:rect>
                <v:shape id="Shape 6519" o:spid="_x0000_s1036" style="position:absolute;left:5819;width:19333;height:23567;visibility:visible;mso-wrap-style:square;v-text-anchor:top" coordsize="1933321,235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" path="m,l1933321,r,2356739l,2356739,,e" fillcolor="#bc4e4d" stroked="f" strokeweight="0">
                  <v:stroke miterlimit="83231f" joinstyle="miter"/>
                  <v:path arrowok="t" textboxrect="0,0,1933321,2356739"/>
                </v:shape>
                <v:shape id="Shape 6520" o:spid="_x0000_s1037" style="position:absolute;left:5819;top:10915;width:19333;height:1738;visibility:visible;mso-wrap-style:square;v-text-anchor:top" coordsize="1933321,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" path="m,l1933321,r,173736l,173736,,e" fillcolor="#bc4e4d" stroked="f" strokeweight="0">
                  <v:stroke miterlimit="83231f" joinstyle="miter"/>
                  <v:path arrowok="t" textboxrect="0,0,1933321,173736"/>
                </v:shape>
                <v:rect id="Rectangle 211" o:spid="_x0000_s1038" style="position:absolute;left:5819;top:10968;width:3517;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6BD0C713" w14:textId="77777777" w:rsidR="00883066" w:rsidRDefault="00883066" w:rsidP="00883066">
                        <w:pPr>
                          <w:spacing w:after="160" w:line="259" w:lineRule="auto"/>
                        </w:pPr>
                        <w:proofErr w:type="spellStart"/>
                        <w:r>
                          <w:rPr>
                            <w:color w:val="FF0000"/>
                          </w:rPr>
                          <w:t>hrnf</w:t>
                        </w:r>
                        <w:proofErr w:type="spellEnd"/>
                      </w:p>
                    </w:txbxContent>
                  </v:textbox>
                </v:rect>
                <v:rect id="Rectangle 212" o:spid="_x0000_s1039" style="position:absolute;left:8474;top:10968;width:1127;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0C7B5603" w14:textId="77777777" w:rsidR="00883066" w:rsidRDefault="00883066" w:rsidP="00883066">
                        <w:pPr>
                          <w:spacing w:after="160" w:line="259" w:lineRule="auto"/>
                        </w:pPr>
                        <w:r>
                          <w:rPr>
                            <w:color w:val="FF0000"/>
                          </w:rPr>
                          <w:t>n</w:t>
                        </w:r>
                      </w:p>
                    </w:txbxContent>
                  </v:textbox>
                </v:rect>
                <v:rect id="Rectangle 213" o:spid="_x0000_s1040" style="position:absolute;left:9297;top:10968;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666F1107" w14:textId="77777777" w:rsidR="00883066" w:rsidRDefault="00883066" w:rsidP="00883066">
                        <w:pPr>
                          <w:spacing w:after="160" w:line="259" w:lineRule="auto"/>
                        </w:pPr>
                        <w:r>
                          <w:rPr>
                            <w:color w:val="FF0000"/>
                          </w:rPr>
                          <w:t xml:space="preserve"> </w:t>
                        </w:r>
                      </w:p>
                    </w:txbxContent>
                  </v:textbox>
                </v:rect>
                <v:shape id="Shape 6521" o:spid="_x0000_s1041" style="position:absolute;left:25153;width:19300;height:23567;visibility:visible;mso-wrap-style:square;v-text-anchor:top" coordsize="1930019,235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" path="m,l1930019,r,2356739l,2356739,,e" fillcolor="#bc4e4d" stroked="f" strokeweight="0">
                  <v:stroke miterlimit="83231f" joinstyle="miter"/>
                  <v:path arrowok="t" textboxrect="0,0,1930019,2356739"/>
                </v:shape>
                <v:shape id="Shape 6522" o:spid="_x0000_s1042" style="position:absolute;left:25153;top:1;width:19300;height:1737;visibility:visible;mso-wrap-style:square;v-text-anchor:top" coordsize="1930019,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" path="m,l1930019,r,173736l,173736,,e" fillcolor="#bc4e4d" stroked="f" strokeweight="0">
                  <v:stroke miterlimit="83231f" joinstyle="miter"/>
                  <v:path arrowok="t" textboxrect="0,0,1930019,173736"/>
                </v:shape>
                <v:rect id="Rectangle 216" o:spid="_x0000_s1043" style="position:absolute;left:34818;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1FECF026" w14:textId="77777777" w:rsidR="00883066" w:rsidRDefault="00883066" w:rsidP="00883066">
                        <w:pPr>
                          <w:spacing w:after="160" w:line="259" w:lineRule="auto"/>
                        </w:pPr>
                        <w:r>
                          <w:rPr>
                            <w:color w:val="FFFFFF"/>
                          </w:rPr>
                          <w:t xml:space="preserve"> </w:t>
                        </w:r>
                      </w:p>
                    </w:txbxContent>
                  </v:textbox>
                </v:rect>
                <v:shape id="Shape 6523" o:spid="_x0000_s1044" style="position:absolute;left:44452;width:19331;height:23567;visibility:visible;mso-wrap-style:square;v-text-anchor:top" coordsize="1933067,235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" path="m,l1933067,r,2356739l,2356739,,e" fillcolor="#bc4e4d" stroked="f" strokeweight="0">
                  <v:stroke miterlimit="83231f" joinstyle="miter"/>
                  <v:path arrowok="t" textboxrect="0,0,1933067,2356739"/>
                </v:shape>
                <v:shape id="Shape 6524" o:spid="_x0000_s1045" style="position:absolute;left:44452;top:10915;width:19331;height:1738;visibility:visible;mso-wrap-style:square;v-text-anchor:top" coordsize="1933067,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" path="m,l1933067,r,173736l,173736,,e" fillcolor="#bc4e4d" stroked="f" strokeweight="0">
                  <v:stroke miterlimit="83231f" joinstyle="miter"/>
                  <v:path arrowok="t" textboxrect="0,0,1933067,173736"/>
                </v:shape>
                <v:rect id="Rectangle 219" o:spid="_x0000_s1046" style="position:absolute;left:54118;top:10968;width:563;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3C192484" w14:textId="77777777" w:rsidR="00883066" w:rsidRDefault="00883066" w:rsidP="00883066">
                        <w:pPr>
                          <w:spacing w:after="160" w:line="259" w:lineRule="auto"/>
                        </w:pPr>
                        <w:r>
                          <w:rPr>
                            <w:color w:val="FFFFFF"/>
                          </w:rPr>
                          <w:t xml:space="preserve"> </w:t>
                        </w:r>
                      </w:p>
                    </w:txbxContent>
                  </v:textbox>
                </v:rect>
                <v:shape id="Shape 6525" o:spid="_x0000_s1047" style="position:absolute;left:63783;width:5824;height:23567;visibility:visible;mso-wrap-style:square;v-text-anchor:top" coordsize="582473,2356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" path="m,l582473,r,2356739l,2356739,,e" fillcolor="#bc4e4d" stroked="f" strokeweight="0">
                  <v:stroke miterlimit="83231f" joinstyle="miter"/>
                  <v:path arrowok="t" textboxrect="0,0,582473,2356739"/>
                </v:shape>
                <v:shape id="Shape 6526" o:spid="_x0000_s1048" style="position:absolute;left:63783;top:1;width:5824;height:1737;visibility:visible;mso-wrap-style:square;v-text-anchor:top" coordsize="582473,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" path="m,l582473,r,173736l,173736,,e" fillcolor="#bc4e4d" stroked="f" strokeweight="0">
                  <v:stroke miterlimit="83231f" joinstyle="miter"/>
                  <v:path arrowok="t" textboxrect="0,0,582473,173736"/>
                </v:shape>
                <v:rect id="Rectangle 222" o:spid="_x0000_s1049" style="position:absolute;left:63783;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680C4C20" w14:textId="77777777" w:rsidR="00883066" w:rsidRDefault="00883066" w:rsidP="00883066">
                        <w:pPr>
                          <w:spacing w:after="160" w:line="259" w:lineRule="auto"/>
                        </w:pPr>
                        <w:r>
                          <w:rPr>
                            <w:color w:val="FFFFFF"/>
                          </w:rPr>
                          <w:t xml:space="preserve"> </w:t>
                        </w:r>
                      </w:p>
                    </w:txbxContent>
                  </v:textbox>
                </v:rect>
                <v:shape id="Shape 6527" o:spid="_x0000_s1050" style="position:absolute;left:28;top:23568;width:5791;height:26770;visibility:visible;mso-wrap-style:square;v-text-anchor:top" coordsize="579120,267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" path="m,l579120,r,2677033l,2677033,,e" fillcolor="#bc4e4d" stroked="f" strokeweight="0">
                  <v:stroke miterlimit="83231f" joinstyle="miter"/>
                  <v:path arrowok="t" textboxrect="0,0,579120,2677033"/>
                </v:shape>
                <v:shape id="Shape 6528" o:spid="_x0000_s1051" style="position:absolute;left:28;top:23568;width:5791;height:1767;visibility:visible;mso-wrap-style:square;v-text-anchor:top" coordsize="579120,1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" path="m,l579120,r,176708l,176708,,e" fillcolor="#bc4e4d" stroked="f" strokeweight="0">
                  <v:stroke miterlimit="83231f" joinstyle="miter"/>
                  <v:path arrowok="t" textboxrect="0,0,579120,176708"/>
                </v:shape>
                <v:rect id="Rectangle 225" o:spid="_x0000_s1052" style="position:absolute;left:28;top:236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0AF12B13" w14:textId="77777777" w:rsidR="00883066" w:rsidRDefault="00883066" w:rsidP="00883066">
                        <w:pPr>
                          <w:spacing w:after="160" w:line="259" w:lineRule="auto"/>
                        </w:pPr>
                        <w:r>
                          <w:rPr>
                            <w:color w:val="FFFFFF"/>
                          </w:rPr>
                          <w:t xml:space="preserve"> </w:t>
                        </w:r>
                      </w:p>
                    </w:txbxContent>
                  </v:textbox>
                </v:rect>
                <v:shape id="Shape 6529" o:spid="_x0000_s1053" style="position:absolute;left:5819;top:23568;width:19333;height:26770;visibility:visible;mso-wrap-style:square;v-text-anchor:top" coordsize="1933321,267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" path="m,l1933321,r,2677033l,2677033,,e" fillcolor="#bc4e4d" stroked="f" strokeweight="0">
                  <v:stroke miterlimit="83231f" joinstyle="miter"/>
                  <v:path arrowok="t" textboxrect="0,0,1933321,2677033"/>
                </v:shape>
                <v:shape id="Shape 6530" o:spid="_x0000_s1054" style="position:absolute;left:5819;top:23568;width:19333;height:1767;visibility:visible;mso-wrap-style:square;v-text-anchor:top" coordsize="1933321,1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" path="m,l1933321,r,176708l,176708,,e" fillcolor="#bc4e4d" stroked="f" strokeweight="0">
                  <v:stroke miterlimit="83231f" joinstyle="miter"/>
                  <v:path arrowok="t" textboxrect="0,0,1933321,176708"/>
                </v:shape>
                <v:rect id="Rectangle 228" o:spid="_x0000_s1055" style="position:absolute;left:5819;top:236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79B9A1DA" w14:textId="77777777" w:rsidR="00883066" w:rsidRDefault="00883066" w:rsidP="00883066">
                        <w:pPr>
                          <w:spacing w:after="160" w:line="259" w:lineRule="auto"/>
                        </w:pPr>
                        <w:r>
                          <w:rPr>
                            <w:color w:val="FFFFFF"/>
                          </w:rPr>
                          <w:t xml:space="preserve"> </w:t>
                        </w:r>
                      </w:p>
                    </w:txbxContent>
                  </v:textbox>
                </v:rect>
                <v:shape id="Shape 6531" o:spid="_x0000_s1056" style="position:absolute;left:25153;top:23568;width:19300;height:26770;visibility:visible;mso-wrap-style:square;v-text-anchor:top" coordsize="1930019,267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" path="m,l1930019,r,2677033l,2677033,,e" fillcolor="#bc4e4d" stroked="f" strokeweight="0">
                  <v:stroke miterlimit="83231f" joinstyle="miter"/>
                  <v:path arrowok="t" textboxrect="0,0,1930019,2677033"/>
                </v:shape>
                <v:shape id="Shape 6532" o:spid="_x0000_s1057" style="position:absolute;left:25153;top:23568;width:19300;height:1767;visibility:visible;mso-wrap-style:square;v-text-anchor:top" coordsize="1930019,1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" path="m,l1930019,r,176708l,176708,,e" fillcolor="#bc4e4d" stroked="f" strokeweight="0">
                  <v:stroke miterlimit="83231f" joinstyle="miter"/>
                  <v:path arrowok="t" textboxrect="0,0,1930019,176708"/>
                </v:shape>
                <v:rect id="Rectangle 231" o:spid="_x0000_s1058" style="position:absolute;left:34818;top:236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7FBD2248" w14:textId="77777777" w:rsidR="00883066" w:rsidRDefault="00883066" w:rsidP="00883066">
                        <w:pPr>
                          <w:spacing w:after="160" w:line="259" w:lineRule="auto"/>
                        </w:pPr>
                        <w:r>
                          <w:rPr>
                            <w:color w:val="FFFFFF"/>
                          </w:rPr>
                          <w:t xml:space="preserve"> </w:t>
                        </w:r>
                      </w:p>
                    </w:txbxContent>
                  </v:textbox>
                </v:rect>
                <v:shape id="Shape 6533" o:spid="_x0000_s1059" style="position:absolute;left:44452;top:23568;width:19331;height:26770;visibility:visible;mso-wrap-style:square;v-text-anchor:top" coordsize="1933067,267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" path="m,l1933067,r,2677033l,2677033,,e" fillcolor="#bc4e4d" stroked="f" strokeweight="0">
                  <v:stroke miterlimit="83231f" joinstyle="miter"/>
                  <v:path arrowok="t" textboxrect="0,0,1933067,2677033"/>
                </v:shape>
                <v:shape id="Shape 6534" o:spid="_x0000_s1060" style="position:absolute;left:44452;top:23568;width:19331;height:1767;visibility:visible;mso-wrap-style:square;v-text-anchor:top" coordsize="1933067,1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" path="m,l1933067,r,176708l,176708,,e" fillcolor="#bc4e4d" stroked="f" strokeweight="0">
                  <v:stroke miterlimit="83231f" joinstyle="miter"/>
                  <v:path arrowok="t" textboxrect="0,0,1933067,176708"/>
                </v:shape>
                <v:rect id="Rectangle 234" o:spid="_x0000_s1061" style="position:absolute;left:54118;top:236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44D66072" w14:textId="77777777" w:rsidR="00883066" w:rsidRDefault="00883066" w:rsidP="00883066">
                        <w:pPr>
                          <w:spacing w:after="160" w:line="259" w:lineRule="auto"/>
                        </w:pPr>
                        <w:r>
                          <w:rPr>
                            <w:color w:val="FFFFFF"/>
                          </w:rPr>
                          <w:t xml:space="preserve"> </w:t>
                        </w:r>
                      </w:p>
                    </w:txbxContent>
                  </v:textbox>
                </v:rect>
                <v:shape id="Shape 6535" o:spid="_x0000_s1062" style="position:absolute;left:63783;top:23568;width:5824;height:26770;visibility:visible;mso-wrap-style:square;v-text-anchor:top" coordsize="582473,267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" path="m,l582473,r,2677033l,2677033,,e" fillcolor="#bc4e4d" stroked="f" strokeweight="0">
                  <v:stroke miterlimit="83231f" joinstyle="miter"/>
                  <v:path arrowok="t" textboxrect="0,0,582473,2677033"/>
                </v:shape>
                <v:shape id="Shape 6536" o:spid="_x0000_s1063" style="position:absolute;left:63783;top:23568;width:5824;height:1767;visibility:visible;mso-wrap-style:square;v-text-anchor:top" coordsize="582473,1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" path="m,l582473,r,176708l,176708,,e" fillcolor="#bc4e4d" stroked="f" strokeweight="0">
                  <v:stroke miterlimit="83231f" joinstyle="miter"/>
                  <v:path arrowok="t" textboxrect="0,0,582473,176708"/>
                </v:shape>
                <v:rect id="Rectangle 237" o:spid="_x0000_s1064" style="position:absolute;left:63783;top:236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558DFA36" w14:textId="77777777" w:rsidR="00883066" w:rsidRDefault="00883066" w:rsidP="00883066">
                        <w:pPr>
                          <w:spacing w:after="160" w:line="259" w:lineRule="auto"/>
                        </w:pPr>
                        <w:r>
                          <w:rPr>
                            <w:color w:val="FFFFFF"/>
                          </w:rPr>
                          <w:t xml:space="preserve"> </w:t>
                        </w:r>
                      </w:p>
                    </w:txbxContent>
                  </v:textbox>
                </v:rect>
                <v:shape id="Picture 241" o:spid="_x0000_s1065" type="#_x0000_t75" style="position:absolute;top:5353;width:69399;height:37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">
                  <v:imagedata r:id="rId29" o:title=""/>
                </v:shape>
                <w10:anchorlock/>
              </v:group>
            </w:pict>
          </mc:Fallback>
        </mc:AlternateContent>
      </w:r>
    </w:p>
    <w:p w14:paraId="7ED26437" w14:textId="77777777" w:rsidR="00883066" w:rsidRDefault="00883066" w:rsidP="00883066">
      <w:pPr>
        <w:spacing w:line="259" w:lineRule="auto"/>
      </w:pPr>
      <w:r>
        <w:rPr>
          <w:color w:val="FFFFFF"/>
        </w:rPr>
        <w:t xml:space="preserve"> </w:t>
      </w:r>
    </w:p>
    <w:p w14:paraId="685B7FD3" w14:textId="77777777" w:rsidR="00883066" w:rsidRDefault="00883066" w:rsidP="00883066">
      <w:pPr>
        <w:spacing w:line="259" w:lineRule="auto"/>
      </w:pPr>
      <w:r>
        <w:rPr>
          <w:color w:val="FFFFFF"/>
        </w:rPr>
        <w:t xml:space="preserve"> </w:t>
      </w:r>
    </w:p>
    <w:p w14:paraId="1943A695" w14:textId="77777777" w:rsidR="00883066" w:rsidRDefault="00883066" w:rsidP="00883066">
      <w:pPr>
        <w:spacing w:line="259" w:lineRule="auto"/>
      </w:pPr>
      <w:r>
        <w:rPr>
          <w:color w:val="FFFFFF"/>
        </w:rPr>
        <w:t xml:space="preserve"> </w:t>
      </w:r>
    </w:p>
    <w:p w14:paraId="535A6F4E" w14:textId="77777777" w:rsidR="00883066" w:rsidRDefault="00883066" w:rsidP="00883066">
      <w:pPr>
        <w:spacing w:line="259" w:lineRule="auto"/>
      </w:pPr>
      <w:r>
        <w:rPr>
          <w:color w:val="FFFFFF"/>
        </w:rPr>
        <w:t xml:space="preserve"> </w:t>
      </w:r>
    </w:p>
    <w:p w14:paraId="4F6CE09F" w14:textId="77777777" w:rsidR="00883066" w:rsidRDefault="00883066" w:rsidP="00883066">
      <w:pPr>
        <w:spacing w:line="259" w:lineRule="auto"/>
      </w:pPr>
      <w:r>
        <w:rPr>
          <w:color w:val="FFFFFF"/>
        </w:rPr>
        <w:lastRenderedPageBreak/>
        <w:t xml:space="preserve"> </w:t>
      </w:r>
    </w:p>
    <w:p w14:paraId="1EF21313" w14:textId="77777777" w:rsidR="00883066" w:rsidRDefault="00883066" w:rsidP="00883066">
      <w:pPr>
        <w:spacing w:after="126" w:line="259" w:lineRule="auto"/>
        <w:ind w:left="888"/>
      </w:pPr>
      <w:r>
        <w:rPr>
          <w:rFonts w:ascii="Calibri" w:eastAsia="Calibri" w:hAnsi="Calibri" w:cs="Calibri"/>
          <w:noProof/>
          <w:sz w:val="22"/>
        </w:rPr>
        <mc:AlternateContent>
          <mc:Choice Requires="wpg">
            <w:drawing>
              <wp:inline distT="0" distB="0" distL="0" distR="0" wp14:anchorId="2FF81ABD" wp14:editId="5C269608">
                <wp:extent cx="5628767" cy="27432"/>
                <wp:effectExtent l="0" t="0" r="0" b="0"/>
                <wp:docPr id="5303" name="Group 5303"/>
                <wp:cNvGraphicFramePr/>
                <a:graphic xmlns:a="http://schemas.openxmlformats.org/drawingml/2006/main">
                  <a:graphicData uri="http://schemas.microsoft.com/office/word/2010/wordprocessingGroup">
                    <wpg:wgp>
                      <wpg:cNvGrpSpPr/>
                      <wpg:grpSpPr>
                        <a:xfrm>
                          <a:off x="0" y="0"/>
                          <a:ext cx="5628767" cy="27432"/>
                          <a:chOff x="0" y="0"/>
                          <a:chExt cx="5628767" cy="27432"/>
                        </a:xfrm>
                      </wpg:grpSpPr>
                      <wps:wsp>
                        <wps:cNvPr id="6559" name="Shape 6559"/>
                        <wps:cNvSpPr/>
                        <wps:spPr>
                          <a:xfrm>
                            <a:off x="0" y="0"/>
                            <a:ext cx="5628767" cy="27432"/>
                          </a:xfrm>
                          <a:custGeom>
                            <a:avLst/>
                            <a:gdLst/>
                            <a:ahLst/>
                            <a:cxnLst/>
                            <a:rect l="0" t="0" r="0" b="0"/>
                            <a:pathLst>
                              <a:path w="5628767" h="27432">
                                <a:moveTo>
                                  <a:pt x="0" y="0"/>
                                </a:moveTo>
                                <a:lnTo>
                                  <a:pt x="5628767" y="0"/>
                                </a:lnTo>
                                <a:lnTo>
                                  <a:pt x="5628767" y="27432"/>
                                </a:lnTo>
                                <a:lnTo>
                                  <a:pt x="0" y="27432"/>
                                </a:lnTo>
                                <a:lnTo>
                                  <a:pt x="0" y="0"/>
                                </a:lnTo>
                              </a:path>
                            </a:pathLst>
                          </a:custGeom>
                          <a:ln w="0" cap="flat">
                            <a:miter lim="127000"/>
                          </a:ln>
                        </wps:spPr>
                        <wps:style>
                          <a:lnRef idx="0">
                            <a:srgbClr val="000000">
                              <a:alpha val="0"/>
                            </a:srgbClr>
                          </a:lnRef>
                          <a:fillRef idx="1">
                            <a:srgbClr val="5E5E5E"/>
                          </a:fillRef>
                          <a:effectRef idx="0">
                            <a:scrgbClr r="0" g="0" b="0"/>
                          </a:effectRef>
                          <a:fontRef idx="none"/>
                        </wps:style>
                        <wps:bodyPr/>
                      </wps:wsp>
                    </wpg:wgp>
                  </a:graphicData>
                </a:graphic>
              </wp:inline>
            </w:drawing>
          </mc:Choice>
          <mc:Fallback>
            <w:pict>
              <v:group w14:anchorId="0F04EAE2" id="Group 5303" o:spid="_x0000_s1026" style="width:443.2pt;height:2.15pt;mso-position-horizontal-relative:char;mso-position-vertical-relative:line" coordsize="5628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">
                <v:shape id="Shape 6559" o:spid="_x0000_s1027" style="position:absolute;width:56287;height:274;visibility:visible;mso-wrap-style:square;v-text-anchor:top" coordsize="562876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" path="m,l5628767,r,27432l,27432,,e" fillcolor="#5e5e5e" stroked="f" strokeweight="0">
                  <v:stroke miterlimit="83231f" joinstyle="miter"/>
                  <v:path arrowok="t" textboxrect="0,0,5628767,27432"/>
                </v:shape>
                <w10:anchorlock/>
              </v:group>
            </w:pict>
          </mc:Fallback>
        </mc:AlternateContent>
      </w:r>
    </w:p>
    <w:p w14:paraId="47D2752D" w14:textId="57D661FA" w:rsidR="00883066" w:rsidRDefault="00883066" w:rsidP="006F1EAD">
      <w:pPr>
        <w:pStyle w:val="Heading3"/>
      </w:pPr>
      <w:r>
        <w:rPr>
          <w:rFonts w:ascii="Calibri" w:eastAsia="Calibri" w:hAnsi="Calibri" w:cs="Calibri"/>
          <w:sz w:val="22"/>
        </w:rPr>
        <w:tab/>
      </w:r>
      <w:r w:rsidR="006F1EAD">
        <w:rPr>
          <w:color w:val="FFFFFF"/>
          <w:sz w:val="43"/>
          <w:vertAlign w:val="superscript"/>
        </w:rPr>
        <w:t xml:space="preserve"> </w:t>
      </w:r>
      <w:r>
        <w:t xml:space="preserve">EMPLOYEE LEVEL </w:t>
      </w:r>
      <w:r>
        <w:tab/>
      </w:r>
      <w:r>
        <w:rPr>
          <w:color w:val="FFFFFF"/>
          <w:sz w:val="37"/>
          <w:vertAlign w:val="superscript"/>
        </w:rPr>
        <w:t xml:space="preserve"> </w:t>
      </w:r>
    </w:p>
    <w:p w14:paraId="6FE61ECE" w14:textId="77777777" w:rsidR="00883066" w:rsidRPr="00883066" w:rsidRDefault="00883066" w:rsidP="00883066">
      <w:pPr>
        <w:spacing w:after="20" w:line="259" w:lineRule="auto"/>
        <w:ind w:left="888"/>
        <w:rPr>
          <w:color w:val="auto"/>
        </w:rPr>
      </w:pPr>
      <w:r w:rsidRPr="00883066">
        <w:rPr>
          <w:color w:val="auto"/>
        </w:rPr>
        <w:t xml:space="preserve"> </w:t>
      </w:r>
    </w:p>
    <w:p w14:paraId="6A38AE68" w14:textId="77777777" w:rsidR="00883066" w:rsidRPr="006F1EAD" w:rsidRDefault="00883066" w:rsidP="00883066">
      <w:pPr>
        <w:ind w:left="907" w:right="336"/>
        <w:rPr>
          <w:rFonts w:ascii="Lucida Fax" w:hAnsi="Lucida Fax"/>
          <w:color w:val="auto"/>
        </w:rPr>
      </w:pPr>
      <w:r w:rsidRPr="006F1EAD">
        <w:rPr>
          <w:rFonts w:ascii="Lucida Fax" w:hAnsi="Lucida Fax"/>
          <w:color w:val="auto"/>
        </w:rPr>
        <w:t xml:space="preserve">Every user has different access levels. These are ‘employee’, ‘manager’ and ‘guard’. When you login to an employee account you can see the options of Log-Out, Home, Employee Home and Create </w:t>
      </w:r>
    </w:p>
    <w:p w14:paraId="1B87C970" w14:textId="77777777" w:rsidR="00883066" w:rsidRPr="006F1EAD" w:rsidRDefault="00883066" w:rsidP="00883066">
      <w:pPr>
        <w:spacing w:line="259" w:lineRule="auto"/>
        <w:ind w:left="888"/>
        <w:rPr>
          <w:rFonts w:ascii="Lucida Fax" w:hAnsi="Lucida Fax"/>
          <w:color w:val="auto"/>
        </w:rPr>
      </w:pPr>
      <w:r w:rsidRPr="006F1EAD">
        <w:rPr>
          <w:rFonts w:ascii="Lucida Fax" w:hAnsi="Lucida Fax"/>
          <w:color w:val="auto"/>
        </w:rPr>
        <w:t xml:space="preserve"> </w:t>
      </w:r>
    </w:p>
    <w:p w14:paraId="4347989E" w14:textId="77777777" w:rsidR="00883066" w:rsidRPr="006F1EAD" w:rsidRDefault="00883066" w:rsidP="00883066">
      <w:pPr>
        <w:ind w:left="907" w:right="219"/>
        <w:rPr>
          <w:rFonts w:ascii="Lucida Fax" w:hAnsi="Lucida Fax"/>
          <w:color w:val="auto"/>
        </w:rPr>
      </w:pPr>
      <w:r w:rsidRPr="006F1EAD">
        <w:rPr>
          <w:rFonts w:ascii="Lucida Fax" w:hAnsi="Lucida Fax"/>
          <w:color w:val="auto"/>
        </w:rPr>
        <w:t xml:space="preserve">When you login the first thing you will see is all your entrys (ordered from latest to oldest) and your information displayed. You can click on your entrys to expand then to reveal more details and reveal the edit button. </w:t>
      </w:r>
    </w:p>
    <w:p w14:paraId="2CB6B174" w14:textId="77777777" w:rsidR="00883066" w:rsidRPr="00883066" w:rsidRDefault="00883066" w:rsidP="00883066">
      <w:pPr>
        <w:spacing w:line="259" w:lineRule="auto"/>
        <w:ind w:left="888"/>
        <w:rPr>
          <w:color w:val="auto"/>
        </w:rPr>
      </w:pPr>
      <w:r w:rsidRPr="00883066">
        <w:rPr>
          <w:color w:val="auto"/>
        </w:rPr>
        <w:t xml:space="preserve"> </w:t>
      </w:r>
    </w:p>
    <w:p w14:paraId="77C270A0" w14:textId="77777777" w:rsidR="00883066" w:rsidRDefault="00883066" w:rsidP="00883066">
      <w:pPr>
        <w:spacing w:after="232" w:line="259" w:lineRule="auto"/>
        <w:jc w:val="both"/>
      </w:pPr>
      <w:r w:rsidRPr="00883066">
        <w:rPr>
          <w:color w:val="auto"/>
        </w:rPr>
        <w:t xml:space="preserve"> </w:t>
      </w:r>
      <w:r w:rsidRPr="00883066">
        <w:rPr>
          <w:color w:val="auto"/>
        </w:rPr>
        <w:tab/>
        <w:t xml:space="preserve"> </w:t>
      </w:r>
      <w:r w:rsidRPr="00883066">
        <w:rPr>
          <w:color w:val="auto"/>
        </w:rPr>
        <w:tab/>
        <w:t xml:space="preserve"> </w:t>
      </w:r>
      <w:r w:rsidRPr="00883066">
        <w:rPr>
          <w:color w:val="auto"/>
        </w:rPr>
        <w:tab/>
        <w:t xml:space="preserve"> </w:t>
      </w:r>
      <w:r w:rsidRPr="00883066">
        <w:rPr>
          <w:color w:val="auto"/>
        </w:rPr>
        <w:tab/>
        <w:t xml:space="preserve"> </w:t>
      </w:r>
      <w:r w:rsidRPr="00883066">
        <w:rPr>
          <w:color w:val="auto"/>
        </w:rPr>
        <w:tab/>
        <w:t xml:space="preserve"> </w:t>
      </w:r>
      <w:r w:rsidRPr="00883066">
        <w:rPr>
          <w:color w:val="auto"/>
        </w:rPr>
        <w:tab/>
        <w:t xml:space="preserve"> </w:t>
      </w:r>
      <w:r w:rsidRPr="00883066">
        <w:rPr>
          <w:color w:val="auto"/>
        </w:rPr>
        <w:tab/>
        <w:t xml:space="preserve"> </w:t>
      </w:r>
      <w:r w:rsidRPr="00883066">
        <w:rPr>
          <w:color w:val="auto"/>
        </w:rPr>
        <w:tab/>
        <w:t xml:space="preserve"> </w:t>
      </w:r>
      <w:r>
        <w:rPr>
          <w:color w:val="FFFFFF"/>
        </w:rPr>
        <w:tab/>
        <w:t xml:space="preserve"> </w:t>
      </w:r>
      <w:r>
        <w:rPr>
          <w:color w:val="FFFFFF"/>
        </w:rPr>
        <w:tab/>
        <w:t xml:space="preserve"> </w:t>
      </w:r>
      <w:r>
        <w:rPr>
          <w:color w:val="FFFFFF"/>
        </w:rPr>
        <w:tab/>
        <w:t xml:space="preserve"> </w:t>
      </w:r>
    </w:p>
    <w:p w14:paraId="7967A0E2" w14:textId="77777777" w:rsidR="00883066" w:rsidRDefault="00883066" w:rsidP="00883066">
      <w:pPr>
        <w:spacing w:line="259" w:lineRule="auto"/>
        <w:ind w:left="-1" w:right="-555"/>
      </w:pPr>
      <w:r>
        <w:rPr>
          <w:rFonts w:ascii="Calibri" w:eastAsia="Calibri" w:hAnsi="Calibri" w:cs="Calibri"/>
          <w:noProof/>
          <w:sz w:val="22"/>
        </w:rPr>
        <mc:AlternateContent>
          <mc:Choice Requires="wpg">
            <w:drawing>
              <wp:inline distT="0" distB="0" distL="0" distR="0" wp14:anchorId="4F5694C9" wp14:editId="4796C1BB">
                <wp:extent cx="6771006" cy="4741240"/>
                <wp:effectExtent l="0" t="0" r="0" b="0"/>
                <wp:docPr id="5304" name="Group 5304"/>
                <wp:cNvGraphicFramePr/>
                <a:graphic xmlns:a="http://schemas.openxmlformats.org/drawingml/2006/main">
                  <a:graphicData uri="http://schemas.microsoft.com/office/word/2010/wordprocessingGroup">
                    <wpg:wgp>
                      <wpg:cNvGrpSpPr/>
                      <wpg:grpSpPr>
                        <a:xfrm>
                          <a:off x="0" y="0"/>
                          <a:ext cx="6771006" cy="4741240"/>
                          <a:chOff x="0" y="0"/>
                          <a:chExt cx="6771006" cy="4741240"/>
                        </a:xfrm>
                      </wpg:grpSpPr>
                      <wps:wsp>
                        <wps:cNvPr id="6561" name="Shape 6561"/>
                        <wps:cNvSpPr/>
                        <wps:spPr>
                          <a:xfrm>
                            <a:off x="940" y="0"/>
                            <a:ext cx="563880" cy="2222627"/>
                          </a:xfrm>
                          <a:custGeom>
                            <a:avLst/>
                            <a:gdLst/>
                            <a:ahLst/>
                            <a:cxnLst/>
                            <a:rect l="0" t="0" r="0" b="0"/>
                            <a:pathLst>
                              <a:path w="563880" h="2222627">
                                <a:moveTo>
                                  <a:pt x="0" y="0"/>
                                </a:moveTo>
                                <a:lnTo>
                                  <a:pt x="563880" y="0"/>
                                </a:lnTo>
                                <a:lnTo>
                                  <a:pt x="563880"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62" name="Shape 6562"/>
                        <wps:cNvSpPr/>
                        <wps:spPr>
                          <a:xfrm>
                            <a:off x="940" y="127"/>
                            <a:ext cx="563880" cy="176784"/>
                          </a:xfrm>
                          <a:custGeom>
                            <a:avLst/>
                            <a:gdLst/>
                            <a:ahLst/>
                            <a:cxnLst/>
                            <a:rect l="0" t="0" r="0" b="0"/>
                            <a:pathLst>
                              <a:path w="563880" h="176784">
                                <a:moveTo>
                                  <a:pt x="0" y="0"/>
                                </a:moveTo>
                                <a:lnTo>
                                  <a:pt x="563880" y="0"/>
                                </a:lnTo>
                                <a:lnTo>
                                  <a:pt x="563880"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47" name="Rectangle 347"/>
                        <wps:cNvSpPr/>
                        <wps:spPr>
                          <a:xfrm>
                            <a:off x="940" y="5461"/>
                            <a:ext cx="56314" cy="226001"/>
                          </a:xfrm>
                          <a:prstGeom prst="rect">
                            <a:avLst/>
                          </a:prstGeom>
                          <a:ln>
                            <a:noFill/>
                          </a:ln>
                        </wps:spPr>
                        <wps:txbx>
                          <w:txbxContent>
                            <w:p w14:paraId="10C1FA3B"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563" name="Shape 6563"/>
                        <wps:cNvSpPr/>
                        <wps:spPr>
                          <a:xfrm>
                            <a:off x="940" y="176860"/>
                            <a:ext cx="563880" cy="174041"/>
                          </a:xfrm>
                          <a:custGeom>
                            <a:avLst/>
                            <a:gdLst/>
                            <a:ahLst/>
                            <a:cxnLst/>
                            <a:rect l="0" t="0" r="0" b="0"/>
                            <a:pathLst>
                              <a:path w="563880" h="174041">
                                <a:moveTo>
                                  <a:pt x="0" y="0"/>
                                </a:moveTo>
                                <a:lnTo>
                                  <a:pt x="563880" y="0"/>
                                </a:lnTo>
                                <a:lnTo>
                                  <a:pt x="563880" y="174041"/>
                                </a:lnTo>
                                <a:lnTo>
                                  <a:pt x="0" y="17404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49" name="Rectangle 349"/>
                        <wps:cNvSpPr/>
                        <wps:spPr>
                          <a:xfrm>
                            <a:off x="940" y="182245"/>
                            <a:ext cx="56314" cy="226001"/>
                          </a:xfrm>
                          <a:prstGeom prst="rect">
                            <a:avLst/>
                          </a:prstGeom>
                          <a:ln>
                            <a:noFill/>
                          </a:ln>
                        </wps:spPr>
                        <wps:txbx>
                          <w:txbxContent>
                            <w:p w14:paraId="0B4986B2"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564" name="Shape 6564"/>
                        <wps:cNvSpPr/>
                        <wps:spPr>
                          <a:xfrm>
                            <a:off x="940" y="350901"/>
                            <a:ext cx="563880" cy="176784"/>
                          </a:xfrm>
                          <a:custGeom>
                            <a:avLst/>
                            <a:gdLst/>
                            <a:ahLst/>
                            <a:cxnLst/>
                            <a:rect l="0" t="0" r="0" b="0"/>
                            <a:pathLst>
                              <a:path w="563880" h="176784">
                                <a:moveTo>
                                  <a:pt x="0" y="0"/>
                                </a:moveTo>
                                <a:lnTo>
                                  <a:pt x="563880" y="0"/>
                                </a:lnTo>
                                <a:lnTo>
                                  <a:pt x="563880"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51" name="Rectangle 351"/>
                        <wps:cNvSpPr/>
                        <wps:spPr>
                          <a:xfrm>
                            <a:off x="940" y="356235"/>
                            <a:ext cx="56314" cy="226001"/>
                          </a:xfrm>
                          <a:prstGeom prst="rect">
                            <a:avLst/>
                          </a:prstGeom>
                          <a:ln>
                            <a:noFill/>
                          </a:ln>
                        </wps:spPr>
                        <wps:txbx>
                          <w:txbxContent>
                            <w:p w14:paraId="6FA4489C"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565" name="Shape 6565"/>
                        <wps:cNvSpPr/>
                        <wps:spPr>
                          <a:xfrm>
                            <a:off x="564820" y="0"/>
                            <a:ext cx="1875409" cy="2222627"/>
                          </a:xfrm>
                          <a:custGeom>
                            <a:avLst/>
                            <a:gdLst/>
                            <a:ahLst/>
                            <a:cxnLst/>
                            <a:rect l="0" t="0" r="0" b="0"/>
                            <a:pathLst>
                              <a:path w="1875409" h="2222627">
                                <a:moveTo>
                                  <a:pt x="0" y="0"/>
                                </a:moveTo>
                                <a:lnTo>
                                  <a:pt x="1875409" y="0"/>
                                </a:lnTo>
                                <a:lnTo>
                                  <a:pt x="1875409"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66" name="Shape 6566"/>
                        <wps:cNvSpPr/>
                        <wps:spPr>
                          <a:xfrm>
                            <a:off x="564820" y="1024509"/>
                            <a:ext cx="1875409" cy="173736"/>
                          </a:xfrm>
                          <a:custGeom>
                            <a:avLst/>
                            <a:gdLst/>
                            <a:ahLst/>
                            <a:cxnLst/>
                            <a:rect l="0" t="0" r="0" b="0"/>
                            <a:pathLst>
                              <a:path w="1875409" h="173736">
                                <a:moveTo>
                                  <a:pt x="0" y="0"/>
                                </a:moveTo>
                                <a:lnTo>
                                  <a:pt x="1875409" y="0"/>
                                </a:lnTo>
                                <a:lnTo>
                                  <a:pt x="1875409"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54" name="Rectangle 354"/>
                        <wps:cNvSpPr/>
                        <wps:spPr>
                          <a:xfrm>
                            <a:off x="1500886" y="1029843"/>
                            <a:ext cx="56314" cy="226001"/>
                          </a:xfrm>
                          <a:prstGeom prst="rect">
                            <a:avLst/>
                          </a:prstGeom>
                          <a:ln>
                            <a:noFill/>
                          </a:ln>
                        </wps:spPr>
                        <wps:txbx>
                          <w:txbxContent>
                            <w:p w14:paraId="0434A8DF"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567" name="Shape 6567"/>
                        <wps:cNvSpPr/>
                        <wps:spPr>
                          <a:xfrm>
                            <a:off x="2440305" y="0"/>
                            <a:ext cx="1875155" cy="2222627"/>
                          </a:xfrm>
                          <a:custGeom>
                            <a:avLst/>
                            <a:gdLst/>
                            <a:ahLst/>
                            <a:cxnLst/>
                            <a:rect l="0" t="0" r="0" b="0"/>
                            <a:pathLst>
                              <a:path w="1875155" h="2222627">
                                <a:moveTo>
                                  <a:pt x="0" y="0"/>
                                </a:moveTo>
                                <a:lnTo>
                                  <a:pt x="1875155" y="0"/>
                                </a:lnTo>
                                <a:lnTo>
                                  <a:pt x="1875155"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68" name="Shape 6568"/>
                        <wps:cNvSpPr/>
                        <wps:spPr>
                          <a:xfrm>
                            <a:off x="2440305" y="1024509"/>
                            <a:ext cx="1875155" cy="173736"/>
                          </a:xfrm>
                          <a:custGeom>
                            <a:avLst/>
                            <a:gdLst/>
                            <a:ahLst/>
                            <a:cxnLst/>
                            <a:rect l="0" t="0" r="0" b="0"/>
                            <a:pathLst>
                              <a:path w="1875155" h="173736">
                                <a:moveTo>
                                  <a:pt x="0" y="0"/>
                                </a:moveTo>
                                <a:lnTo>
                                  <a:pt x="1875155" y="0"/>
                                </a:lnTo>
                                <a:lnTo>
                                  <a:pt x="1875155"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57" name="Rectangle 357"/>
                        <wps:cNvSpPr/>
                        <wps:spPr>
                          <a:xfrm>
                            <a:off x="3376295" y="1029843"/>
                            <a:ext cx="56314" cy="226001"/>
                          </a:xfrm>
                          <a:prstGeom prst="rect">
                            <a:avLst/>
                          </a:prstGeom>
                          <a:ln>
                            <a:noFill/>
                          </a:ln>
                        </wps:spPr>
                        <wps:txbx>
                          <w:txbxContent>
                            <w:p w14:paraId="57FF433A"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69" name="Shape 6569"/>
                        <wps:cNvSpPr/>
                        <wps:spPr>
                          <a:xfrm>
                            <a:off x="4315333" y="0"/>
                            <a:ext cx="1878203" cy="2222627"/>
                          </a:xfrm>
                          <a:custGeom>
                            <a:avLst/>
                            <a:gdLst/>
                            <a:ahLst/>
                            <a:cxnLst/>
                            <a:rect l="0" t="0" r="0" b="0"/>
                            <a:pathLst>
                              <a:path w="1878203" h="2222627">
                                <a:moveTo>
                                  <a:pt x="0" y="0"/>
                                </a:moveTo>
                                <a:lnTo>
                                  <a:pt x="1878203" y="0"/>
                                </a:lnTo>
                                <a:lnTo>
                                  <a:pt x="1878203"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70" name="Shape 6570"/>
                        <wps:cNvSpPr/>
                        <wps:spPr>
                          <a:xfrm>
                            <a:off x="4315333" y="127"/>
                            <a:ext cx="1878203" cy="176784"/>
                          </a:xfrm>
                          <a:custGeom>
                            <a:avLst/>
                            <a:gdLst/>
                            <a:ahLst/>
                            <a:cxnLst/>
                            <a:rect l="0" t="0" r="0" b="0"/>
                            <a:pathLst>
                              <a:path w="1878203" h="176784">
                                <a:moveTo>
                                  <a:pt x="0" y="0"/>
                                </a:moveTo>
                                <a:lnTo>
                                  <a:pt x="1878203" y="0"/>
                                </a:lnTo>
                                <a:lnTo>
                                  <a:pt x="1878203"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60" name="Rectangle 360"/>
                        <wps:cNvSpPr/>
                        <wps:spPr>
                          <a:xfrm>
                            <a:off x="5254498" y="5461"/>
                            <a:ext cx="56314" cy="226001"/>
                          </a:xfrm>
                          <a:prstGeom prst="rect">
                            <a:avLst/>
                          </a:prstGeom>
                          <a:ln>
                            <a:noFill/>
                          </a:ln>
                        </wps:spPr>
                        <wps:txbx>
                          <w:txbxContent>
                            <w:p w14:paraId="31BCC724"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71" name="Shape 6571"/>
                        <wps:cNvSpPr/>
                        <wps:spPr>
                          <a:xfrm>
                            <a:off x="6193536" y="0"/>
                            <a:ext cx="564185" cy="2222627"/>
                          </a:xfrm>
                          <a:custGeom>
                            <a:avLst/>
                            <a:gdLst/>
                            <a:ahLst/>
                            <a:cxnLst/>
                            <a:rect l="0" t="0" r="0" b="0"/>
                            <a:pathLst>
                              <a:path w="564185" h="2222627">
                                <a:moveTo>
                                  <a:pt x="0" y="0"/>
                                </a:moveTo>
                                <a:lnTo>
                                  <a:pt x="564185" y="0"/>
                                </a:lnTo>
                                <a:lnTo>
                                  <a:pt x="564185"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72" name="Shape 6572"/>
                        <wps:cNvSpPr/>
                        <wps:spPr>
                          <a:xfrm>
                            <a:off x="6193536" y="127"/>
                            <a:ext cx="564185" cy="176784"/>
                          </a:xfrm>
                          <a:custGeom>
                            <a:avLst/>
                            <a:gdLst/>
                            <a:ahLst/>
                            <a:cxnLst/>
                            <a:rect l="0" t="0" r="0" b="0"/>
                            <a:pathLst>
                              <a:path w="564185" h="176784">
                                <a:moveTo>
                                  <a:pt x="0" y="0"/>
                                </a:moveTo>
                                <a:lnTo>
                                  <a:pt x="564185" y="0"/>
                                </a:lnTo>
                                <a:lnTo>
                                  <a:pt x="564185"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63" name="Rectangle 363"/>
                        <wps:cNvSpPr/>
                        <wps:spPr>
                          <a:xfrm>
                            <a:off x="6193536" y="5461"/>
                            <a:ext cx="56314" cy="226001"/>
                          </a:xfrm>
                          <a:prstGeom prst="rect">
                            <a:avLst/>
                          </a:prstGeom>
                          <a:ln>
                            <a:noFill/>
                          </a:ln>
                        </wps:spPr>
                        <wps:txbx>
                          <w:txbxContent>
                            <w:p w14:paraId="0733FB92"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73" name="Shape 6573"/>
                        <wps:cNvSpPr/>
                        <wps:spPr>
                          <a:xfrm>
                            <a:off x="940" y="2222703"/>
                            <a:ext cx="563880" cy="2518537"/>
                          </a:xfrm>
                          <a:custGeom>
                            <a:avLst/>
                            <a:gdLst/>
                            <a:ahLst/>
                            <a:cxnLst/>
                            <a:rect l="0" t="0" r="0" b="0"/>
                            <a:pathLst>
                              <a:path w="563880" h="2518537">
                                <a:moveTo>
                                  <a:pt x="0" y="0"/>
                                </a:moveTo>
                                <a:lnTo>
                                  <a:pt x="563880" y="0"/>
                                </a:lnTo>
                                <a:lnTo>
                                  <a:pt x="563880"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74" name="Shape 6574"/>
                        <wps:cNvSpPr/>
                        <wps:spPr>
                          <a:xfrm>
                            <a:off x="940" y="2222703"/>
                            <a:ext cx="563880" cy="173660"/>
                          </a:xfrm>
                          <a:custGeom>
                            <a:avLst/>
                            <a:gdLst/>
                            <a:ahLst/>
                            <a:cxnLst/>
                            <a:rect l="0" t="0" r="0" b="0"/>
                            <a:pathLst>
                              <a:path w="563880" h="173660">
                                <a:moveTo>
                                  <a:pt x="0" y="0"/>
                                </a:moveTo>
                                <a:lnTo>
                                  <a:pt x="563880" y="0"/>
                                </a:lnTo>
                                <a:lnTo>
                                  <a:pt x="563880"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66" name="Rectangle 366"/>
                        <wps:cNvSpPr/>
                        <wps:spPr>
                          <a:xfrm>
                            <a:off x="940" y="2227962"/>
                            <a:ext cx="56314" cy="226001"/>
                          </a:xfrm>
                          <a:prstGeom prst="rect">
                            <a:avLst/>
                          </a:prstGeom>
                          <a:ln>
                            <a:noFill/>
                          </a:ln>
                        </wps:spPr>
                        <wps:txbx>
                          <w:txbxContent>
                            <w:p w14:paraId="64A23DD0"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75" name="Shape 6575"/>
                        <wps:cNvSpPr/>
                        <wps:spPr>
                          <a:xfrm>
                            <a:off x="564820" y="2222703"/>
                            <a:ext cx="1875409" cy="2518537"/>
                          </a:xfrm>
                          <a:custGeom>
                            <a:avLst/>
                            <a:gdLst/>
                            <a:ahLst/>
                            <a:cxnLst/>
                            <a:rect l="0" t="0" r="0" b="0"/>
                            <a:pathLst>
                              <a:path w="1875409" h="2518537">
                                <a:moveTo>
                                  <a:pt x="0" y="0"/>
                                </a:moveTo>
                                <a:lnTo>
                                  <a:pt x="1875409" y="0"/>
                                </a:lnTo>
                                <a:lnTo>
                                  <a:pt x="1875409"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76" name="Shape 6576"/>
                        <wps:cNvSpPr/>
                        <wps:spPr>
                          <a:xfrm>
                            <a:off x="564820" y="2222703"/>
                            <a:ext cx="1875409" cy="173660"/>
                          </a:xfrm>
                          <a:custGeom>
                            <a:avLst/>
                            <a:gdLst/>
                            <a:ahLst/>
                            <a:cxnLst/>
                            <a:rect l="0" t="0" r="0" b="0"/>
                            <a:pathLst>
                              <a:path w="1875409" h="173660">
                                <a:moveTo>
                                  <a:pt x="0" y="0"/>
                                </a:moveTo>
                                <a:lnTo>
                                  <a:pt x="1875409" y="0"/>
                                </a:lnTo>
                                <a:lnTo>
                                  <a:pt x="1875409"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69" name="Rectangle 369"/>
                        <wps:cNvSpPr/>
                        <wps:spPr>
                          <a:xfrm>
                            <a:off x="564820" y="2227962"/>
                            <a:ext cx="56314" cy="226001"/>
                          </a:xfrm>
                          <a:prstGeom prst="rect">
                            <a:avLst/>
                          </a:prstGeom>
                          <a:ln>
                            <a:noFill/>
                          </a:ln>
                        </wps:spPr>
                        <wps:txbx>
                          <w:txbxContent>
                            <w:p w14:paraId="55B2387F"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77" name="Shape 6577"/>
                        <wps:cNvSpPr/>
                        <wps:spPr>
                          <a:xfrm>
                            <a:off x="2440305" y="2222703"/>
                            <a:ext cx="1875155" cy="2518537"/>
                          </a:xfrm>
                          <a:custGeom>
                            <a:avLst/>
                            <a:gdLst/>
                            <a:ahLst/>
                            <a:cxnLst/>
                            <a:rect l="0" t="0" r="0" b="0"/>
                            <a:pathLst>
                              <a:path w="1875155" h="2518537">
                                <a:moveTo>
                                  <a:pt x="0" y="0"/>
                                </a:moveTo>
                                <a:lnTo>
                                  <a:pt x="1875155" y="0"/>
                                </a:lnTo>
                                <a:lnTo>
                                  <a:pt x="1875155"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78" name="Shape 6578"/>
                        <wps:cNvSpPr/>
                        <wps:spPr>
                          <a:xfrm>
                            <a:off x="2440305" y="2222703"/>
                            <a:ext cx="1875155" cy="173660"/>
                          </a:xfrm>
                          <a:custGeom>
                            <a:avLst/>
                            <a:gdLst/>
                            <a:ahLst/>
                            <a:cxnLst/>
                            <a:rect l="0" t="0" r="0" b="0"/>
                            <a:pathLst>
                              <a:path w="1875155" h="173660">
                                <a:moveTo>
                                  <a:pt x="0" y="0"/>
                                </a:moveTo>
                                <a:lnTo>
                                  <a:pt x="1875155" y="0"/>
                                </a:lnTo>
                                <a:lnTo>
                                  <a:pt x="1875155"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72" name="Rectangle 372"/>
                        <wps:cNvSpPr/>
                        <wps:spPr>
                          <a:xfrm>
                            <a:off x="3376295" y="2227962"/>
                            <a:ext cx="56314" cy="226001"/>
                          </a:xfrm>
                          <a:prstGeom prst="rect">
                            <a:avLst/>
                          </a:prstGeom>
                          <a:ln>
                            <a:noFill/>
                          </a:ln>
                        </wps:spPr>
                        <wps:txbx>
                          <w:txbxContent>
                            <w:p w14:paraId="556D3DC0"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79" name="Shape 6579"/>
                        <wps:cNvSpPr/>
                        <wps:spPr>
                          <a:xfrm>
                            <a:off x="4315333" y="2222703"/>
                            <a:ext cx="1878203" cy="2518537"/>
                          </a:xfrm>
                          <a:custGeom>
                            <a:avLst/>
                            <a:gdLst/>
                            <a:ahLst/>
                            <a:cxnLst/>
                            <a:rect l="0" t="0" r="0" b="0"/>
                            <a:pathLst>
                              <a:path w="1878203" h="2518537">
                                <a:moveTo>
                                  <a:pt x="0" y="0"/>
                                </a:moveTo>
                                <a:lnTo>
                                  <a:pt x="1878203" y="0"/>
                                </a:lnTo>
                                <a:lnTo>
                                  <a:pt x="1878203"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80" name="Shape 6580"/>
                        <wps:cNvSpPr/>
                        <wps:spPr>
                          <a:xfrm>
                            <a:off x="4315333" y="2222703"/>
                            <a:ext cx="1878203" cy="173660"/>
                          </a:xfrm>
                          <a:custGeom>
                            <a:avLst/>
                            <a:gdLst/>
                            <a:ahLst/>
                            <a:cxnLst/>
                            <a:rect l="0" t="0" r="0" b="0"/>
                            <a:pathLst>
                              <a:path w="1878203" h="173660">
                                <a:moveTo>
                                  <a:pt x="0" y="0"/>
                                </a:moveTo>
                                <a:lnTo>
                                  <a:pt x="1878203" y="0"/>
                                </a:lnTo>
                                <a:lnTo>
                                  <a:pt x="1878203"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75" name="Rectangle 375"/>
                        <wps:cNvSpPr/>
                        <wps:spPr>
                          <a:xfrm>
                            <a:off x="5254498" y="2227962"/>
                            <a:ext cx="56314" cy="226001"/>
                          </a:xfrm>
                          <a:prstGeom prst="rect">
                            <a:avLst/>
                          </a:prstGeom>
                          <a:ln>
                            <a:noFill/>
                          </a:ln>
                        </wps:spPr>
                        <wps:txbx>
                          <w:txbxContent>
                            <w:p w14:paraId="63D50D13"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581" name="Shape 6581"/>
                        <wps:cNvSpPr/>
                        <wps:spPr>
                          <a:xfrm>
                            <a:off x="6193536" y="2222703"/>
                            <a:ext cx="564185" cy="2518537"/>
                          </a:xfrm>
                          <a:custGeom>
                            <a:avLst/>
                            <a:gdLst/>
                            <a:ahLst/>
                            <a:cxnLst/>
                            <a:rect l="0" t="0" r="0" b="0"/>
                            <a:pathLst>
                              <a:path w="564185" h="2518537">
                                <a:moveTo>
                                  <a:pt x="0" y="0"/>
                                </a:moveTo>
                                <a:lnTo>
                                  <a:pt x="564185" y="0"/>
                                </a:lnTo>
                                <a:lnTo>
                                  <a:pt x="564185"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582" name="Shape 6582"/>
                        <wps:cNvSpPr/>
                        <wps:spPr>
                          <a:xfrm>
                            <a:off x="6193536" y="2222703"/>
                            <a:ext cx="564185" cy="173660"/>
                          </a:xfrm>
                          <a:custGeom>
                            <a:avLst/>
                            <a:gdLst/>
                            <a:ahLst/>
                            <a:cxnLst/>
                            <a:rect l="0" t="0" r="0" b="0"/>
                            <a:pathLst>
                              <a:path w="564185" h="173660">
                                <a:moveTo>
                                  <a:pt x="0" y="0"/>
                                </a:moveTo>
                                <a:lnTo>
                                  <a:pt x="564185" y="0"/>
                                </a:lnTo>
                                <a:lnTo>
                                  <a:pt x="564185"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378" name="Rectangle 378"/>
                        <wps:cNvSpPr/>
                        <wps:spPr>
                          <a:xfrm>
                            <a:off x="6193536" y="2227962"/>
                            <a:ext cx="56314" cy="226001"/>
                          </a:xfrm>
                          <a:prstGeom prst="rect">
                            <a:avLst/>
                          </a:prstGeom>
                          <a:ln>
                            <a:noFill/>
                          </a:ln>
                        </wps:spPr>
                        <wps:txbx>
                          <w:txbxContent>
                            <w:p w14:paraId="28DAB3A4"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pic:pic xmlns:pic="http://schemas.openxmlformats.org/drawingml/2006/picture">
                        <pic:nvPicPr>
                          <pic:cNvPr id="382" name="Picture 382"/>
                          <pic:cNvPicPr/>
                        </pic:nvPicPr>
                        <pic:blipFill>
                          <a:blip r:embed="rId30"/>
                          <a:stretch>
                            <a:fillRect/>
                          </a:stretch>
                        </pic:blipFill>
                        <pic:spPr>
                          <a:xfrm>
                            <a:off x="0" y="663067"/>
                            <a:ext cx="6771006" cy="3476625"/>
                          </a:xfrm>
                          <a:prstGeom prst="rect">
                            <a:avLst/>
                          </a:prstGeom>
                        </pic:spPr>
                      </pic:pic>
                    </wpg:wgp>
                  </a:graphicData>
                </a:graphic>
              </wp:inline>
            </w:drawing>
          </mc:Choice>
          <mc:Fallback>
            <w:pict>
              <v:group w14:anchorId="4F5694C9" id="Group 5304" o:spid="_x0000_s1066" style="width:533.15pt;height:373.35pt;mso-position-horizontal-relative:char;mso-position-vertical-relative:line" coordsize="67710,474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6KKK+XP7Y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S/gn4d+GPiC71VfiV4p1DwzbxJGbJtPt3lMzEtvB2xSYwAvU&#10;Dr3rzSigD6V+Nn7QnhaD4b23wt+FFrdWXhONt1/qVypSW/Oc9/mwxwWLAE4CgBRg/NVFFRGPLd7t&#10;lOV0lskFFFFW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">
                <v:shape id="Shape 6561" o:spid="_x0000_s1067" style="position:absolute;left:9;width:5639;height:22226;visibility:visible;mso-wrap-style:square;v-text-anchor:top" coordsize="563880,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" path="m,l563880,r,2222627l,2222627,,e" fillcolor="#bc4e4d" stroked="f" strokeweight="0">
                  <v:stroke miterlimit="83231f" joinstyle="miter"/>
                  <v:path arrowok="t" textboxrect="0,0,563880,2222627"/>
                </v:shape>
                <v:shape id="Shape 6562" o:spid="_x0000_s1068" style="position:absolute;left:9;top:1;width:5639;height:1768;visibility:visible;mso-wrap-style:square;v-text-anchor:top" coordsize="56388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" path="m,l563880,r,176784l,176784,,e" fillcolor="#bc4e4d" stroked="f" strokeweight="0">
                  <v:stroke miterlimit="83231f" joinstyle="miter"/>
                  <v:path arrowok="t" textboxrect="0,0,563880,176784"/>
                </v:shape>
                <v:rect id="Rectangle 347" o:spid="_x0000_s1069" style="position:absolute;left:9;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10C1FA3B" w14:textId="77777777" w:rsidR="00883066" w:rsidRDefault="00883066" w:rsidP="00883066">
                        <w:pPr>
                          <w:spacing w:after="160" w:line="259" w:lineRule="auto"/>
                        </w:pPr>
                        <w:r>
                          <w:rPr>
                            <w:color w:val="FF0000"/>
                          </w:rPr>
                          <w:t xml:space="preserve"> </w:t>
                        </w:r>
                      </w:p>
                    </w:txbxContent>
                  </v:textbox>
                </v:rect>
                <v:shape id="Shape 6563" o:spid="_x0000_s1070" style="position:absolute;left:9;top:1768;width:5639;height:1741;visibility:visible;mso-wrap-style:square;v-text-anchor:top" coordsize="563880,1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" path="m,l563880,r,174041l,174041,,e" fillcolor="#bc4e4d" stroked="f" strokeweight="0">
                  <v:stroke miterlimit="83231f" joinstyle="miter"/>
                  <v:path arrowok="t" textboxrect="0,0,563880,174041"/>
                </v:shape>
                <v:rect id="Rectangle 349" o:spid="_x0000_s1071" style="position:absolute;left:9;top:18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0B4986B2" w14:textId="77777777" w:rsidR="00883066" w:rsidRDefault="00883066" w:rsidP="00883066">
                        <w:pPr>
                          <w:spacing w:after="160" w:line="259" w:lineRule="auto"/>
                        </w:pPr>
                        <w:r>
                          <w:rPr>
                            <w:color w:val="FF0000"/>
                          </w:rPr>
                          <w:t xml:space="preserve"> </w:t>
                        </w:r>
                      </w:p>
                    </w:txbxContent>
                  </v:textbox>
                </v:rect>
                <v:shape id="Shape 6564" o:spid="_x0000_s1072" style="position:absolute;left:9;top:3509;width:5639;height:1767;visibility:visible;mso-wrap-style:square;v-text-anchor:top" coordsize="56388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" path="m,l563880,r,176784l,176784,,e" fillcolor="#bc4e4d" stroked="f" strokeweight="0">
                  <v:stroke miterlimit="83231f" joinstyle="miter"/>
                  <v:path arrowok="t" textboxrect="0,0,563880,176784"/>
                </v:shape>
                <v:rect id="Rectangle 351" o:spid="_x0000_s1073" style="position:absolute;left:9;top:356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FA4489C" w14:textId="77777777" w:rsidR="00883066" w:rsidRDefault="00883066" w:rsidP="00883066">
                        <w:pPr>
                          <w:spacing w:after="160" w:line="259" w:lineRule="auto"/>
                        </w:pPr>
                        <w:r>
                          <w:rPr>
                            <w:color w:val="FF0000"/>
                          </w:rPr>
                          <w:t xml:space="preserve"> </w:t>
                        </w:r>
                      </w:p>
                    </w:txbxContent>
                  </v:textbox>
                </v:rect>
                <v:shape id="Shape 6565" o:spid="_x0000_s1074" style="position:absolute;left:5648;width:18754;height:22226;visibility:visible;mso-wrap-style:square;v-text-anchor:top" coordsize="1875409,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" path="m,l1875409,r,2222627l,2222627,,e" fillcolor="#bc4e4d" stroked="f" strokeweight="0">
                  <v:stroke miterlimit="83231f" joinstyle="miter"/>
                  <v:path arrowok="t" textboxrect="0,0,1875409,2222627"/>
                </v:shape>
                <v:shape id="Shape 6566" o:spid="_x0000_s1075" style="position:absolute;left:5648;top:10245;width:18754;height:1737;visibility:visible;mso-wrap-style:square;v-text-anchor:top" coordsize="1875409,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" path="m,l1875409,r,173736l,173736,,e" fillcolor="#bc4e4d" stroked="f" strokeweight="0">
                  <v:stroke miterlimit="83231f" joinstyle="miter"/>
                  <v:path arrowok="t" textboxrect="0,0,1875409,173736"/>
                </v:shape>
                <v:rect id="Rectangle 354" o:spid="_x0000_s1076" style="position:absolute;left:15008;top:1029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0434A8DF" w14:textId="77777777" w:rsidR="00883066" w:rsidRDefault="00883066" w:rsidP="00883066">
                        <w:pPr>
                          <w:spacing w:after="160" w:line="259" w:lineRule="auto"/>
                        </w:pPr>
                        <w:r>
                          <w:rPr>
                            <w:color w:val="FF0000"/>
                          </w:rPr>
                          <w:t xml:space="preserve"> </w:t>
                        </w:r>
                      </w:p>
                    </w:txbxContent>
                  </v:textbox>
                </v:rect>
                <v:shape id="Shape 6567" o:spid="_x0000_s1077" style="position:absolute;left:24403;width:18751;height:22226;visibility:visible;mso-wrap-style:square;v-text-anchor:top" coordsize="1875155,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" path="m,l1875155,r,2222627l,2222627,,e" fillcolor="#bc4e4d" stroked="f" strokeweight="0">
                  <v:stroke miterlimit="83231f" joinstyle="miter"/>
                  <v:path arrowok="t" textboxrect="0,0,1875155,2222627"/>
                </v:shape>
                <v:shape id="Shape 6568" o:spid="_x0000_s1078" style="position:absolute;left:24403;top:10245;width:18751;height:1737;visibility:visible;mso-wrap-style:square;v-text-anchor:top" coordsize="187515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" path="m,l1875155,r,173736l,173736,,e" fillcolor="#bc4e4d" stroked="f" strokeweight="0">
                  <v:stroke miterlimit="83231f" joinstyle="miter"/>
                  <v:path arrowok="t" textboxrect="0,0,1875155,173736"/>
                </v:shape>
                <v:rect id="Rectangle 357" o:spid="_x0000_s1079" style="position:absolute;left:33762;top:1029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57FF433A" w14:textId="77777777" w:rsidR="00883066" w:rsidRDefault="00883066" w:rsidP="00883066">
                        <w:pPr>
                          <w:spacing w:after="160" w:line="259" w:lineRule="auto"/>
                        </w:pPr>
                        <w:r>
                          <w:rPr>
                            <w:color w:val="FFFFFF"/>
                          </w:rPr>
                          <w:t xml:space="preserve"> </w:t>
                        </w:r>
                      </w:p>
                    </w:txbxContent>
                  </v:textbox>
                </v:rect>
                <v:shape id="Shape 6569" o:spid="_x0000_s1080" style="position:absolute;left:43153;width:18782;height:22226;visibility:visible;mso-wrap-style:square;v-text-anchor:top" coordsize="1878203,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" path="m,l1878203,r,2222627l,2222627,,e" fillcolor="#bc4e4d" stroked="f" strokeweight="0">
                  <v:stroke miterlimit="83231f" joinstyle="miter"/>
                  <v:path arrowok="t" textboxrect="0,0,1878203,2222627"/>
                </v:shape>
                <v:shape id="Shape 6570" o:spid="_x0000_s1081" style="position:absolute;left:43153;top:1;width:18782;height:1768;visibility:visible;mso-wrap-style:square;v-text-anchor:top" coordsize="1878203,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" path="m,l1878203,r,176784l,176784,,e" fillcolor="#bc4e4d" stroked="f" strokeweight="0">
                  <v:stroke miterlimit="83231f" joinstyle="miter"/>
                  <v:path arrowok="t" textboxrect="0,0,1878203,176784"/>
                </v:shape>
                <v:rect id="Rectangle 360" o:spid="_x0000_s1082" style="position:absolute;left:52544;top:5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31BCC724" w14:textId="77777777" w:rsidR="00883066" w:rsidRDefault="00883066" w:rsidP="00883066">
                        <w:pPr>
                          <w:spacing w:after="160" w:line="259" w:lineRule="auto"/>
                        </w:pPr>
                        <w:r>
                          <w:rPr>
                            <w:color w:val="FFFFFF"/>
                          </w:rPr>
                          <w:t xml:space="preserve"> </w:t>
                        </w:r>
                      </w:p>
                    </w:txbxContent>
                  </v:textbox>
                </v:rect>
                <v:shape id="Shape 6571" o:spid="_x0000_s1083" style="position:absolute;left:61935;width:5642;height:22226;visibility:visible;mso-wrap-style:square;v-text-anchor:top" coordsize="564185,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" path="m,l564185,r,2222627l,2222627,,e" fillcolor="#bc4e4d" stroked="f" strokeweight="0">
                  <v:stroke miterlimit="83231f" joinstyle="miter"/>
                  <v:path arrowok="t" textboxrect="0,0,564185,2222627"/>
                </v:shape>
                <v:shape id="Shape 6572" o:spid="_x0000_s1084" style="position:absolute;left:61935;top:1;width:5642;height:1768;visibility:visible;mso-wrap-style:square;v-text-anchor:top" coordsize="564185,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" path="m,l564185,r,176784l,176784,,e" fillcolor="#bc4e4d" stroked="f" strokeweight="0">
                  <v:stroke miterlimit="83231f" joinstyle="miter"/>
                  <v:path arrowok="t" textboxrect="0,0,564185,176784"/>
                </v:shape>
                <v:rect id="Rectangle 363" o:spid="_x0000_s1085" style="position:absolute;left:61935;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0733FB92" w14:textId="77777777" w:rsidR="00883066" w:rsidRDefault="00883066" w:rsidP="00883066">
                        <w:pPr>
                          <w:spacing w:after="160" w:line="259" w:lineRule="auto"/>
                        </w:pPr>
                        <w:r>
                          <w:rPr>
                            <w:color w:val="FFFFFF"/>
                          </w:rPr>
                          <w:t xml:space="preserve"> </w:t>
                        </w:r>
                      </w:p>
                    </w:txbxContent>
                  </v:textbox>
                </v:rect>
                <v:shape id="Shape 6573" o:spid="_x0000_s1086" style="position:absolute;left:9;top:22227;width:5639;height:25185;visibility:visible;mso-wrap-style:square;v-text-anchor:top" coordsize="563880,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" path="m,l563880,r,2518537l,2518537,,e" fillcolor="#bc4e4d" stroked="f" strokeweight="0">
                  <v:stroke miterlimit="83231f" joinstyle="miter"/>
                  <v:path arrowok="t" textboxrect="0,0,563880,2518537"/>
                </v:shape>
                <v:shape id="Shape 6574" o:spid="_x0000_s1087" style="position:absolute;left:9;top:22227;width:5639;height:1736;visibility:visible;mso-wrap-style:square;v-text-anchor:top" coordsize="563880,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" path="m,l563880,r,173660l,173660,,e" fillcolor="#bc4e4d" stroked="f" strokeweight="0">
                  <v:stroke miterlimit="83231f" joinstyle="miter"/>
                  <v:path arrowok="t" textboxrect="0,0,563880,173660"/>
                </v:shape>
                <v:rect id="Rectangle 366" o:spid="_x0000_s1088" style="position:absolute;left:9;top:22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64A23DD0" w14:textId="77777777" w:rsidR="00883066" w:rsidRDefault="00883066" w:rsidP="00883066">
                        <w:pPr>
                          <w:spacing w:after="160" w:line="259" w:lineRule="auto"/>
                        </w:pPr>
                        <w:r>
                          <w:rPr>
                            <w:color w:val="FFFFFF"/>
                          </w:rPr>
                          <w:t xml:space="preserve"> </w:t>
                        </w:r>
                      </w:p>
                    </w:txbxContent>
                  </v:textbox>
                </v:rect>
                <v:shape id="Shape 6575" o:spid="_x0000_s1089" style="position:absolute;left:5648;top:22227;width:18754;height:25185;visibility:visible;mso-wrap-style:square;v-text-anchor:top" coordsize="1875409,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" path="m,l1875409,r,2518537l,2518537,,e" fillcolor="#bc4e4d" stroked="f" strokeweight="0">
                  <v:stroke miterlimit="83231f" joinstyle="miter"/>
                  <v:path arrowok="t" textboxrect="0,0,1875409,2518537"/>
                </v:shape>
                <v:shape id="Shape 6576" o:spid="_x0000_s1090" style="position:absolute;left:5648;top:22227;width:18754;height:1736;visibility:visible;mso-wrap-style:square;v-text-anchor:top" coordsize="1875409,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" path="m,l1875409,r,173660l,173660,,e" fillcolor="#bc4e4d" stroked="f" strokeweight="0">
                  <v:stroke miterlimit="83231f" joinstyle="miter"/>
                  <v:path arrowok="t" textboxrect="0,0,1875409,173660"/>
                </v:shape>
                <v:rect id="Rectangle 369" o:spid="_x0000_s1091" style="position:absolute;left:5648;top:22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55B2387F" w14:textId="77777777" w:rsidR="00883066" w:rsidRDefault="00883066" w:rsidP="00883066">
                        <w:pPr>
                          <w:spacing w:after="160" w:line="259" w:lineRule="auto"/>
                        </w:pPr>
                        <w:r>
                          <w:rPr>
                            <w:color w:val="FFFFFF"/>
                          </w:rPr>
                          <w:t xml:space="preserve"> </w:t>
                        </w:r>
                      </w:p>
                    </w:txbxContent>
                  </v:textbox>
                </v:rect>
                <v:shape id="Shape 6577" o:spid="_x0000_s1092" style="position:absolute;left:24403;top:22227;width:18751;height:25185;visibility:visible;mso-wrap-style:square;v-text-anchor:top" coordsize="1875155,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" path="m,l1875155,r,2518537l,2518537,,e" fillcolor="#bc4e4d" stroked="f" strokeweight="0">
                  <v:stroke miterlimit="83231f" joinstyle="miter"/>
                  <v:path arrowok="t" textboxrect="0,0,1875155,2518537"/>
                </v:shape>
                <v:shape id="Shape 6578" o:spid="_x0000_s1093" style="position:absolute;left:24403;top:22227;width:18751;height:1736;visibility:visible;mso-wrap-style:square;v-text-anchor:top" coordsize="1875155,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" path="m,l1875155,r,173660l,173660,,e" fillcolor="#bc4e4d" stroked="f" strokeweight="0">
                  <v:stroke miterlimit="83231f" joinstyle="miter"/>
                  <v:path arrowok="t" textboxrect="0,0,1875155,173660"/>
                </v:shape>
                <v:rect id="Rectangle 372" o:spid="_x0000_s1094" style="position:absolute;left:33762;top:2227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556D3DC0" w14:textId="77777777" w:rsidR="00883066" w:rsidRDefault="00883066" w:rsidP="00883066">
                        <w:pPr>
                          <w:spacing w:after="160" w:line="259" w:lineRule="auto"/>
                        </w:pPr>
                        <w:r>
                          <w:rPr>
                            <w:color w:val="FFFFFF"/>
                          </w:rPr>
                          <w:t xml:space="preserve"> </w:t>
                        </w:r>
                      </w:p>
                    </w:txbxContent>
                  </v:textbox>
                </v:rect>
                <v:shape id="Shape 6579" o:spid="_x0000_s1095" style="position:absolute;left:43153;top:22227;width:18782;height:25185;visibility:visible;mso-wrap-style:square;v-text-anchor:top" coordsize="1878203,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" path="m,l1878203,r,2518537l,2518537,,e" fillcolor="#bc4e4d" stroked="f" strokeweight="0">
                  <v:stroke miterlimit="83231f" joinstyle="miter"/>
                  <v:path arrowok="t" textboxrect="0,0,1878203,2518537"/>
                </v:shape>
                <v:shape id="Shape 6580" o:spid="_x0000_s1096" style="position:absolute;left:43153;top:22227;width:18782;height:1736;visibility:visible;mso-wrap-style:square;v-text-anchor:top" coordsize="1878203,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" path="m,l1878203,r,173660l,173660,,e" fillcolor="#bc4e4d" stroked="f" strokeweight="0">
                  <v:stroke miterlimit="83231f" joinstyle="miter"/>
                  <v:path arrowok="t" textboxrect="0,0,1878203,173660"/>
                </v:shape>
                <v:rect id="Rectangle 375" o:spid="_x0000_s1097" style="position:absolute;left:52544;top:2227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63D50D13" w14:textId="77777777" w:rsidR="00883066" w:rsidRDefault="00883066" w:rsidP="00883066">
                        <w:pPr>
                          <w:spacing w:after="160" w:line="259" w:lineRule="auto"/>
                        </w:pPr>
                        <w:r>
                          <w:rPr>
                            <w:color w:val="FFFFFF"/>
                          </w:rPr>
                          <w:t xml:space="preserve"> </w:t>
                        </w:r>
                      </w:p>
                    </w:txbxContent>
                  </v:textbox>
                </v:rect>
                <v:shape id="Shape 6581" o:spid="_x0000_s1098" style="position:absolute;left:61935;top:22227;width:5642;height:25185;visibility:visible;mso-wrap-style:square;v-text-anchor:top" coordsize="564185,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" path="m,l564185,r,2518537l,2518537,,e" fillcolor="#bc4e4d" stroked="f" strokeweight="0">
                  <v:stroke miterlimit="83231f" joinstyle="miter"/>
                  <v:path arrowok="t" textboxrect="0,0,564185,2518537"/>
                </v:shape>
                <v:shape id="Shape 6582" o:spid="_x0000_s1099" style="position:absolute;left:61935;top:22227;width:5642;height:1736;visibility:visible;mso-wrap-style:square;v-text-anchor:top" coordsize="564185,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" path="m,l564185,r,173660l,173660,,e" fillcolor="#bc4e4d" stroked="f" strokeweight="0">
                  <v:stroke miterlimit="83231f" joinstyle="miter"/>
                  <v:path arrowok="t" textboxrect="0,0,564185,173660"/>
                </v:shape>
                <v:rect id="Rectangle 378" o:spid="_x0000_s1100" style="position:absolute;left:61935;top:22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28DAB3A4" w14:textId="77777777" w:rsidR="00883066" w:rsidRDefault="00883066" w:rsidP="00883066">
                        <w:pPr>
                          <w:spacing w:after="160" w:line="259" w:lineRule="auto"/>
                        </w:pPr>
                        <w:r>
                          <w:rPr>
                            <w:color w:val="FFFFFF"/>
                          </w:rPr>
                          <w:t xml:space="preserve"> </w:t>
                        </w:r>
                      </w:p>
                    </w:txbxContent>
                  </v:textbox>
                </v:rect>
                <v:shape id="Picture 382" o:spid="_x0000_s1101" type="#_x0000_t75" style="position:absolute;top:6630;width:67710;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">
                  <v:imagedata r:id="rId31" o:title=""/>
                </v:shape>
                <w10:anchorlock/>
              </v:group>
            </w:pict>
          </mc:Fallback>
        </mc:AlternateContent>
      </w:r>
    </w:p>
    <w:p w14:paraId="1793FA8F" w14:textId="77777777" w:rsidR="00883066" w:rsidRDefault="00883066" w:rsidP="00883066">
      <w:pPr>
        <w:spacing w:line="259" w:lineRule="auto"/>
      </w:pPr>
      <w:r>
        <w:rPr>
          <w:color w:val="FFFFFF"/>
        </w:rPr>
        <w:t xml:space="preserve"> </w:t>
      </w:r>
    </w:p>
    <w:p w14:paraId="23000E8D" w14:textId="70533126" w:rsidR="00883066" w:rsidRDefault="00883066" w:rsidP="00883066">
      <w:pPr>
        <w:spacing w:line="259" w:lineRule="auto"/>
        <w:rPr>
          <w:color w:val="FFFFFF"/>
        </w:rPr>
      </w:pPr>
      <w:r>
        <w:rPr>
          <w:color w:val="FFFFFF"/>
        </w:rPr>
        <w:t xml:space="preserve"> </w:t>
      </w:r>
    </w:p>
    <w:p w14:paraId="42916562" w14:textId="2E1B4363" w:rsidR="006F1EAD" w:rsidRDefault="006F1EAD" w:rsidP="00883066">
      <w:pPr>
        <w:spacing w:line="259" w:lineRule="auto"/>
        <w:rPr>
          <w:color w:val="FFFFFF"/>
        </w:rPr>
      </w:pPr>
    </w:p>
    <w:p w14:paraId="66F4FD36" w14:textId="5FA2EF0F" w:rsidR="006F1EAD" w:rsidRDefault="006F1EAD" w:rsidP="00883066">
      <w:pPr>
        <w:spacing w:line="259" w:lineRule="auto"/>
        <w:rPr>
          <w:color w:val="FFFFFF"/>
        </w:rPr>
      </w:pPr>
    </w:p>
    <w:p w14:paraId="08BA089D" w14:textId="63E933AB" w:rsidR="006F1EAD" w:rsidRDefault="006F1EAD" w:rsidP="00883066">
      <w:pPr>
        <w:spacing w:line="259" w:lineRule="auto"/>
        <w:rPr>
          <w:color w:val="FFFFFF"/>
        </w:rPr>
      </w:pPr>
    </w:p>
    <w:p w14:paraId="04700FA6" w14:textId="5A1515B1" w:rsidR="006F1EAD" w:rsidRDefault="006F1EAD" w:rsidP="00883066">
      <w:pPr>
        <w:spacing w:line="259" w:lineRule="auto"/>
        <w:rPr>
          <w:color w:val="FFFFFF"/>
        </w:rPr>
      </w:pPr>
    </w:p>
    <w:p w14:paraId="75EDFE97" w14:textId="77777777" w:rsidR="006F1EAD" w:rsidRDefault="006F1EAD" w:rsidP="00883066">
      <w:pPr>
        <w:spacing w:line="259" w:lineRule="auto"/>
      </w:pPr>
    </w:p>
    <w:p w14:paraId="543AFF74" w14:textId="77777777" w:rsidR="00883066" w:rsidRDefault="00883066" w:rsidP="00883066">
      <w:pPr>
        <w:spacing w:line="259" w:lineRule="auto"/>
      </w:pPr>
      <w:r>
        <w:rPr>
          <w:color w:val="FFFFFF"/>
        </w:rPr>
        <w:lastRenderedPageBreak/>
        <w:t xml:space="preserve"> </w:t>
      </w:r>
    </w:p>
    <w:p w14:paraId="7666E2DF" w14:textId="77777777" w:rsidR="00883066" w:rsidRDefault="00883066" w:rsidP="00883066">
      <w:pPr>
        <w:spacing w:after="127" w:line="259" w:lineRule="auto"/>
        <w:ind w:left="888"/>
      </w:pPr>
      <w:r>
        <w:rPr>
          <w:rFonts w:ascii="Calibri" w:eastAsia="Calibri" w:hAnsi="Calibri" w:cs="Calibri"/>
          <w:noProof/>
          <w:sz w:val="22"/>
        </w:rPr>
        <mc:AlternateContent>
          <mc:Choice Requires="wpg">
            <w:drawing>
              <wp:inline distT="0" distB="0" distL="0" distR="0" wp14:anchorId="7D92ED2F" wp14:editId="08A22481">
                <wp:extent cx="5628767" cy="27432"/>
                <wp:effectExtent l="0" t="0" r="0" b="0"/>
                <wp:docPr id="5467" name="Group 5467"/>
                <wp:cNvGraphicFramePr/>
                <a:graphic xmlns:a="http://schemas.openxmlformats.org/drawingml/2006/main">
                  <a:graphicData uri="http://schemas.microsoft.com/office/word/2010/wordprocessingGroup">
                    <wpg:wgp>
                      <wpg:cNvGrpSpPr/>
                      <wpg:grpSpPr>
                        <a:xfrm>
                          <a:off x="0" y="0"/>
                          <a:ext cx="5628767" cy="27432"/>
                          <a:chOff x="0" y="0"/>
                          <a:chExt cx="5628767" cy="27432"/>
                        </a:xfrm>
                      </wpg:grpSpPr>
                      <wps:wsp>
                        <wps:cNvPr id="6605" name="Shape 6605"/>
                        <wps:cNvSpPr/>
                        <wps:spPr>
                          <a:xfrm>
                            <a:off x="0" y="0"/>
                            <a:ext cx="5628767" cy="27432"/>
                          </a:xfrm>
                          <a:custGeom>
                            <a:avLst/>
                            <a:gdLst/>
                            <a:ahLst/>
                            <a:cxnLst/>
                            <a:rect l="0" t="0" r="0" b="0"/>
                            <a:pathLst>
                              <a:path w="5628767" h="27432">
                                <a:moveTo>
                                  <a:pt x="0" y="0"/>
                                </a:moveTo>
                                <a:lnTo>
                                  <a:pt x="5628767" y="0"/>
                                </a:lnTo>
                                <a:lnTo>
                                  <a:pt x="5628767" y="27432"/>
                                </a:lnTo>
                                <a:lnTo>
                                  <a:pt x="0" y="27432"/>
                                </a:lnTo>
                                <a:lnTo>
                                  <a:pt x="0" y="0"/>
                                </a:lnTo>
                              </a:path>
                            </a:pathLst>
                          </a:custGeom>
                          <a:ln w="0" cap="flat">
                            <a:miter lim="127000"/>
                          </a:ln>
                        </wps:spPr>
                        <wps:style>
                          <a:lnRef idx="0">
                            <a:srgbClr val="000000">
                              <a:alpha val="0"/>
                            </a:srgbClr>
                          </a:lnRef>
                          <a:fillRef idx="1">
                            <a:srgbClr val="5E5E5E"/>
                          </a:fillRef>
                          <a:effectRef idx="0">
                            <a:scrgbClr r="0" g="0" b="0"/>
                          </a:effectRef>
                          <a:fontRef idx="none"/>
                        </wps:style>
                        <wps:bodyPr/>
                      </wps:wsp>
                    </wpg:wgp>
                  </a:graphicData>
                </a:graphic>
              </wp:inline>
            </w:drawing>
          </mc:Choice>
          <mc:Fallback>
            <w:pict>
              <v:group w14:anchorId="576DE690" id="Group 5467" o:spid="_x0000_s1026" style="width:443.2pt;height:2.15pt;mso-position-horizontal-relative:char;mso-position-vertical-relative:line" coordsize="56287,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">
                <v:shape id="Shape 6605" o:spid="_x0000_s1027" style="position:absolute;width:56287;height:274;visibility:visible;mso-wrap-style:square;v-text-anchor:top" coordsize="562876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" path="m,l5628767,r,27432l,27432,,e" fillcolor="#5e5e5e" stroked="f" strokeweight="0">
                  <v:stroke miterlimit="83231f" joinstyle="miter"/>
                  <v:path arrowok="t" textboxrect="0,0,5628767,27432"/>
                </v:shape>
                <w10:anchorlock/>
              </v:group>
            </w:pict>
          </mc:Fallback>
        </mc:AlternateContent>
      </w:r>
    </w:p>
    <w:p w14:paraId="641A8E21" w14:textId="2D7A1D71" w:rsidR="00883066" w:rsidRDefault="00883066" w:rsidP="006F1EAD">
      <w:pPr>
        <w:pStyle w:val="Heading3"/>
      </w:pPr>
      <w:r>
        <w:rPr>
          <w:rFonts w:ascii="Calibri" w:eastAsia="Calibri" w:hAnsi="Calibri" w:cs="Calibri"/>
          <w:sz w:val="22"/>
        </w:rPr>
        <w:tab/>
      </w:r>
      <w:r>
        <w:rPr>
          <w:color w:val="FFFFFF"/>
          <w:sz w:val="43"/>
          <w:vertAlign w:val="superscript"/>
        </w:rPr>
        <w:t xml:space="preserve"> </w:t>
      </w:r>
      <w:r>
        <w:t xml:space="preserve">EMPLOYEE LEVEL (Cont.) </w:t>
      </w:r>
      <w:r>
        <w:tab/>
      </w:r>
      <w:r>
        <w:rPr>
          <w:color w:val="FFFFFF"/>
          <w:sz w:val="37"/>
          <w:vertAlign w:val="superscript"/>
        </w:rPr>
        <w:t xml:space="preserve"> </w:t>
      </w:r>
    </w:p>
    <w:p w14:paraId="69CB7169" w14:textId="77777777" w:rsidR="00883066" w:rsidRPr="00883066" w:rsidRDefault="00883066" w:rsidP="00883066">
      <w:pPr>
        <w:spacing w:after="19" w:line="259" w:lineRule="auto"/>
        <w:ind w:left="888"/>
        <w:rPr>
          <w:color w:val="auto"/>
        </w:rPr>
      </w:pPr>
      <w:r>
        <w:rPr>
          <w:color w:val="FFFFFF"/>
        </w:rPr>
        <w:t xml:space="preserve"> </w:t>
      </w:r>
    </w:p>
    <w:p w14:paraId="3CCAB8CA" w14:textId="77777777" w:rsidR="00883066" w:rsidRPr="006F1EAD" w:rsidRDefault="00883066" w:rsidP="00883066">
      <w:pPr>
        <w:ind w:left="907"/>
        <w:rPr>
          <w:rFonts w:ascii="Lucida Fax" w:hAnsi="Lucida Fax"/>
          <w:color w:val="auto"/>
        </w:rPr>
      </w:pPr>
      <w:r w:rsidRPr="006F1EAD">
        <w:rPr>
          <w:rFonts w:ascii="Lucida Fax" w:hAnsi="Lucida Fax"/>
          <w:color w:val="auto"/>
        </w:rPr>
        <w:t xml:space="preserve">You can use the ‘create’ button to create new entrys for your visitors. </w:t>
      </w:r>
    </w:p>
    <w:p w14:paraId="481FE996" w14:textId="77777777" w:rsidR="00883066" w:rsidRPr="006F1EAD" w:rsidRDefault="00883066" w:rsidP="00883066">
      <w:pPr>
        <w:spacing w:line="259" w:lineRule="auto"/>
        <w:ind w:left="888"/>
        <w:rPr>
          <w:rFonts w:ascii="Lucida Fax" w:hAnsi="Lucida Fax"/>
          <w:color w:val="auto"/>
        </w:rPr>
      </w:pPr>
      <w:r w:rsidRPr="006F1EAD">
        <w:rPr>
          <w:rFonts w:ascii="Lucida Fax" w:hAnsi="Lucida Fax"/>
          <w:color w:val="auto"/>
        </w:rPr>
        <w:t xml:space="preserve"> </w:t>
      </w:r>
    </w:p>
    <w:p w14:paraId="0B50EEEB" w14:textId="77777777" w:rsidR="00883066" w:rsidRPr="006F1EAD" w:rsidRDefault="00883066" w:rsidP="00883066">
      <w:pPr>
        <w:ind w:left="907"/>
        <w:rPr>
          <w:rFonts w:ascii="Lucida Fax" w:hAnsi="Lucida Fax"/>
          <w:color w:val="auto"/>
        </w:rPr>
      </w:pPr>
      <w:r w:rsidRPr="006F1EAD">
        <w:rPr>
          <w:rFonts w:ascii="Lucida Fax" w:hAnsi="Lucida Fax"/>
          <w:color w:val="auto"/>
        </w:rPr>
        <w:t xml:space="preserve">The log-out button simply deletes your current session and you are transported back to the home screen </w:t>
      </w:r>
    </w:p>
    <w:p w14:paraId="3AEA7587" w14:textId="77777777" w:rsidR="00883066" w:rsidRPr="006F1EAD" w:rsidRDefault="00883066" w:rsidP="00883066">
      <w:pPr>
        <w:spacing w:line="259" w:lineRule="auto"/>
        <w:ind w:left="888"/>
        <w:rPr>
          <w:rFonts w:ascii="Lucida Fax" w:hAnsi="Lucida Fax"/>
          <w:color w:val="auto"/>
        </w:rPr>
      </w:pPr>
      <w:r w:rsidRPr="006F1EAD">
        <w:rPr>
          <w:rFonts w:ascii="Lucida Fax" w:hAnsi="Lucida Fax"/>
          <w:color w:val="auto"/>
        </w:rPr>
        <w:t xml:space="preserve"> </w:t>
      </w:r>
    </w:p>
    <w:p w14:paraId="4FAB92CF" w14:textId="77777777" w:rsidR="00883066" w:rsidRDefault="00883066" w:rsidP="00883066">
      <w:pPr>
        <w:ind w:left="907" w:right="352"/>
      </w:pPr>
      <w:r w:rsidRPr="006F1EAD">
        <w:rPr>
          <w:rFonts w:ascii="Lucida Fax" w:hAnsi="Lucida Fax"/>
          <w:color w:val="auto"/>
        </w:rPr>
        <w:t>Pressing the home button will take you to the home page irrespective of the fact that you have or have not logged in, but if you have you would</w:t>
      </w:r>
      <w:r w:rsidRPr="00883066">
        <w:rPr>
          <w:color w:val="auto"/>
        </w:rPr>
        <w:t xml:space="preserve"> </w:t>
      </w:r>
      <w:r>
        <w:t xml:space="preserve">not need to sign back in because your account will be remembered </w:t>
      </w:r>
    </w:p>
    <w:p w14:paraId="042BF614" w14:textId="77777777" w:rsidR="00883066" w:rsidRDefault="00883066" w:rsidP="00883066">
      <w:pPr>
        <w:spacing w:after="232" w:line="259" w:lineRule="auto"/>
        <w:jc w:val="both"/>
      </w:pP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p>
    <w:p w14:paraId="258C1FCE" w14:textId="77777777" w:rsidR="00883066" w:rsidRDefault="00883066" w:rsidP="00883066">
      <w:pPr>
        <w:spacing w:after="287" w:line="259" w:lineRule="auto"/>
        <w:ind w:right="-554"/>
      </w:pPr>
      <w:r>
        <w:rPr>
          <w:rFonts w:ascii="Calibri" w:eastAsia="Calibri" w:hAnsi="Calibri" w:cs="Calibri"/>
          <w:noProof/>
          <w:sz w:val="22"/>
        </w:rPr>
        <mc:AlternateContent>
          <mc:Choice Requires="wpg">
            <w:drawing>
              <wp:inline distT="0" distB="0" distL="0" distR="0" wp14:anchorId="4F5F293A" wp14:editId="10BD7109">
                <wp:extent cx="6769608" cy="4741240"/>
                <wp:effectExtent l="0" t="0" r="0" b="0"/>
                <wp:docPr id="5476" name="Group 5476"/>
                <wp:cNvGraphicFramePr/>
                <a:graphic xmlns:a="http://schemas.openxmlformats.org/drawingml/2006/main">
                  <a:graphicData uri="http://schemas.microsoft.com/office/word/2010/wordprocessingGroup">
                    <wpg:wgp>
                      <wpg:cNvGrpSpPr/>
                      <wpg:grpSpPr>
                        <a:xfrm>
                          <a:off x="0" y="0"/>
                          <a:ext cx="6769608" cy="4741240"/>
                          <a:chOff x="0" y="0"/>
                          <a:chExt cx="6769608" cy="4741240"/>
                        </a:xfrm>
                      </wpg:grpSpPr>
                      <wps:wsp>
                        <wps:cNvPr id="6607" name="Shape 6607"/>
                        <wps:cNvSpPr/>
                        <wps:spPr>
                          <a:xfrm>
                            <a:off x="241" y="0"/>
                            <a:ext cx="563880" cy="2222627"/>
                          </a:xfrm>
                          <a:custGeom>
                            <a:avLst/>
                            <a:gdLst/>
                            <a:ahLst/>
                            <a:cxnLst/>
                            <a:rect l="0" t="0" r="0" b="0"/>
                            <a:pathLst>
                              <a:path w="563880" h="2222627">
                                <a:moveTo>
                                  <a:pt x="0" y="0"/>
                                </a:moveTo>
                                <a:lnTo>
                                  <a:pt x="563880" y="0"/>
                                </a:lnTo>
                                <a:lnTo>
                                  <a:pt x="563880"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08" name="Shape 6608"/>
                        <wps:cNvSpPr/>
                        <wps:spPr>
                          <a:xfrm>
                            <a:off x="241" y="127"/>
                            <a:ext cx="563880" cy="176784"/>
                          </a:xfrm>
                          <a:custGeom>
                            <a:avLst/>
                            <a:gdLst/>
                            <a:ahLst/>
                            <a:cxnLst/>
                            <a:rect l="0" t="0" r="0" b="0"/>
                            <a:pathLst>
                              <a:path w="563880" h="176784">
                                <a:moveTo>
                                  <a:pt x="0" y="0"/>
                                </a:moveTo>
                                <a:lnTo>
                                  <a:pt x="563880" y="0"/>
                                </a:lnTo>
                                <a:lnTo>
                                  <a:pt x="563880"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59" name="Rectangle 459"/>
                        <wps:cNvSpPr/>
                        <wps:spPr>
                          <a:xfrm>
                            <a:off x="241" y="5461"/>
                            <a:ext cx="56314" cy="226001"/>
                          </a:xfrm>
                          <a:prstGeom prst="rect">
                            <a:avLst/>
                          </a:prstGeom>
                          <a:ln>
                            <a:noFill/>
                          </a:ln>
                        </wps:spPr>
                        <wps:txbx>
                          <w:txbxContent>
                            <w:p w14:paraId="177FBB12"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609" name="Shape 6609"/>
                        <wps:cNvSpPr/>
                        <wps:spPr>
                          <a:xfrm>
                            <a:off x="241" y="176860"/>
                            <a:ext cx="563880" cy="174041"/>
                          </a:xfrm>
                          <a:custGeom>
                            <a:avLst/>
                            <a:gdLst/>
                            <a:ahLst/>
                            <a:cxnLst/>
                            <a:rect l="0" t="0" r="0" b="0"/>
                            <a:pathLst>
                              <a:path w="563880" h="174041">
                                <a:moveTo>
                                  <a:pt x="0" y="0"/>
                                </a:moveTo>
                                <a:lnTo>
                                  <a:pt x="563880" y="0"/>
                                </a:lnTo>
                                <a:lnTo>
                                  <a:pt x="563880" y="174041"/>
                                </a:lnTo>
                                <a:lnTo>
                                  <a:pt x="0" y="17404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61" name="Rectangle 461"/>
                        <wps:cNvSpPr/>
                        <wps:spPr>
                          <a:xfrm>
                            <a:off x="241" y="182245"/>
                            <a:ext cx="56314" cy="226001"/>
                          </a:xfrm>
                          <a:prstGeom prst="rect">
                            <a:avLst/>
                          </a:prstGeom>
                          <a:ln>
                            <a:noFill/>
                          </a:ln>
                        </wps:spPr>
                        <wps:txbx>
                          <w:txbxContent>
                            <w:p w14:paraId="7FA37ACB"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610" name="Shape 6610"/>
                        <wps:cNvSpPr/>
                        <wps:spPr>
                          <a:xfrm>
                            <a:off x="564121" y="0"/>
                            <a:ext cx="1875409" cy="2222627"/>
                          </a:xfrm>
                          <a:custGeom>
                            <a:avLst/>
                            <a:gdLst/>
                            <a:ahLst/>
                            <a:cxnLst/>
                            <a:rect l="0" t="0" r="0" b="0"/>
                            <a:pathLst>
                              <a:path w="1875409" h="2222627">
                                <a:moveTo>
                                  <a:pt x="0" y="0"/>
                                </a:moveTo>
                                <a:lnTo>
                                  <a:pt x="1875409" y="0"/>
                                </a:lnTo>
                                <a:lnTo>
                                  <a:pt x="1875409"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11" name="Shape 6611"/>
                        <wps:cNvSpPr/>
                        <wps:spPr>
                          <a:xfrm>
                            <a:off x="564121" y="1024509"/>
                            <a:ext cx="1875409" cy="173736"/>
                          </a:xfrm>
                          <a:custGeom>
                            <a:avLst/>
                            <a:gdLst/>
                            <a:ahLst/>
                            <a:cxnLst/>
                            <a:rect l="0" t="0" r="0" b="0"/>
                            <a:pathLst>
                              <a:path w="1875409" h="173736">
                                <a:moveTo>
                                  <a:pt x="0" y="0"/>
                                </a:moveTo>
                                <a:lnTo>
                                  <a:pt x="1875409" y="0"/>
                                </a:lnTo>
                                <a:lnTo>
                                  <a:pt x="1875409"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64" name="Rectangle 464"/>
                        <wps:cNvSpPr/>
                        <wps:spPr>
                          <a:xfrm>
                            <a:off x="1500188" y="1029843"/>
                            <a:ext cx="56314" cy="226001"/>
                          </a:xfrm>
                          <a:prstGeom prst="rect">
                            <a:avLst/>
                          </a:prstGeom>
                          <a:ln>
                            <a:noFill/>
                          </a:ln>
                        </wps:spPr>
                        <wps:txbx>
                          <w:txbxContent>
                            <w:p w14:paraId="57EFFFEC"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612" name="Shape 6612"/>
                        <wps:cNvSpPr/>
                        <wps:spPr>
                          <a:xfrm>
                            <a:off x="2439607" y="0"/>
                            <a:ext cx="1875155" cy="2222627"/>
                          </a:xfrm>
                          <a:custGeom>
                            <a:avLst/>
                            <a:gdLst/>
                            <a:ahLst/>
                            <a:cxnLst/>
                            <a:rect l="0" t="0" r="0" b="0"/>
                            <a:pathLst>
                              <a:path w="1875155" h="2222627">
                                <a:moveTo>
                                  <a:pt x="0" y="0"/>
                                </a:moveTo>
                                <a:lnTo>
                                  <a:pt x="1875155" y="0"/>
                                </a:lnTo>
                                <a:lnTo>
                                  <a:pt x="1875155"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13" name="Shape 6613"/>
                        <wps:cNvSpPr/>
                        <wps:spPr>
                          <a:xfrm>
                            <a:off x="2439607" y="1024509"/>
                            <a:ext cx="1875155" cy="173736"/>
                          </a:xfrm>
                          <a:custGeom>
                            <a:avLst/>
                            <a:gdLst/>
                            <a:ahLst/>
                            <a:cxnLst/>
                            <a:rect l="0" t="0" r="0" b="0"/>
                            <a:pathLst>
                              <a:path w="1875155" h="173736">
                                <a:moveTo>
                                  <a:pt x="0" y="0"/>
                                </a:moveTo>
                                <a:lnTo>
                                  <a:pt x="1875155" y="0"/>
                                </a:lnTo>
                                <a:lnTo>
                                  <a:pt x="1875155"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67" name="Rectangle 467"/>
                        <wps:cNvSpPr/>
                        <wps:spPr>
                          <a:xfrm>
                            <a:off x="3375596" y="1029843"/>
                            <a:ext cx="56314" cy="226001"/>
                          </a:xfrm>
                          <a:prstGeom prst="rect">
                            <a:avLst/>
                          </a:prstGeom>
                          <a:ln>
                            <a:noFill/>
                          </a:ln>
                        </wps:spPr>
                        <wps:txbx>
                          <w:txbxContent>
                            <w:p w14:paraId="22770910"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14" name="Shape 6614"/>
                        <wps:cNvSpPr/>
                        <wps:spPr>
                          <a:xfrm>
                            <a:off x="4314635" y="0"/>
                            <a:ext cx="1878203" cy="2222627"/>
                          </a:xfrm>
                          <a:custGeom>
                            <a:avLst/>
                            <a:gdLst/>
                            <a:ahLst/>
                            <a:cxnLst/>
                            <a:rect l="0" t="0" r="0" b="0"/>
                            <a:pathLst>
                              <a:path w="1878203" h="2222627">
                                <a:moveTo>
                                  <a:pt x="0" y="0"/>
                                </a:moveTo>
                                <a:lnTo>
                                  <a:pt x="1878203" y="0"/>
                                </a:lnTo>
                                <a:lnTo>
                                  <a:pt x="1878203"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15" name="Shape 6615"/>
                        <wps:cNvSpPr/>
                        <wps:spPr>
                          <a:xfrm>
                            <a:off x="4314635" y="1024509"/>
                            <a:ext cx="1878203" cy="173736"/>
                          </a:xfrm>
                          <a:custGeom>
                            <a:avLst/>
                            <a:gdLst/>
                            <a:ahLst/>
                            <a:cxnLst/>
                            <a:rect l="0" t="0" r="0" b="0"/>
                            <a:pathLst>
                              <a:path w="1878203" h="173736">
                                <a:moveTo>
                                  <a:pt x="0" y="0"/>
                                </a:moveTo>
                                <a:lnTo>
                                  <a:pt x="1878203" y="0"/>
                                </a:lnTo>
                                <a:lnTo>
                                  <a:pt x="1878203"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70" name="Rectangle 470"/>
                        <wps:cNvSpPr/>
                        <wps:spPr>
                          <a:xfrm>
                            <a:off x="5253800" y="1029843"/>
                            <a:ext cx="56314" cy="226001"/>
                          </a:xfrm>
                          <a:prstGeom prst="rect">
                            <a:avLst/>
                          </a:prstGeom>
                          <a:ln>
                            <a:noFill/>
                          </a:ln>
                        </wps:spPr>
                        <wps:txbx>
                          <w:txbxContent>
                            <w:p w14:paraId="59A0BDCC"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16" name="Shape 6616"/>
                        <wps:cNvSpPr/>
                        <wps:spPr>
                          <a:xfrm>
                            <a:off x="6192838" y="0"/>
                            <a:ext cx="564185" cy="2222627"/>
                          </a:xfrm>
                          <a:custGeom>
                            <a:avLst/>
                            <a:gdLst/>
                            <a:ahLst/>
                            <a:cxnLst/>
                            <a:rect l="0" t="0" r="0" b="0"/>
                            <a:pathLst>
                              <a:path w="564185" h="2222627">
                                <a:moveTo>
                                  <a:pt x="0" y="0"/>
                                </a:moveTo>
                                <a:lnTo>
                                  <a:pt x="564185" y="0"/>
                                </a:lnTo>
                                <a:lnTo>
                                  <a:pt x="564185" y="2222627"/>
                                </a:lnTo>
                                <a:lnTo>
                                  <a:pt x="0" y="222262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17" name="Shape 6617"/>
                        <wps:cNvSpPr/>
                        <wps:spPr>
                          <a:xfrm>
                            <a:off x="6192838" y="127"/>
                            <a:ext cx="564185" cy="176784"/>
                          </a:xfrm>
                          <a:custGeom>
                            <a:avLst/>
                            <a:gdLst/>
                            <a:ahLst/>
                            <a:cxnLst/>
                            <a:rect l="0" t="0" r="0" b="0"/>
                            <a:pathLst>
                              <a:path w="564185" h="176784">
                                <a:moveTo>
                                  <a:pt x="0" y="0"/>
                                </a:moveTo>
                                <a:lnTo>
                                  <a:pt x="564185" y="0"/>
                                </a:lnTo>
                                <a:lnTo>
                                  <a:pt x="564185"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73" name="Rectangle 473"/>
                        <wps:cNvSpPr/>
                        <wps:spPr>
                          <a:xfrm>
                            <a:off x="6192838" y="5461"/>
                            <a:ext cx="56314" cy="226001"/>
                          </a:xfrm>
                          <a:prstGeom prst="rect">
                            <a:avLst/>
                          </a:prstGeom>
                          <a:ln>
                            <a:noFill/>
                          </a:ln>
                        </wps:spPr>
                        <wps:txbx>
                          <w:txbxContent>
                            <w:p w14:paraId="7C67FF7C"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18" name="Shape 6618"/>
                        <wps:cNvSpPr/>
                        <wps:spPr>
                          <a:xfrm>
                            <a:off x="241" y="2222703"/>
                            <a:ext cx="563880" cy="2518537"/>
                          </a:xfrm>
                          <a:custGeom>
                            <a:avLst/>
                            <a:gdLst/>
                            <a:ahLst/>
                            <a:cxnLst/>
                            <a:rect l="0" t="0" r="0" b="0"/>
                            <a:pathLst>
                              <a:path w="563880" h="2518537">
                                <a:moveTo>
                                  <a:pt x="0" y="0"/>
                                </a:moveTo>
                                <a:lnTo>
                                  <a:pt x="563880" y="0"/>
                                </a:lnTo>
                                <a:lnTo>
                                  <a:pt x="563880"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19" name="Shape 6619"/>
                        <wps:cNvSpPr/>
                        <wps:spPr>
                          <a:xfrm>
                            <a:off x="241" y="2222703"/>
                            <a:ext cx="563880" cy="173660"/>
                          </a:xfrm>
                          <a:custGeom>
                            <a:avLst/>
                            <a:gdLst/>
                            <a:ahLst/>
                            <a:cxnLst/>
                            <a:rect l="0" t="0" r="0" b="0"/>
                            <a:pathLst>
                              <a:path w="563880" h="173660">
                                <a:moveTo>
                                  <a:pt x="0" y="0"/>
                                </a:moveTo>
                                <a:lnTo>
                                  <a:pt x="563880" y="0"/>
                                </a:lnTo>
                                <a:lnTo>
                                  <a:pt x="563880"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76" name="Rectangle 476"/>
                        <wps:cNvSpPr/>
                        <wps:spPr>
                          <a:xfrm>
                            <a:off x="241" y="2227962"/>
                            <a:ext cx="56314" cy="226001"/>
                          </a:xfrm>
                          <a:prstGeom prst="rect">
                            <a:avLst/>
                          </a:prstGeom>
                          <a:ln>
                            <a:noFill/>
                          </a:ln>
                        </wps:spPr>
                        <wps:txbx>
                          <w:txbxContent>
                            <w:p w14:paraId="5BBD1F3D"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20" name="Shape 6620"/>
                        <wps:cNvSpPr/>
                        <wps:spPr>
                          <a:xfrm>
                            <a:off x="564121" y="2222703"/>
                            <a:ext cx="1875409" cy="2518537"/>
                          </a:xfrm>
                          <a:custGeom>
                            <a:avLst/>
                            <a:gdLst/>
                            <a:ahLst/>
                            <a:cxnLst/>
                            <a:rect l="0" t="0" r="0" b="0"/>
                            <a:pathLst>
                              <a:path w="1875409" h="2518537">
                                <a:moveTo>
                                  <a:pt x="0" y="0"/>
                                </a:moveTo>
                                <a:lnTo>
                                  <a:pt x="1875409" y="0"/>
                                </a:lnTo>
                                <a:lnTo>
                                  <a:pt x="1875409"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21" name="Shape 6621"/>
                        <wps:cNvSpPr/>
                        <wps:spPr>
                          <a:xfrm>
                            <a:off x="564121" y="2222703"/>
                            <a:ext cx="1875409" cy="173660"/>
                          </a:xfrm>
                          <a:custGeom>
                            <a:avLst/>
                            <a:gdLst/>
                            <a:ahLst/>
                            <a:cxnLst/>
                            <a:rect l="0" t="0" r="0" b="0"/>
                            <a:pathLst>
                              <a:path w="1875409" h="173660">
                                <a:moveTo>
                                  <a:pt x="0" y="0"/>
                                </a:moveTo>
                                <a:lnTo>
                                  <a:pt x="1875409" y="0"/>
                                </a:lnTo>
                                <a:lnTo>
                                  <a:pt x="1875409"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79" name="Rectangle 479"/>
                        <wps:cNvSpPr/>
                        <wps:spPr>
                          <a:xfrm>
                            <a:off x="564121" y="2227962"/>
                            <a:ext cx="56314" cy="226001"/>
                          </a:xfrm>
                          <a:prstGeom prst="rect">
                            <a:avLst/>
                          </a:prstGeom>
                          <a:ln>
                            <a:noFill/>
                          </a:ln>
                        </wps:spPr>
                        <wps:txbx>
                          <w:txbxContent>
                            <w:p w14:paraId="0185677E"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22" name="Shape 6622"/>
                        <wps:cNvSpPr/>
                        <wps:spPr>
                          <a:xfrm>
                            <a:off x="2439607" y="2222703"/>
                            <a:ext cx="1875155" cy="2518537"/>
                          </a:xfrm>
                          <a:custGeom>
                            <a:avLst/>
                            <a:gdLst/>
                            <a:ahLst/>
                            <a:cxnLst/>
                            <a:rect l="0" t="0" r="0" b="0"/>
                            <a:pathLst>
                              <a:path w="1875155" h="2518537">
                                <a:moveTo>
                                  <a:pt x="0" y="0"/>
                                </a:moveTo>
                                <a:lnTo>
                                  <a:pt x="1875155" y="0"/>
                                </a:lnTo>
                                <a:lnTo>
                                  <a:pt x="1875155"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23" name="Shape 6623"/>
                        <wps:cNvSpPr/>
                        <wps:spPr>
                          <a:xfrm>
                            <a:off x="2439607" y="2222703"/>
                            <a:ext cx="1875155" cy="173660"/>
                          </a:xfrm>
                          <a:custGeom>
                            <a:avLst/>
                            <a:gdLst/>
                            <a:ahLst/>
                            <a:cxnLst/>
                            <a:rect l="0" t="0" r="0" b="0"/>
                            <a:pathLst>
                              <a:path w="1875155" h="173660">
                                <a:moveTo>
                                  <a:pt x="0" y="0"/>
                                </a:moveTo>
                                <a:lnTo>
                                  <a:pt x="1875155" y="0"/>
                                </a:lnTo>
                                <a:lnTo>
                                  <a:pt x="1875155"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82" name="Rectangle 482"/>
                        <wps:cNvSpPr/>
                        <wps:spPr>
                          <a:xfrm>
                            <a:off x="3375596" y="2227962"/>
                            <a:ext cx="56314" cy="226001"/>
                          </a:xfrm>
                          <a:prstGeom prst="rect">
                            <a:avLst/>
                          </a:prstGeom>
                          <a:ln>
                            <a:noFill/>
                          </a:ln>
                        </wps:spPr>
                        <wps:txbx>
                          <w:txbxContent>
                            <w:p w14:paraId="2A3D798A"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24" name="Shape 6624"/>
                        <wps:cNvSpPr/>
                        <wps:spPr>
                          <a:xfrm>
                            <a:off x="4314635" y="2222703"/>
                            <a:ext cx="1878203" cy="2518537"/>
                          </a:xfrm>
                          <a:custGeom>
                            <a:avLst/>
                            <a:gdLst/>
                            <a:ahLst/>
                            <a:cxnLst/>
                            <a:rect l="0" t="0" r="0" b="0"/>
                            <a:pathLst>
                              <a:path w="1878203" h="2518537">
                                <a:moveTo>
                                  <a:pt x="0" y="0"/>
                                </a:moveTo>
                                <a:lnTo>
                                  <a:pt x="1878203" y="0"/>
                                </a:lnTo>
                                <a:lnTo>
                                  <a:pt x="1878203"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25" name="Shape 6625"/>
                        <wps:cNvSpPr/>
                        <wps:spPr>
                          <a:xfrm>
                            <a:off x="4314635" y="2222703"/>
                            <a:ext cx="1878203" cy="173660"/>
                          </a:xfrm>
                          <a:custGeom>
                            <a:avLst/>
                            <a:gdLst/>
                            <a:ahLst/>
                            <a:cxnLst/>
                            <a:rect l="0" t="0" r="0" b="0"/>
                            <a:pathLst>
                              <a:path w="1878203" h="173660">
                                <a:moveTo>
                                  <a:pt x="0" y="0"/>
                                </a:moveTo>
                                <a:lnTo>
                                  <a:pt x="1878203" y="0"/>
                                </a:lnTo>
                                <a:lnTo>
                                  <a:pt x="1878203"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85" name="Rectangle 485"/>
                        <wps:cNvSpPr/>
                        <wps:spPr>
                          <a:xfrm>
                            <a:off x="5253800" y="2227962"/>
                            <a:ext cx="56314" cy="226001"/>
                          </a:xfrm>
                          <a:prstGeom prst="rect">
                            <a:avLst/>
                          </a:prstGeom>
                          <a:ln>
                            <a:noFill/>
                          </a:ln>
                        </wps:spPr>
                        <wps:txbx>
                          <w:txbxContent>
                            <w:p w14:paraId="41B8C883"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26" name="Shape 6626"/>
                        <wps:cNvSpPr/>
                        <wps:spPr>
                          <a:xfrm>
                            <a:off x="6192838" y="2222703"/>
                            <a:ext cx="564185" cy="2518537"/>
                          </a:xfrm>
                          <a:custGeom>
                            <a:avLst/>
                            <a:gdLst/>
                            <a:ahLst/>
                            <a:cxnLst/>
                            <a:rect l="0" t="0" r="0" b="0"/>
                            <a:pathLst>
                              <a:path w="564185" h="2518537">
                                <a:moveTo>
                                  <a:pt x="0" y="0"/>
                                </a:moveTo>
                                <a:lnTo>
                                  <a:pt x="564185" y="0"/>
                                </a:lnTo>
                                <a:lnTo>
                                  <a:pt x="564185" y="2518537"/>
                                </a:lnTo>
                                <a:lnTo>
                                  <a:pt x="0" y="2518537"/>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27" name="Shape 6627"/>
                        <wps:cNvSpPr/>
                        <wps:spPr>
                          <a:xfrm>
                            <a:off x="6192838" y="2222703"/>
                            <a:ext cx="564185" cy="173660"/>
                          </a:xfrm>
                          <a:custGeom>
                            <a:avLst/>
                            <a:gdLst/>
                            <a:ahLst/>
                            <a:cxnLst/>
                            <a:rect l="0" t="0" r="0" b="0"/>
                            <a:pathLst>
                              <a:path w="564185" h="173660">
                                <a:moveTo>
                                  <a:pt x="0" y="0"/>
                                </a:moveTo>
                                <a:lnTo>
                                  <a:pt x="564185" y="0"/>
                                </a:lnTo>
                                <a:lnTo>
                                  <a:pt x="564185" y="173660"/>
                                </a:lnTo>
                                <a:lnTo>
                                  <a:pt x="0" y="173660"/>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488" name="Rectangle 488"/>
                        <wps:cNvSpPr/>
                        <wps:spPr>
                          <a:xfrm>
                            <a:off x="6192838" y="2227962"/>
                            <a:ext cx="56314" cy="226001"/>
                          </a:xfrm>
                          <a:prstGeom prst="rect">
                            <a:avLst/>
                          </a:prstGeom>
                          <a:ln>
                            <a:noFill/>
                          </a:ln>
                        </wps:spPr>
                        <wps:txbx>
                          <w:txbxContent>
                            <w:p w14:paraId="05594B1A"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pic:pic xmlns:pic="http://schemas.openxmlformats.org/drawingml/2006/picture">
                        <pic:nvPicPr>
                          <pic:cNvPr id="493" name="Picture 493"/>
                          <pic:cNvPicPr/>
                        </pic:nvPicPr>
                        <pic:blipFill>
                          <a:blip r:embed="rId32"/>
                          <a:stretch>
                            <a:fillRect/>
                          </a:stretch>
                        </pic:blipFill>
                        <pic:spPr>
                          <a:xfrm>
                            <a:off x="0" y="583057"/>
                            <a:ext cx="6769608" cy="3476371"/>
                          </a:xfrm>
                          <a:prstGeom prst="rect">
                            <a:avLst/>
                          </a:prstGeom>
                        </pic:spPr>
                      </pic:pic>
                    </wpg:wgp>
                  </a:graphicData>
                </a:graphic>
              </wp:inline>
            </w:drawing>
          </mc:Choice>
          <mc:Fallback>
            <w:pict>
              <v:group w14:anchorId="4F5F293A" id="Group 5476" o:spid="_x0000_s1102" style="width:533.05pt;height:373.35pt;mso-position-horizontal-relative:char;mso-position-vertical-relative:line" coordsize="67696,474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e&#10;iiivlz+2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5WaNgykqw5BBwRVn+1r7/AJ/L&#10;j/v63+NVKKuNScPhdiJQjL4lct/2tff8/lx/39b/ABo/ta+/5/Lj/v63+NVKKv21X+Z/eR7Gn/Kv&#10;uLf9rX3/AD+XH/f1v8aP7Wvv+fy4/wC/rf41Uoo9tV/mf3h7Gn/KvuLf9rX3/P5cf9/W/wAaP7Wv&#10;v+fy4/7+t/jVSij21X+Z/eHsaf8AKvuLf9rX3/P5cf8Af1v8aa+pXkilWup2U8ENIxB/Wq1FL21T&#10;+Z/eP2VP+VfcFFFFZGo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">
                <v:shape id="Shape 6607" o:spid="_x0000_s1103" style="position:absolute;left:2;width:5639;height:22226;visibility:visible;mso-wrap-style:square;v-text-anchor:top" coordsize="563880,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" path="m,l563880,r,2222627l,2222627,,e" fillcolor="#bc4e4d" stroked="f" strokeweight="0">
                  <v:stroke miterlimit="83231f" joinstyle="miter"/>
                  <v:path arrowok="t" textboxrect="0,0,563880,2222627"/>
                </v:shape>
                <v:shape id="Shape 6608" o:spid="_x0000_s1104" style="position:absolute;left:2;top:1;width:5639;height:1768;visibility:visible;mso-wrap-style:square;v-text-anchor:top" coordsize="56388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" path="m,l563880,r,176784l,176784,,e" fillcolor="#bc4e4d" stroked="f" strokeweight="0">
                  <v:stroke miterlimit="83231f" joinstyle="miter"/>
                  <v:path arrowok="t" textboxrect="0,0,563880,176784"/>
                </v:shape>
                <v:rect id="Rectangle 459" o:spid="_x0000_s1105" style="position:absolute;left:2;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177FBB12" w14:textId="77777777" w:rsidR="00883066" w:rsidRDefault="00883066" w:rsidP="00883066">
                        <w:pPr>
                          <w:spacing w:after="160" w:line="259" w:lineRule="auto"/>
                        </w:pPr>
                        <w:r>
                          <w:rPr>
                            <w:color w:val="FF0000"/>
                          </w:rPr>
                          <w:t xml:space="preserve"> </w:t>
                        </w:r>
                      </w:p>
                    </w:txbxContent>
                  </v:textbox>
                </v:rect>
                <v:shape id="Shape 6609" o:spid="_x0000_s1106" style="position:absolute;left:2;top:1768;width:5639;height:1741;visibility:visible;mso-wrap-style:square;v-text-anchor:top" coordsize="563880,1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" path="m,l563880,r,174041l,174041,,e" fillcolor="#bc4e4d" stroked="f" strokeweight="0">
                  <v:stroke miterlimit="83231f" joinstyle="miter"/>
                  <v:path arrowok="t" textboxrect="0,0,563880,174041"/>
                </v:shape>
                <v:rect id="Rectangle 461" o:spid="_x0000_s1107" style="position:absolute;left:2;top:18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7FA37ACB" w14:textId="77777777" w:rsidR="00883066" w:rsidRDefault="00883066" w:rsidP="00883066">
                        <w:pPr>
                          <w:spacing w:after="160" w:line="259" w:lineRule="auto"/>
                        </w:pPr>
                        <w:r>
                          <w:rPr>
                            <w:color w:val="FF0000"/>
                          </w:rPr>
                          <w:t xml:space="preserve"> </w:t>
                        </w:r>
                      </w:p>
                    </w:txbxContent>
                  </v:textbox>
                </v:rect>
                <v:shape id="Shape 6610" o:spid="_x0000_s1108" style="position:absolute;left:5641;width:18754;height:22226;visibility:visible;mso-wrap-style:square;v-text-anchor:top" coordsize="1875409,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" path="m,l1875409,r,2222627l,2222627,,e" fillcolor="#bc4e4d" stroked="f" strokeweight="0">
                  <v:stroke miterlimit="83231f" joinstyle="miter"/>
                  <v:path arrowok="t" textboxrect="0,0,1875409,2222627"/>
                </v:shape>
                <v:shape id="Shape 6611" o:spid="_x0000_s1109" style="position:absolute;left:5641;top:10245;width:18754;height:1737;visibility:visible;mso-wrap-style:square;v-text-anchor:top" coordsize="1875409,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" path="m,l1875409,r,173736l,173736,,e" fillcolor="#bc4e4d" stroked="f" strokeweight="0">
                  <v:stroke miterlimit="83231f" joinstyle="miter"/>
                  <v:path arrowok="t" textboxrect="0,0,1875409,173736"/>
                </v:shape>
                <v:rect id="Rectangle 464" o:spid="_x0000_s1110" style="position:absolute;left:15001;top:1029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57EFFFEC" w14:textId="77777777" w:rsidR="00883066" w:rsidRDefault="00883066" w:rsidP="00883066">
                        <w:pPr>
                          <w:spacing w:after="160" w:line="259" w:lineRule="auto"/>
                        </w:pPr>
                        <w:r>
                          <w:rPr>
                            <w:color w:val="FF0000"/>
                          </w:rPr>
                          <w:t xml:space="preserve"> </w:t>
                        </w:r>
                      </w:p>
                    </w:txbxContent>
                  </v:textbox>
                </v:rect>
                <v:shape id="Shape 6612" o:spid="_x0000_s1111" style="position:absolute;left:24396;width:18751;height:22226;visibility:visible;mso-wrap-style:square;v-text-anchor:top" coordsize="1875155,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" path="m,l1875155,r,2222627l,2222627,,e" fillcolor="#bc4e4d" stroked="f" strokeweight="0">
                  <v:stroke miterlimit="83231f" joinstyle="miter"/>
                  <v:path arrowok="t" textboxrect="0,0,1875155,2222627"/>
                </v:shape>
                <v:shape id="Shape 6613" o:spid="_x0000_s1112" style="position:absolute;left:24396;top:10245;width:18751;height:1737;visibility:visible;mso-wrap-style:square;v-text-anchor:top" coordsize="1875155,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" path="m,l1875155,r,173736l,173736,,e" fillcolor="#bc4e4d" stroked="f" strokeweight="0">
                  <v:stroke miterlimit="83231f" joinstyle="miter"/>
                  <v:path arrowok="t" textboxrect="0,0,1875155,173736"/>
                </v:shape>
                <v:rect id="Rectangle 467" o:spid="_x0000_s1113" style="position:absolute;left:33755;top:1029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22770910" w14:textId="77777777" w:rsidR="00883066" w:rsidRDefault="00883066" w:rsidP="00883066">
                        <w:pPr>
                          <w:spacing w:after="160" w:line="259" w:lineRule="auto"/>
                        </w:pPr>
                        <w:r>
                          <w:rPr>
                            <w:color w:val="FFFFFF"/>
                          </w:rPr>
                          <w:t xml:space="preserve"> </w:t>
                        </w:r>
                      </w:p>
                    </w:txbxContent>
                  </v:textbox>
                </v:rect>
                <v:shape id="Shape 6614" o:spid="_x0000_s1114" style="position:absolute;left:43146;width:18782;height:22226;visibility:visible;mso-wrap-style:square;v-text-anchor:top" coordsize="1878203,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" path="m,l1878203,r,2222627l,2222627,,e" fillcolor="#bc4e4d" stroked="f" strokeweight="0">
                  <v:stroke miterlimit="83231f" joinstyle="miter"/>
                  <v:path arrowok="t" textboxrect="0,0,1878203,2222627"/>
                </v:shape>
                <v:shape id="Shape 6615" o:spid="_x0000_s1115" style="position:absolute;left:43146;top:10245;width:18782;height:1737;visibility:visible;mso-wrap-style:square;v-text-anchor:top" coordsize="1878203,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" path="m,l1878203,r,173736l,173736,,e" fillcolor="#bc4e4d" stroked="f" strokeweight="0">
                  <v:stroke miterlimit="83231f" joinstyle="miter"/>
                  <v:path arrowok="t" textboxrect="0,0,1878203,173736"/>
                </v:shape>
                <v:rect id="Rectangle 470" o:spid="_x0000_s1116" style="position:absolute;left:52538;top:1029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59A0BDCC" w14:textId="77777777" w:rsidR="00883066" w:rsidRDefault="00883066" w:rsidP="00883066">
                        <w:pPr>
                          <w:spacing w:after="160" w:line="259" w:lineRule="auto"/>
                        </w:pPr>
                        <w:r>
                          <w:rPr>
                            <w:color w:val="FFFFFF"/>
                          </w:rPr>
                          <w:t xml:space="preserve"> </w:t>
                        </w:r>
                      </w:p>
                    </w:txbxContent>
                  </v:textbox>
                </v:rect>
                <v:shape id="Shape 6616" o:spid="_x0000_s1117" style="position:absolute;left:61928;width:5642;height:22226;visibility:visible;mso-wrap-style:square;v-text-anchor:top" coordsize="564185,222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" path="m,l564185,r,2222627l,2222627,,e" fillcolor="#bc4e4d" stroked="f" strokeweight="0">
                  <v:stroke miterlimit="83231f" joinstyle="miter"/>
                  <v:path arrowok="t" textboxrect="0,0,564185,2222627"/>
                </v:shape>
                <v:shape id="Shape 6617" o:spid="_x0000_s1118" style="position:absolute;left:61928;top:1;width:5642;height:1768;visibility:visible;mso-wrap-style:square;v-text-anchor:top" coordsize="564185,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" path="m,l564185,r,176784l,176784,,e" fillcolor="#bc4e4d" stroked="f" strokeweight="0">
                  <v:stroke miterlimit="83231f" joinstyle="miter"/>
                  <v:path arrowok="t" textboxrect="0,0,564185,176784"/>
                </v:shape>
                <v:rect id="Rectangle 473" o:spid="_x0000_s1119" style="position:absolute;left:61928;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7C67FF7C" w14:textId="77777777" w:rsidR="00883066" w:rsidRDefault="00883066" w:rsidP="00883066">
                        <w:pPr>
                          <w:spacing w:after="160" w:line="259" w:lineRule="auto"/>
                        </w:pPr>
                        <w:r>
                          <w:rPr>
                            <w:color w:val="FFFFFF"/>
                          </w:rPr>
                          <w:t xml:space="preserve"> </w:t>
                        </w:r>
                      </w:p>
                    </w:txbxContent>
                  </v:textbox>
                </v:rect>
                <v:shape id="Shape 6618" o:spid="_x0000_s1120" style="position:absolute;left:2;top:22227;width:5639;height:25185;visibility:visible;mso-wrap-style:square;v-text-anchor:top" coordsize="563880,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" path="m,l563880,r,2518537l,2518537,,e" fillcolor="#bc4e4d" stroked="f" strokeweight="0">
                  <v:stroke miterlimit="83231f" joinstyle="miter"/>
                  <v:path arrowok="t" textboxrect="0,0,563880,2518537"/>
                </v:shape>
                <v:shape id="Shape 6619" o:spid="_x0000_s1121" style="position:absolute;left:2;top:22227;width:5639;height:1736;visibility:visible;mso-wrap-style:square;v-text-anchor:top" coordsize="563880,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" path="m,l563880,r,173660l,173660,,e" fillcolor="#bc4e4d" stroked="f" strokeweight="0">
                  <v:stroke miterlimit="83231f" joinstyle="miter"/>
                  <v:path arrowok="t" textboxrect="0,0,563880,173660"/>
                </v:shape>
                <v:rect id="Rectangle 476" o:spid="_x0000_s1122" style="position:absolute;left:2;top:22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5BBD1F3D" w14:textId="77777777" w:rsidR="00883066" w:rsidRDefault="00883066" w:rsidP="00883066">
                        <w:pPr>
                          <w:spacing w:after="160" w:line="259" w:lineRule="auto"/>
                        </w:pPr>
                        <w:r>
                          <w:rPr>
                            <w:color w:val="FFFFFF"/>
                          </w:rPr>
                          <w:t xml:space="preserve"> </w:t>
                        </w:r>
                      </w:p>
                    </w:txbxContent>
                  </v:textbox>
                </v:rect>
                <v:shape id="Shape 6620" o:spid="_x0000_s1123" style="position:absolute;left:5641;top:22227;width:18754;height:25185;visibility:visible;mso-wrap-style:square;v-text-anchor:top" coordsize="1875409,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" path="m,l1875409,r,2518537l,2518537,,e" fillcolor="#bc4e4d" stroked="f" strokeweight="0">
                  <v:stroke miterlimit="83231f" joinstyle="miter"/>
                  <v:path arrowok="t" textboxrect="0,0,1875409,2518537"/>
                </v:shape>
                <v:shape id="Shape 6621" o:spid="_x0000_s1124" style="position:absolute;left:5641;top:22227;width:18754;height:1736;visibility:visible;mso-wrap-style:square;v-text-anchor:top" coordsize="1875409,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" path="m,l1875409,r,173660l,173660,,e" fillcolor="#bc4e4d" stroked="f" strokeweight="0">
                  <v:stroke miterlimit="83231f" joinstyle="miter"/>
                  <v:path arrowok="t" textboxrect="0,0,1875409,173660"/>
                </v:shape>
                <v:rect id="Rectangle 479" o:spid="_x0000_s1125" style="position:absolute;left:5641;top:22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0185677E" w14:textId="77777777" w:rsidR="00883066" w:rsidRDefault="00883066" w:rsidP="00883066">
                        <w:pPr>
                          <w:spacing w:after="160" w:line="259" w:lineRule="auto"/>
                        </w:pPr>
                        <w:r>
                          <w:rPr>
                            <w:color w:val="FFFFFF"/>
                          </w:rPr>
                          <w:t xml:space="preserve"> </w:t>
                        </w:r>
                      </w:p>
                    </w:txbxContent>
                  </v:textbox>
                </v:rect>
                <v:shape id="Shape 6622" o:spid="_x0000_s1126" style="position:absolute;left:24396;top:22227;width:18751;height:25185;visibility:visible;mso-wrap-style:square;v-text-anchor:top" coordsize="1875155,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" path="m,l1875155,r,2518537l,2518537,,e" fillcolor="#bc4e4d" stroked="f" strokeweight="0">
                  <v:stroke miterlimit="83231f" joinstyle="miter"/>
                  <v:path arrowok="t" textboxrect="0,0,1875155,2518537"/>
                </v:shape>
                <v:shape id="Shape 6623" o:spid="_x0000_s1127" style="position:absolute;left:24396;top:22227;width:18751;height:1736;visibility:visible;mso-wrap-style:square;v-text-anchor:top" coordsize="1875155,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" path="m,l1875155,r,173660l,173660,,e" fillcolor="#bc4e4d" stroked="f" strokeweight="0">
                  <v:stroke miterlimit="83231f" joinstyle="miter"/>
                  <v:path arrowok="t" textboxrect="0,0,1875155,173660"/>
                </v:shape>
                <v:rect id="Rectangle 482" o:spid="_x0000_s1128" style="position:absolute;left:33755;top:2227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2A3D798A" w14:textId="77777777" w:rsidR="00883066" w:rsidRDefault="00883066" w:rsidP="00883066">
                        <w:pPr>
                          <w:spacing w:after="160" w:line="259" w:lineRule="auto"/>
                        </w:pPr>
                        <w:r>
                          <w:rPr>
                            <w:color w:val="FFFFFF"/>
                          </w:rPr>
                          <w:t xml:space="preserve"> </w:t>
                        </w:r>
                      </w:p>
                    </w:txbxContent>
                  </v:textbox>
                </v:rect>
                <v:shape id="Shape 6624" o:spid="_x0000_s1129" style="position:absolute;left:43146;top:22227;width:18782;height:25185;visibility:visible;mso-wrap-style:square;v-text-anchor:top" coordsize="1878203,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" path="m,l1878203,r,2518537l,2518537,,e" fillcolor="#bc4e4d" stroked="f" strokeweight="0">
                  <v:stroke miterlimit="83231f" joinstyle="miter"/>
                  <v:path arrowok="t" textboxrect="0,0,1878203,2518537"/>
                </v:shape>
                <v:shape id="Shape 6625" o:spid="_x0000_s1130" style="position:absolute;left:43146;top:22227;width:18782;height:1736;visibility:visible;mso-wrap-style:square;v-text-anchor:top" coordsize="1878203,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" path="m,l1878203,r,173660l,173660,,e" fillcolor="#bc4e4d" stroked="f" strokeweight="0">
                  <v:stroke miterlimit="83231f" joinstyle="miter"/>
                  <v:path arrowok="t" textboxrect="0,0,1878203,173660"/>
                </v:shape>
                <v:rect id="Rectangle 485" o:spid="_x0000_s1131" style="position:absolute;left:52538;top:22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41B8C883" w14:textId="77777777" w:rsidR="00883066" w:rsidRDefault="00883066" w:rsidP="00883066">
                        <w:pPr>
                          <w:spacing w:after="160" w:line="259" w:lineRule="auto"/>
                        </w:pPr>
                        <w:r>
                          <w:rPr>
                            <w:color w:val="FFFFFF"/>
                          </w:rPr>
                          <w:t xml:space="preserve"> </w:t>
                        </w:r>
                      </w:p>
                    </w:txbxContent>
                  </v:textbox>
                </v:rect>
                <v:shape id="Shape 6626" o:spid="_x0000_s1132" style="position:absolute;left:61928;top:22227;width:5642;height:25185;visibility:visible;mso-wrap-style:square;v-text-anchor:top" coordsize="564185,2518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" path="m,l564185,r,2518537l,2518537,,e" fillcolor="#bc4e4d" stroked="f" strokeweight="0">
                  <v:stroke miterlimit="83231f" joinstyle="miter"/>
                  <v:path arrowok="t" textboxrect="0,0,564185,2518537"/>
                </v:shape>
                <v:shape id="Shape 6627" o:spid="_x0000_s1133" style="position:absolute;left:61928;top:22227;width:5642;height:1736;visibility:visible;mso-wrap-style:square;v-text-anchor:top" coordsize="564185,1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" path="m,l564185,r,173660l,173660,,e" fillcolor="#bc4e4d" stroked="f" strokeweight="0">
                  <v:stroke miterlimit="83231f" joinstyle="miter"/>
                  <v:path arrowok="t" textboxrect="0,0,564185,173660"/>
                </v:shape>
                <v:rect id="Rectangle 488" o:spid="_x0000_s1134" style="position:absolute;left:61928;top:2227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05594B1A" w14:textId="77777777" w:rsidR="00883066" w:rsidRDefault="00883066" w:rsidP="00883066">
                        <w:pPr>
                          <w:spacing w:after="160" w:line="259" w:lineRule="auto"/>
                        </w:pPr>
                        <w:r>
                          <w:rPr>
                            <w:color w:val="FFFFFF"/>
                          </w:rPr>
                          <w:t xml:space="preserve"> </w:t>
                        </w:r>
                      </w:p>
                    </w:txbxContent>
                  </v:textbox>
                </v:rect>
                <v:shape id="Picture 493" o:spid="_x0000_s1135" type="#_x0000_t75" style="position:absolute;top:5830;width:67696;height:3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">
                  <v:imagedata r:id="rId33" o:title=""/>
                </v:shape>
                <w10:anchorlock/>
              </v:group>
            </w:pict>
          </mc:Fallback>
        </mc:AlternateContent>
      </w:r>
    </w:p>
    <w:p w14:paraId="0D0CF5DC" w14:textId="77777777" w:rsidR="006F1EAD" w:rsidRDefault="006F1EAD" w:rsidP="00883066">
      <w:pPr>
        <w:spacing w:line="259" w:lineRule="auto"/>
        <w:ind w:left="2881"/>
        <w:rPr>
          <w:color w:val="FFFFFF"/>
        </w:rPr>
      </w:pPr>
    </w:p>
    <w:p w14:paraId="5F3C1E8A" w14:textId="77777777" w:rsidR="006F1EAD" w:rsidRDefault="006F1EAD" w:rsidP="00883066">
      <w:pPr>
        <w:spacing w:line="259" w:lineRule="auto"/>
        <w:ind w:left="2881"/>
        <w:rPr>
          <w:color w:val="FFFFFF"/>
        </w:rPr>
      </w:pPr>
    </w:p>
    <w:p w14:paraId="7FF0DF82" w14:textId="77777777" w:rsidR="006F1EAD" w:rsidRDefault="006F1EAD" w:rsidP="00883066">
      <w:pPr>
        <w:spacing w:line="259" w:lineRule="auto"/>
        <w:ind w:left="2881"/>
        <w:rPr>
          <w:color w:val="FFFFFF"/>
        </w:rPr>
      </w:pPr>
    </w:p>
    <w:p w14:paraId="6EDD5716" w14:textId="77777777" w:rsidR="006F1EAD" w:rsidRDefault="006F1EAD" w:rsidP="00883066">
      <w:pPr>
        <w:spacing w:line="259" w:lineRule="auto"/>
        <w:ind w:left="2881"/>
        <w:rPr>
          <w:color w:val="FFFFFF"/>
        </w:rPr>
      </w:pPr>
    </w:p>
    <w:p w14:paraId="3771F053" w14:textId="77777777" w:rsidR="006F1EAD" w:rsidRDefault="006F1EAD" w:rsidP="00883066">
      <w:pPr>
        <w:spacing w:line="259" w:lineRule="auto"/>
        <w:ind w:left="2881"/>
        <w:rPr>
          <w:color w:val="FFFFFF"/>
        </w:rPr>
      </w:pPr>
    </w:p>
    <w:p w14:paraId="6B4DF1E6" w14:textId="77777777" w:rsidR="006F1EAD" w:rsidRDefault="006F1EAD" w:rsidP="00883066">
      <w:pPr>
        <w:spacing w:line="259" w:lineRule="auto"/>
        <w:ind w:left="2881"/>
        <w:rPr>
          <w:color w:val="FFFFFF"/>
        </w:rPr>
      </w:pPr>
    </w:p>
    <w:p w14:paraId="0BACE0B4" w14:textId="291D7CEA" w:rsidR="00883066" w:rsidRDefault="00883066" w:rsidP="00883066">
      <w:pPr>
        <w:spacing w:line="259" w:lineRule="auto"/>
        <w:ind w:left="2881"/>
      </w:pPr>
      <w:r>
        <w:rPr>
          <w:color w:val="FFFFFF"/>
        </w:rPr>
        <w:lastRenderedPageBreak/>
        <w:t xml:space="preserve"> </w:t>
      </w:r>
    </w:p>
    <w:p w14:paraId="02351C15" w14:textId="77777777" w:rsidR="00883066" w:rsidRDefault="00883066" w:rsidP="00883066">
      <w:pPr>
        <w:spacing w:after="129" w:line="259" w:lineRule="auto"/>
        <w:ind w:left="912"/>
      </w:pPr>
      <w:r>
        <w:rPr>
          <w:rFonts w:ascii="Calibri" w:eastAsia="Calibri" w:hAnsi="Calibri" w:cs="Calibri"/>
          <w:noProof/>
          <w:sz w:val="22"/>
        </w:rPr>
        <mc:AlternateContent>
          <mc:Choice Requires="wpg">
            <w:drawing>
              <wp:inline distT="0" distB="0" distL="0" distR="0" wp14:anchorId="4EA62D60" wp14:editId="5827A42D">
                <wp:extent cx="5796407" cy="27432"/>
                <wp:effectExtent l="0" t="0" r="0" b="0"/>
                <wp:docPr id="5296" name="Group 5296"/>
                <wp:cNvGraphicFramePr/>
                <a:graphic xmlns:a="http://schemas.openxmlformats.org/drawingml/2006/main">
                  <a:graphicData uri="http://schemas.microsoft.com/office/word/2010/wordprocessingGroup">
                    <wpg:wgp>
                      <wpg:cNvGrpSpPr/>
                      <wpg:grpSpPr>
                        <a:xfrm>
                          <a:off x="0" y="0"/>
                          <a:ext cx="5796407" cy="27432"/>
                          <a:chOff x="0" y="0"/>
                          <a:chExt cx="5796407" cy="27432"/>
                        </a:xfrm>
                      </wpg:grpSpPr>
                      <wps:wsp>
                        <wps:cNvPr id="6649" name="Shape 6649"/>
                        <wps:cNvSpPr/>
                        <wps:spPr>
                          <a:xfrm>
                            <a:off x="0" y="0"/>
                            <a:ext cx="5796407" cy="27432"/>
                          </a:xfrm>
                          <a:custGeom>
                            <a:avLst/>
                            <a:gdLst/>
                            <a:ahLst/>
                            <a:cxnLst/>
                            <a:rect l="0" t="0" r="0" b="0"/>
                            <a:pathLst>
                              <a:path w="5796407" h="27432">
                                <a:moveTo>
                                  <a:pt x="0" y="0"/>
                                </a:moveTo>
                                <a:lnTo>
                                  <a:pt x="5796407" y="0"/>
                                </a:lnTo>
                                <a:lnTo>
                                  <a:pt x="5796407" y="27432"/>
                                </a:lnTo>
                                <a:lnTo>
                                  <a:pt x="0" y="27432"/>
                                </a:lnTo>
                                <a:lnTo>
                                  <a:pt x="0" y="0"/>
                                </a:lnTo>
                              </a:path>
                            </a:pathLst>
                          </a:custGeom>
                          <a:ln w="0" cap="flat">
                            <a:miter lim="127000"/>
                          </a:ln>
                        </wps:spPr>
                        <wps:style>
                          <a:lnRef idx="0">
                            <a:srgbClr val="000000">
                              <a:alpha val="0"/>
                            </a:srgbClr>
                          </a:lnRef>
                          <a:fillRef idx="1">
                            <a:srgbClr val="5E5E5E"/>
                          </a:fillRef>
                          <a:effectRef idx="0">
                            <a:scrgbClr r="0" g="0" b="0"/>
                          </a:effectRef>
                          <a:fontRef idx="none"/>
                        </wps:style>
                        <wps:bodyPr/>
                      </wps:wsp>
                    </wpg:wgp>
                  </a:graphicData>
                </a:graphic>
              </wp:inline>
            </w:drawing>
          </mc:Choice>
          <mc:Fallback>
            <w:pict>
              <v:group w14:anchorId="6CDE72C9" id="Group 5296" o:spid="_x0000_s1026" style="width:456.4pt;height:2.15pt;mso-position-horizontal-relative:char;mso-position-vertical-relative:line" coordsize="5796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">
                <v:shape id="Shape 6649" o:spid="_x0000_s1027" style="position:absolute;width:57964;height:274;visibility:visible;mso-wrap-style:square;v-text-anchor:top" coordsize="579640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" path="m,l5796407,r,27432l,27432,,e" fillcolor="#5e5e5e" stroked="f" strokeweight="0">
                  <v:stroke miterlimit="83231f" joinstyle="miter"/>
                  <v:path arrowok="t" textboxrect="0,0,5796407,27432"/>
                </v:shape>
                <w10:anchorlock/>
              </v:group>
            </w:pict>
          </mc:Fallback>
        </mc:AlternateContent>
      </w:r>
    </w:p>
    <w:p w14:paraId="4A82F811" w14:textId="6C6F23BA" w:rsidR="00883066" w:rsidRDefault="00883066" w:rsidP="006F1EAD">
      <w:pPr>
        <w:pStyle w:val="Heading3"/>
      </w:pPr>
      <w:r>
        <w:rPr>
          <w:rFonts w:ascii="Calibri" w:eastAsia="Calibri" w:hAnsi="Calibri" w:cs="Calibri"/>
          <w:sz w:val="22"/>
        </w:rPr>
        <w:tab/>
      </w:r>
      <w:r>
        <w:rPr>
          <w:color w:val="FFFFFF"/>
          <w:sz w:val="43"/>
          <w:vertAlign w:val="superscript"/>
        </w:rPr>
        <w:t xml:space="preserve"> </w:t>
      </w:r>
      <w:r>
        <w:t xml:space="preserve">GUARD LEVEL </w:t>
      </w:r>
      <w:r>
        <w:tab/>
      </w:r>
      <w:r>
        <w:rPr>
          <w:color w:val="FFFFFF"/>
          <w:sz w:val="37"/>
          <w:vertAlign w:val="superscript"/>
        </w:rPr>
        <w:t xml:space="preserve"> </w:t>
      </w:r>
    </w:p>
    <w:p w14:paraId="1D7384FD" w14:textId="77777777" w:rsidR="00883066" w:rsidRPr="00883066" w:rsidRDefault="00883066" w:rsidP="00883066">
      <w:pPr>
        <w:spacing w:after="15" w:line="259" w:lineRule="auto"/>
        <w:ind w:left="912"/>
        <w:rPr>
          <w:color w:val="auto"/>
        </w:rPr>
      </w:pPr>
      <w:r>
        <w:rPr>
          <w:color w:val="FFFFFF"/>
        </w:rPr>
        <w:t xml:space="preserve"> </w:t>
      </w:r>
    </w:p>
    <w:p w14:paraId="73C19C19" w14:textId="77777777" w:rsidR="00883066" w:rsidRPr="006F1EAD" w:rsidRDefault="00883066" w:rsidP="00883066">
      <w:pPr>
        <w:spacing w:line="241" w:lineRule="auto"/>
        <w:ind w:left="907" w:right="403"/>
        <w:jc w:val="both"/>
        <w:rPr>
          <w:rFonts w:ascii="Lucida Fax" w:hAnsi="Lucida Fax"/>
          <w:color w:val="auto"/>
        </w:rPr>
      </w:pPr>
      <w:r w:rsidRPr="006F1EAD">
        <w:rPr>
          <w:rFonts w:ascii="Lucida Fax" w:hAnsi="Lucida Fax"/>
          <w:color w:val="auto"/>
        </w:rPr>
        <w:t xml:space="preserve">As a Guard. When you login the first thing you will see is the guard dashboard and all the entrys (ordered from latest to oldest) will be valid for that day only. </w:t>
      </w:r>
    </w:p>
    <w:p w14:paraId="658E6224" w14:textId="77777777" w:rsidR="00883066" w:rsidRPr="006F1EAD" w:rsidRDefault="00883066" w:rsidP="00883066">
      <w:pPr>
        <w:spacing w:line="259" w:lineRule="auto"/>
        <w:ind w:left="912"/>
        <w:rPr>
          <w:rFonts w:ascii="Lucida Fax" w:hAnsi="Lucida Fax"/>
          <w:color w:val="auto"/>
        </w:rPr>
      </w:pPr>
      <w:r w:rsidRPr="006F1EAD">
        <w:rPr>
          <w:rFonts w:ascii="Lucida Fax" w:hAnsi="Lucida Fax"/>
          <w:color w:val="auto"/>
        </w:rPr>
        <w:t xml:space="preserve"> </w:t>
      </w:r>
    </w:p>
    <w:p w14:paraId="2257F10C" w14:textId="77777777" w:rsidR="00883066" w:rsidRPr="006F1EAD" w:rsidRDefault="00883066" w:rsidP="00883066">
      <w:pPr>
        <w:spacing w:after="661"/>
        <w:ind w:left="907"/>
        <w:rPr>
          <w:rFonts w:ascii="Lucida Fax" w:hAnsi="Lucida Fax"/>
          <w:color w:val="auto"/>
        </w:rPr>
      </w:pPr>
      <w:r w:rsidRPr="006F1EAD">
        <w:rPr>
          <w:rFonts w:ascii="Lucida Fax" w:hAnsi="Lucida Fax"/>
          <w:color w:val="auto"/>
        </w:rPr>
        <w:t xml:space="preserve">When a new visitor approaches the guard, he can find that specific visitor’s entry by looking for the ‘add entry’ button. At the time of exit, the guard can click the ‘add exit’ button to add the exit time to the entry </w:t>
      </w:r>
    </w:p>
    <w:p w14:paraId="22C71767" w14:textId="77777777" w:rsidR="00883066" w:rsidRDefault="00883066" w:rsidP="00883066">
      <w:pPr>
        <w:spacing w:after="252" w:line="259" w:lineRule="auto"/>
        <w:jc w:val="both"/>
      </w:pP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p>
    <w:p w14:paraId="4AD98D2E" w14:textId="77777777" w:rsidR="00883066" w:rsidRDefault="00883066" w:rsidP="00883066">
      <w:pPr>
        <w:spacing w:after="11" w:line="259" w:lineRule="auto"/>
        <w:ind w:right="-851"/>
      </w:pPr>
      <w:r>
        <w:rPr>
          <w:rFonts w:ascii="Calibri" w:eastAsia="Calibri" w:hAnsi="Calibri" w:cs="Calibri"/>
          <w:noProof/>
          <w:sz w:val="22"/>
        </w:rPr>
        <mc:AlternateContent>
          <mc:Choice Requires="wpg">
            <w:drawing>
              <wp:inline distT="0" distB="0" distL="0" distR="0" wp14:anchorId="03D22632" wp14:editId="30100975">
                <wp:extent cx="6957950" cy="5022875"/>
                <wp:effectExtent l="0" t="0" r="0" b="0"/>
                <wp:docPr id="5297" name="Group 5297"/>
                <wp:cNvGraphicFramePr/>
                <a:graphic xmlns:a="http://schemas.openxmlformats.org/drawingml/2006/main">
                  <a:graphicData uri="http://schemas.microsoft.com/office/word/2010/wordprocessingGroup">
                    <wpg:wgp>
                      <wpg:cNvGrpSpPr/>
                      <wpg:grpSpPr>
                        <a:xfrm>
                          <a:off x="0" y="0"/>
                          <a:ext cx="6957950" cy="5022875"/>
                          <a:chOff x="0" y="0"/>
                          <a:chExt cx="6957950" cy="5022875"/>
                        </a:xfrm>
                      </wpg:grpSpPr>
                      <wps:wsp>
                        <wps:cNvPr id="6651" name="Shape 6651"/>
                        <wps:cNvSpPr/>
                        <wps:spPr>
                          <a:xfrm>
                            <a:off x="0" y="0"/>
                            <a:ext cx="579120" cy="2271395"/>
                          </a:xfrm>
                          <a:custGeom>
                            <a:avLst/>
                            <a:gdLst/>
                            <a:ahLst/>
                            <a:cxnLst/>
                            <a:rect l="0" t="0" r="0" b="0"/>
                            <a:pathLst>
                              <a:path w="579120" h="2271395">
                                <a:moveTo>
                                  <a:pt x="0" y="0"/>
                                </a:moveTo>
                                <a:lnTo>
                                  <a:pt x="579120" y="0"/>
                                </a:lnTo>
                                <a:lnTo>
                                  <a:pt x="579120" y="2271395"/>
                                </a:lnTo>
                                <a:lnTo>
                                  <a:pt x="0" y="22713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52" name="Shape 6652"/>
                        <wps:cNvSpPr/>
                        <wps:spPr>
                          <a:xfrm>
                            <a:off x="0" y="127"/>
                            <a:ext cx="579120" cy="176784"/>
                          </a:xfrm>
                          <a:custGeom>
                            <a:avLst/>
                            <a:gdLst/>
                            <a:ahLst/>
                            <a:cxnLst/>
                            <a:rect l="0" t="0" r="0" b="0"/>
                            <a:pathLst>
                              <a:path w="579120" h="176784">
                                <a:moveTo>
                                  <a:pt x="0" y="0"/>
                                </a:moveTo>
                                <a:lnTo>
                                  <a:pt x="579120" y="0"/>
                                </a:lnTo>
                                <a:lnTo>
                                  <a:pt x="579120"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593" name="Rectangle 593"/>
                        <wps:cNvSpPr/>
                        <wps:spPr>
                          <a:xfrm>
                            <a:off x="0" y="5461"/>
                            <a:ext cx="56314" cy="226001"/>
                          </a:xfrm>
                          <a:prstGeom prst="rect">
                            <a:avLst/>
                          </a:prstGeom>
                          <a:ln>
                            <a:noFill/>
                          </a:ln>
                        </wps:spPr>
                        <wps:txbx>
                          <w:txbxContent>
                            <w:p w14:paraId="7D53329B"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653" name="Shape 6653"/>
                        <wps:cNvSpPr/>
                        <wps:spPr>
                          <a:xfrm>
                            <a:off x="0" y="176911"/>
                            <a:ext cx="579120" cy="173736"/>
                          </a:xfrm>
                          <a:custGeom>
                            <a:avLst/>
                            <a:gdLst/>
                            <a:ahLst/>
                            <a:cxnLst/>
                            <a:rect l="0" t="0" r="0" b="0"/>
                            <a:pathLst>
                              <a:path w="579120" h="173736">
                                <a:moveTo>
                                  <a:pt x="0" y="0"/>
                                </a:moveTo>
                                <a:lnTo>
                                  <a:pt x="579120" y="0"/>
                                </a:lnTo>
                                <a:lnTo>
                                  <a:pt x="579120"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595" name="Rectangle 595"/>
                        <wps:cNvSpPr/>
                        <wps:spPr>
                          <a:xfrm>
                            <a:off x="0" y="182245"/>
                            <a:ext cx="56314" cy="226001"/>
                          </a:xfrm>
                          <a:prstGeom prst="rect">
                            <a:avLst/>
                          </a:prstGeom>
                          <a:ln>
                            <a:noFill/>
                          </a:ln>
                        </wps:spPr>
                        <wps:txbx>
                          <w:txbxContent>
                            <w:p w14:paraId="79697897"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654" name="Shape 6654"/>
                        <wps:cNvSpPr/>
                        <wps:spPr>
                          <a:xfrm>
                            <a:off x="579120" y="0"/>
                            <a:ext cx="1933321" cy="2271395"/>
                          </a:xfrm>
                          <a:custGeom>
                            <a:avLst/>
                            <a:gdLst/>
                            <a:ahLst/>
                            <a:cxnLst/>
                            <a:rect l="0" t="0" r="0" b="0"/>
                            <a:pathLst>
                              <a:path w="1933321" h="2271395">
                                <a:moveTo>
                                  <a:pt x="0" y="0"/>
                                </a:moveTo>
                                <a:lnTo>
                                  <a:pt x="1933321" y="0"/>
                                </a:lnTo>
                                <a:lnTo>
                                  <a:pt x="1933321" y="2271395"/>
                                </a:lnTo>
                                <a:lnTo>
                                  <a:pt x="0" y="22713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55" name="Shape 6655"/>
                        <wps:cNvSpPr/>
                        <wps:spPr>
                          <a:xfrm>
                            <a:off x="579120" y="1048893"/>
                            <a:ext cx="1933321" cy="173736"/>
                          </a:xfrm>
                          <a:custGeom>
                            <a:avLst/>
                            <a:gdLst/>
                            <a:ahLst/>
                            <a:cxnLst/>
                            <a:rect l="0" t="0" r="0" b="0"/>
                            <a:pathLst>
                              <a:path w="1933321" h="173736">
                                <a:moveTo>
                                  <a:pt x="0" y="0"/>
                                </a:moveTo>
                                <a:lnTo>
                                  <a:pt x="1933321" y="0"/>
                                </a:lnTo>
                                <a:lnTo>
                                  <a:pt x="1933321"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598" name="Rectangle 598"/>
                        <wps:cNvSpPr/>
                        <wps:spPr>
                          <a:xfrm>
                            <a:off x="1545666" y="1054227"/>
                            <a:ext cx="56314" cy="226001"/>
                          </a:xfrm>
                          <a:prstGeom prst="rect">
                            <a:avLst/>
                          </a:prstGeom>
                          <a:ln>
                            <a:noFill/>
                          </a:ln>
                        </wps:spPr>
                        <wps:txbx>
                          <w:txbxContent>
                            <w:p w14:paraId="79E08B1B"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656" name="Shape 6656"/>
                        <wps:cNvSpPr/>
                        <wps:spPr>
                          <a:xfrm>
                            <a:off x="2512517" y="0"/>
                            <a:ext cx="1930019" cy="2271395"/>
                          </a:xfrm>
                          <a:custGeom>
                            <a:avLst/>
                            <a:gdLst/>
                            <a:ahLst/>
                            <a:cxnLst/>
                            <a:rect l="0" t="0" r="0" b="0"/>
                            <a:pathLst>
                              <a:path w="1930019" h="2271395">
                                <a:moveTo>
                                  <a:pt x="0" y="0"/>
                                </a:moveTo>
                                <a:lnTo>
                                  <a:pt x="1930019" y="0"/>
                                </a:lnTo>
                                <a:lnTo>
                                  <a:pt x="1930019" y="2271395"/>
                                </a:lnTo>
                                <a:lnTo>
                                  <a:pt x="0" y="22713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57" name="Shape 6657"/>
                        <wps:cNvSpPr/>
                        <wps:spPr>
                          <a:xfrm>
                            <a:off x="2512517" y="1048893"/>
                            <a:ext cx="1930019" cy="173736"/>
                          </a:xfrm>
                          <a:custGeom>
                            <a:avLst/>
                            <a:gdLst/>
                            <a:ahLst/>
                            <a:cxnLst/>
                            <a:rect l="0" t="0" r="0" b="0"/>
                            <a:pathLst>
                              <a:path w="1930019" h="173736">
                                <a:moveTo>
                                  <a:pt x="0" y="0"/>
                                </a:moveTo>
                                <a:lnTo>
                                  <a:pt x="1930019" y="0"/>
                                </a:lnTo>
                                <a:lnTo>
                                  <a:pt x="1930019"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01" name="Rectangle 601"/>
                        <wps:cNvSpPr/>
                        <wps:spPr>
                          <a:xfrm>
                            <a:off x="3478987" y="1054227"/>
                            <a:ext cx="56314" cy="226001"/>
                          </a:xfrm>
                          <a:prstGeom prst="rect">
                            <a:avLst/>
                          </a:prstGeom>
                          <a:ln>
                            <a:noFill/>
                          </a:ln>
                        </wps:spPr>
                        <wps:txbx>
                          <w:txbxContent>
                            <w:p w14:paraId="26659315"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58" name="Shape 6658"/>
                        <wps:cNvSpPr/>
                        <wps:spPr>
                          <a:xfrm>
                            <a:off x="4442410" y="0"/>
                            <a:ext cx="1933067" cy="2271395"/>
                          </a:xfrm>
                          <a:custGeom>
                            <a:avLst/>
                            <a:gdLst/>
                            <a:ahLst/>
                            <a:cxnLst/>
                            <a:rect l="0" t="0" r="0" b="0"/>
                            <a:pathLst>
                              <a:path w="1933067" h="2271395">
                                <a:moveTo>
                                  <a:pt x="0" y="0"/>
                                </a:moveTo>
                                <a:lnTo>
                                  <a:pt x="1933067" y="0"/>
                                </a:lnTo>
                                <a:lnTo>
                                  <a:pt x="1933067" y="2271395"/>
                                </a:lnTo>
                                <a:lnTo>
                                  <a:pt x="0" y="22713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59" name="Shape 6659"/>
                        <wps:cNvSpPr/>
                        <wps:spPr>
                          <a:xfrm>
                            <a:off x="4442410" y="127"/>
                            <a:ext cx="1933067" cy="176784"/>
                          </a:xfrm>
                          <a:custGeom>
                            <a:avLst/>
                            <a:gdLst/>
                            <a:ahLst/>
                            <a:cxnLst/>
                            <a:rect l="0" t="0" r="0" b="0"/>
                            <a:pathLst>
                              <a:path w="1933067" h="176784">
                                <a:moveTo>
                                  <a:pt x="0" y="0"/>
                                </a:moveTo>
                                <a:lnTo>
                                  <a:pt x="1933067" y="0"/>
                                </a:lnTo>
                                <a:lnTo>
                                  <a:pt x="1933067"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04" name="Rectangle 604"/>
                        <wps:cNvSpPr/>
                        <wps:spPr>
                          <a:xfrm>
                            <a:off x="5409007" y="5461"/>
                            <a:ext cx="56314" cy="226001"/>
                          </a:xfrm>
                          <a:prstGeom prst="rect">
                            <a:avLst/>
                          </a:prstGeom>
                          <a:ln>
                            <a:noFill/>
                          </a:ln>
                        </wps:spPr>
                        <wps:txbx>
                          <w:txbxContent>
                            <w:p w14:paraId="1B10B4D1"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60" name="Shape 6660"/>
                        <wps:cNvSpPr/>
                        <wps:spPr>
                          <a:xfrm>
                            <a:off x="6375477" y="0"/>
                            <a:ext cx="582473" cy="2271395"/>
                          </a:xfrm>
                          <a:custGeom>
                            <a:avLst/>
                            <a:gdLst/>
                            <a:ahLst/>
                            <a:cxnLst/>
                            <a:rect l="0" t="0" r="0" b="0"/>
                            <a:pathLst>
                              <a:path w="582473" h="2271395">
                                <a:moveTo>
                                  <a:pt x="0" y="0"/>
                                </a:moveTo>
                                <a:lnTo>
                                  <a:pt x="582473" y="0"/>
                                </a:lnTo>
                                <a:lnTo>
                                  <a:pt x="582473" y="2271395"/>
                                </a:lnTo>
                                <a:lnTo>
                                  <a:pt x="0" y="22713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61" name="Shape 6661"/>
                        <wps:cNvSpPr/>
                        <wps:spPr>
                          <a:xfrm>
                            <a:off x="6375477" y="127"/>
                            <a:ext cx="582473" cy="176784"/>
                          </a:xfrm>
                          <a:custGeom>
                            <a:avLst/>
                            <a:gdLst/>
                            <a:ahLst/>
                            <a:cxnLst/>
                            <a:rect l="0" t="0" r="0" b="0"/>
                            <a:pathLst>
                              <a:path w="582473" h="176784">
                                <a:moveTo>
                                  <a:pt x="0" y="0"/>
                                </a:moveTo>
                                <a:lnTo>
                                  <a:pt x="582473" y="0"/>
                                </a:lnTo>
                                <a:lnTo>
                                  <a:pt x="582473"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07" name="Rectangle 607"/>
                        <wps:cNvSpPr/>
                        <wps:spPr>
                          <a:xfrm>
                            <a:off x="6375477" y="5461"/>
                            <a:ext cx="56314" cy="226001"/>
                          </a:xfrm>
                          <a:prstGeom prst="rect">
                            <a:avLst/>
                          </a:prstGeom>
                          <a:ln>
                            <a:noFill/>
                          </a:ln>
                        </wps:spPr>
                        <wps:txbx>
                          <w:txbxContent>
                            <w:p w14:paraId="686591B6"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62" name="Shape 6662"/>
                        <wps:cNvSpPr/>
                        <wps:spPr>
                          <a:xfrm>
                            <a:off x="0" y="2271420"/>
                            <a:ext cx="579120" cy="2576195"/>
                          </a:xfrm>
                          <a:custGeom>
                            <a:avLst/>
                            <a:gdLst/>
                            <a:ahLst/>
                            <a:cxnLst/>
                            <a:rect l="0" t="0" r="0" b="0"/>
                            <a:pathLst>
                              <a:path w="579120" h="2576195">
                                <a:moveTo>
                                  <a:pt x="0" y="0"/>
                                </a:moveTo>
                                <a:lnTo>
                                  <a:pt x="579120" y="0"/>
                                </a:lnTo>
                                <a:lnTo>
                                  <a:pt x="579120" y="2576195"/>
                                </a:lnTo>
                                <a:lnTo>
                                  <a:pt x="0" y="25761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63" name="Shape 6663"/>
                        <wps:cNvSpPr/>
                        <wps:spPr>
                          <a:xfrm>
                            <a:off x="0" y="2271420"/>
                            <a:ext cx="579120" cy="176759"/>
                          </a:xfrm>
                          <a:custGeom>
                            <a:avLst/>
                            <a:gdLst/>
                            <a:ahLst/>
                            <a:cxnLst/>
                            <a:rect l="0" t="0" r="0" b="0"/>
                            <a:pathLst>
                              <a:path w="579120" h="176759">
                                <a:moveTo>
                                  <a:pt x="0" y="0"/>
                                </a:moveTo>
                                <a:lnTo>
                                  <a:pt x="579120" y="0"/>
                                </a:lnTo>
                                <a:lnTo>
                                  <a:pt x="579120" y="176759"/>
                                </a:lnTo>
                                <a:lnTo>
                                  <a:pt x="0" y="17675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10" name="Rectangle 610"/>
                        <wps:cNvSpPr/>
                        <wps:spPr>
                          <a:xfrm>
                            <a:off x="0" y="2276729"/>
                            <a:ext cx="56314" cy="226001"/>
                          </a:xfrm>
                          <a:prstGeom prst="rect">
                            <a:avLst/>
                          </a:prstGeom>
                          <a:ln>
                            <a:noFill/>
                          </a:ln>
                        </wps:spPr>
                        <wps:txbx>
                          <w:txbxContent>
                            <w:p w14:paraId="12F3849B"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64" name="Shape 6664"/>
                        <wps:cNvSpPr/>
                        <wps:spPr>
                          <a:xfrm>
                            <a:off x="579120" y="2271420"/>
                            <a:ext cx="1933321" cy="2576195"/>
                          </a:xfrm>
                          <a:custGeom>
                            <a:avLst/>
                            <a:gdLst/>
                            <a:ahLst/>
                            <a:cxnLst/>
                            <a:rect l="0" t="0" r="0" b="0"/>
                            <a:pathLst>
                              <a:path w="1933321" h="2576195">
                                <a:moveTo>
                                  <a:pt x="0" y="0"/>
                                </a:moveTo>
                                <a:lnTo>
                                  <a:pt x="1933321" y="0"/>
                                </a:lnTo>
                                <a:lnTo>
                                  <a:pt x="1933321" y="2576195"/>
                                </a:lnTo>
                                <a:lnTo>
                                  <a:pt x="0" y="25761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65" name="Shape 6665"/>
                        <wps:cNvSpPr/>
                        <wps:spPr>
                          <a:xfrm>
                            <a:off x="579120" y="2271420"/>
                            <a:ext cx="1933321" cy="176759"/>
                          </a:xfrm>
                          <a:custGeom>
                            <a:avLst/>
                            <a:gdLst/>
                            <a:ahLst/>
                            <a:cxnLst/>
                            <a:rect l="0" t="0" r="0" b="0"/>
                            <a:pathLst>
                              <a:path w="1933321" h="176759">
                                <a:moveTo>
                                  <a:pt x="0" y="0"/>
                                </a:moveTo>
                                <a:lnTo>
                                  <a:pt x="1933321" y="0"/>
                                </a:lnTo>
                                <a:lnTo>
                                  <a:pt x="1933321" y="176759"/>
                                </a:lnTo>
                                <a:lnTo>
                                  <a:pt x="0" y="17675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13" name="Rectangle 613"/>
                        <wps:cNvSpPr/>
                        <wps:spPr>
                          <a:xfrm>
                            <a:off x="579120" y="2276729"/>
                            <a:ext cx="56314" cy="226001"/>
                          </a:xfrm>
                          <a:prstGeom prst="rect">
                            <a:avLst/>
                          </a:prstGeom>
                          <a:ln>
                            <a:noFill/>
                          </a:ln>
                        </wps:spPr>
                        <wps:txbx>
                          <w:txbxContent>
                            <w:p w14:paraId="740C56AB"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66" name="Shape 6666"/>
                        <wps:cNvSpPr/>
                        <wps:spPr>
                          <a:xfrm>
                            <a:off x="2512517" y="2271420"/>
                            <a:ext cx="1930019" cy="2576195"/>
                          </a:xfrm>
                          <a:custGeom>
                            <a:avLst/>
                            <a:gdLst/>
                            <a:ahLst/>
                            <a:cxnLst/>
                            <a:rect l="0" t="0" r="0" b="0"/>
                            <a:pathLst>
                              <a:path w="1930019" h="2576195">
                                <a:moveTo>
                                  <a:pt x="0" y="0"/>
                                </a:moveTo>
                                <a:lnTo>
                                  <a:pt x="1930019" y="0"/>
                                </a:lnTo>
                                <a:lnTo>
                                  <a:pt x="1930019" y="2576195"/>
                                </a:lnTo>
                                <a:lnTo>
                                  <a:pt x="0" y="25761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67" name="Shape 6667"/>
                        <wps:cNvSpPr/>
                        <wps:spPr>
                          <a:xfrm>
                            <a:off x="2512517" y="2271420"/>
                            <a:ext cx="1930019" cy="176759"/>
                          </a:xfrm>
                          <a:custGeom>
                            <a:avLst/>
                            <a:gdLst/>
                            <a:ahLst/>
                            <a:cxnLst/>
                            <a:rect l="0" t="0" r="0" b="0"/>
                            <a:pathLst>
                              <a:path w="1930019" h="176759">
                                <a:moveTo>
                                  <a:pt x="0" y="0"/>
                                </a:moveTo>
                                <a:lnTo>
                                  <a:pt x="1930019" y="0"/>
                                </a:lnTo>
                                <a:lnTo>
                                  <a:pt x="1930019" y="176759"/>
                                </a:lnTo>
                                <a:lnTo>
                                  <a:pt x="0" y="17675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16" name="Rectangle 616"/>
                        <wps:cNvSpPr/>
                        <wps:spPr>
                          <a:xfrm>
                            <a:off x="3478987" y="2276729"/>
                            <a:ext cx="56314" cy="226001"/>
                          </a:xfrm>
                          <a:prstGeom prst="rect">
                            <a:avLst/>
                          </a:prstGeom>
                          <a:ln>
                            <a:noFill/>
                          </a:ln>
                        </wps:spPr>
                        <wps:txbx>
                          <w:txbxContent>
                            <w:p w14:paraId="164B70B2"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68" name="Shape 6668"/>
                        <wps:cNvSpPr/>
                        <wps:spPr>
                          <a:xfrm>
                            <a:off x="4442410" y="2271420"/>
                            <a:ext cx="1933067" cy="2576195"/>
                          </a:xfrm>
                          <a:custGeom>
                            <a:avLst/>
                            <a:gdLst/>
                            <a:ahLst/>
                            <a:cxnLst/>
                            <a:rect l="0" t="0" r="0" b="0"/>
                            <a:pathLst>
                              <a:path w="1933067" h="2576195">
                                <a:moveTo>
                                  <a:pt x="0" y="0"/>
                                </a:moveTo>
                                <a:lnTo>
                                  <a:pt x="1933067" y="0"/>
                                </a:lnTo>
                                <a:lnTo>
                                  <a:pt x="1933067" y="2576195"/>
                                </a:lnTo>
                                <a:lnTo>
                                  <a:pt x="0" y="25761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69" name="Shape 6669"/>
                        <wps:cNvSpPr/>
                        <wps:spPr>
                          <a:xfrm>
                            <a:off x="4442410" y="2271420"/>
                            <a:ext cx="1933067" cy="176759"/>
                          </a:xfrm>
                          <a:custGeom>
                            <a:avLst/>
                            <a:gdLst/>
                            <a:ahLst/>
                            <a:cxnLst/>
                            <a:rect l="0" t="0" r="0" b="0"/>
                            <a:pathLst>
                              <a:path w="1933067" h="176759">
                                <a:moveTo>
                                  <a:pt x="0" y="0"/>
                                </a:moveTo>
                                <a:lnTo>
                                  <a:pt x="1933067" y="0"/>
                                </a:lnTo>
                                <a:lnTo>
                                  <a:pt x="1933067" y="176759"/>
                                </a:lnTo>
                                <a:lnTo>
                                  <a:pt x="0" y="17675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19" name="Rectangle 619"/>
                        <wps:cNvSpPr/>
                        <wps:spPr>
                          <a:xfrm>
                            <a:off x="5409007" y="2276729"/>
                            <a:ext cx="56314" cy="226001"/>
                          </a:xfrm>
                          <a:prstGeom prst="rect">
                            <a:avLst/>
                          </a:prstGeom>
                          <a:ln>
                            <a:noFill/>
                          </a:ln>
                        </wps:spPr>
                        <wps:txbx>
                          <w:txbxContent>
                            <w:p w14:paraId="16458754"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670" name="Shape 6670"/>
                        <wps:cNvSpPr/>
                        <wps:spPr>
                          <a:xfrm>
                            <a:off x="6375477" y="2271420"/>
                            <a:ext cx="582473" cy="2576195"/>
                          </a:xfrm>
                          <a:custGeom>
                            <a:avLst/>
                            <a:gdLst/>
                            <a:ahLst/>
                            <a:cxnLst/>
                            <a:rect l="0" t="0" r="0" b="0"/>
                            <a:pathLst>
                              <a:path w="582473" h="2576195">
                                <a:moveTo>
                                  <a:pt x="0" y="0"/>
                                </a:moveTo>
                                <a:lnTo>
                                  <a:pt x="582473" y="0"/>
                                </a:lnTo>
                                <a:lnTo>
                                  <a:pt x="582473" y="2576195"/>
                                </a:lnTo>
                                <a:lnTo>
                                  <a:pt x="0" y="2576195"/>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71" name="Shape 6671"/>
                        <wps:cNvSpPr/>
                        <wps:spPr>
                          <a:xfrm>
                            <a:off x="6375477" y="2271420"/>
                            <a:ext cx="582473" cy="176759"/>
                          </a:xfrm>
                          <a:custGeom>
                            <a:avLst/>
                            <a:gdLst/>
                            <a:ahLst/>
                            <a:cxnLst/>
                            <a:rect l="0" t="0" r="0" b="0"/>
                            <a:pathLst>
                              <a:path w="582473" h="176759">
                                <a:moveTo>
                                  <a:pt x="0" y="0"/>
                                </a:moveTo>
                                <a:lnTo>
                                  <a:pt x="582473" y="0"/>
                                </a:lnTo>
                                <a:lnTo>
                                  <a:pt x="582473" y="176759"/>
                                </a:lnTo>
                                <a:lnTo>
                                  <a:pt x="0" y="176759"/>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22" name="Rectangle 622"/>
                        <wps:cNvSpPr/>
                        <wps:spPr>
                          <a:xfrm>
                            <a:off x="6375477" y="2276729"/>
                            <a:ext cx="56314" cy="226001"/>
                          </a:xfrm>
                          <a:prstGeom prst="rect">
                            <a:avLst/>
                          </a:prstGeom>
                          <a:ln>
                            <a:noFill/>
                          </a:ln>
                        </wps:spPr>
                        <wps:txbx>
                          <w:txbxContent>
                            <w:p w14:paraId="3DD0CD93"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23" name="Rectangle 623"/>
                        <wps:cNvSpPr/>
                        <wps:spPr>
                          <a:xfrm>
                            <a:off x="0" y="4852949"/>
                            <a:ext cx="56314" cy="226002"/>
                          </a:xfrm>
                          <a:prstGeom prst="rect">
                            <a:avLst/>
                          </a:prstGeom>
                          <a:ln>
                            <a:noFill/>
                          </a:ln>
                        </wps:spPr>
                        <wps:txbx>
                          <w:txbxContent>
                            <w:p w14:paraId="4951D899"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pic:pic xmlns:pic="http://schemas.openxmlformats.org/drawingml/2006/picture">
                        <pic:nvPicPr>
                          <pic:cNvPr id="628" name="Picture 628"/>
                          <pic:cNvPicPr/>
                        </pic:nvPicPr>
                        <pic:blipFill>
                          <a:blip r:embed="rId34"/>
                          <a:stretch>
                            <a:fillRect/>
                          </a:stretch>
                        </pic:blipFill>
                        <pic:spPr>
                          <a:xfrm>
                            <a:off x="21285" y="765048"/>
                            <a:ext cx="6917690" cy="3552825"/>
                          </a:xfrm>
                          <a:prstGeom prst="rect">
                            <a:avLst/>
                          </a:prstGeom>
                        </pic:spPr>
                      </pic:pic>
                    </wpg:wgp>
                  </a:graphicData>
                </a:graphic>
              </wp:inline>
            </w:drawing>
          </mc:Choice>
          <mc:Fallback>
            <w:pict>
              <v:group w14:anchorId="03D22632" id="Group 5297" o:spid="_x0000_s1136" style="width:547.85pt;height:395.5pt;mso-position-horizontal-relative:char;mso-position-vertical-relative:line" coordsize="69579,502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N6KKK+XP7Y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">
                <v:shape id="Shape 6651" o:spid="_x0000_s1137" style="position:absolute;width:5791;height:22713;visibility:visible;mso-wrap-style:square;v-text-anchor:top" coordsize="579120,22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" path="m,l579120,r,2271395l,2271395,,e" fillcolor="#bc4e4d" stroked="f" strokeweight="0">
                  <v:stroke miterlimit="83231f" joinstyle="miter"/>
                  <v:path arrowok="t" textboxrect="0,0,579120,2271395"/>
                </v:shape>
                <v:shape id="Shape 6652" o:spid="_x0000_s1138" style="position:absolute;top:1;width:5791;height:1768;visibility:visible;mso-wrap-style:square;v-text-anchor:top" coordsize="579120,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" path="m,l579120,r,176784l,176784,,e" fillcolor="#bc4e4d" stroked="f" strokeweight="0">
                  <v:stroke miterlimit="83231f" joinstyle="miter"/>
                  <v:path arrowok="t" textboxrect="0,0,579120,176784"/>
                </v:shape>
                <v:rect id="Rectangle 593" o:spid="_x0000_s1139" style="position:absolute;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7D53329B" w14:textId="77777777" w:rsidR="00883066" w:rsidRDefault="00883066" w:rsidP="00883066">
                        <w:pPr>
                          <w:spacing w:after="160" w:line="259" w:lineRule="auto"/>
                        </w:pPr>
                        <w:r>
                          <w:rPr>
                            <w:color w:val="FF0000"/>
                          </w:rPr>
                          <w:t xml:space="preserve"> </w:t>
                        </w:r>
                      </w:p>
                    </w:txbxContent>
                  </v:textbox>
                </v:rect>
                <v:shape id="Shape 6653" o:spid="_x0000_s1140" style="position:absolute;top:1769;width:5791;height:1737;visibility:visible;mso-wrap-style:square;v-text-anchor:top" coordsize="57912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" path="m,l579120,r,173736l,173736,,e" fillcolor="#bc4e4d" stroked="f" strokeweight="0">
                  <v:stroke miterlimit="83231f" joinstyle="miter"/>
                  <v:path arrowok="t" textboxrect="0,0,579120,173736"/>
                </v:shape>
                <v:rect id="Rectangle 595" o:spid="_x0000_s1141" style="position:absolute;top:18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79697897" w14:textId="77777777" w:rsidR="00883066" w:rsidRDefault="00883066" w:rsidP="00883066">
                        <w:pPr>
                          <w:spacing w:after="160" w:line="259" w:lineRule="auto"/>
                        </w:pPr>
                        <w:r>
                          <w:rPr>
                            <w:color w:val="FF0000"/>
                          </w:rPr>
                          <w:t xml:space="preserve"> </w:t>
                        </w:r>
                      </w:p>
                    </w:txbxContent>
                  </v:textbox>
                </v:rect>
                <v:shape id="Shape 6654" o:spid="_x0000_s1142" style="position:absolute;left:5791;width:19333;height:22713;visibility:visible;mso-wrap-style:square;v-text-anchor:top" coordsize="1933321,22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" path="m,l1933321,r,2271395l,2271395,,e" fillcolor="#bc4e4d" stroked="f" strokeweight="0">
                  <v:stroke miterlimit="83231f" joinstyle="miter"/>
                  <v:path arrowok="t" textboxrect="0,0,1933321,2271395"/>
                </v:shape>
                <v:shape id="Shape 6655" o:spid="_x0000_s1143" style="position:absolute;left:5791;top:10488;width:19333;height:1738;visibility:visible;mso-wrap-style:square;v-text-anchor:top" coordsize="1933321,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" path="m,l1933321,r,173736l,173736,,e" fillcolor="#bc4e4d" stroked="f" strokeweight="0">
                  <v:stroke miterlimit="83231f" joinstyle="miter"/>
                  <v:path arrowok="t" textboxrect="0,0,1933321,173736"/>
                </v:shape>
                <v:rect id="Rectangle 598" o:spid="_x0000_s1144" style="position:absolute;left:15456;top:105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79E08B1B" w14:textId="77777777" w:rsidR="00883066" w:rsidRDefault="00883066" w:rsidP="00883066">
                        <w:pPr>
                          <w:spacing w:after="160" w:line="259" w:lineRule="auto"/>
                        </w:pPr>
                        <w:r>
                          <w:rPr>
                            <w:color w:val="FF0000"/>
                          </w:rPr>
                          <w:t xml:space="preserve"> </w:t>
                        </w:r>
                      </w:p>
                    </w:txbxContent>
                  </v:textbox>
                </v:rect>
                <v:shape id="Shape 6656" o:spid="_x0000_s1145" style="position:absolute;left:25125;width:19300;height:22713;visibility:visible;mso-wrap-style:square;v-text-anchor:top" coordsize="1930019,22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" path="m,l1930019,r,2271395l,2271395,,e" fillcolor="#bc4e4d" stroked="f" strokeweight="0">
                  <v:stroke miterlimit="83231f" joinstyle="miter"/>
                  <v:path arrowok="t" textboxrect="0,0,1930019,2271395"/>
                </v:shape>
                <v:shape id="Shape 6657" o:spid="_x0000_s1146" style="position:absolute;left:25125;top:10488;width:19300;height:1738;visibility:visible;mso-wrap-style:square;v-text-anchor:top" coordsize="1930019,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" path="m,l1930019,r,173736l,173736,,e" fillcolor="#bc4e4d" stroked="f" strokeweight="0">
                  <v:stroke miterlimit="83231f" joinstyle="miter"/>
                  <v:path arrowok="t" textboxrect="0,0,1930019,173736"/>
                </v:shape>
                <v:rect id="Rectangle 601" o:spid="_x0000_s1147" style="position:absolute;left:34789;top:10542;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26659315" w14:textId="77777777" w:rsidR="00883066" w:rsidRDefault="00883066" w:rsidP="00883066">
                        <w:pPr>
                          <w:spacing w:after="160" w:line="259" w:lineRule="auto"/>
                        </w:pPr>
                        <w:r>
                          <w:rPr>
                            <w:color w:val="FFFFFF"/>
                          </w:rPr>
                          <w:t xml:space="preserve"> </w:t>
                        </w:r>
                      </w:p>
                    </w:txbxContent>
                  </v:textbox>
                </v:rect>
                <v:shape id="Shape 6658" o:spid="_x0000_s1148" style="position:absolute;left:44424;width:19330;height:22713;visibility:visible;mso-wrap-style:square;v-text-anchor:top" coordsize="1933067,22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" path="m,l1933067,r,2271395l,2271395,,e" fillcolor="#bc4e4d" stroked="f" strokeweight="0">
                  <v:stroke miterlimit="83231f" joinstyle="miter"/>
                  <v:path arrowok="t" textboxrect="0,0,1933067,2271395"/>
                </v:shape>
                <v:shape id="Shape 6659" o:spid="_x0000_s1149" style="position:absolute;left:44424;top:1;width:19330;height:1768;visibility:visible;mso-wrap-style:square;v-text-anchor:top" coordsize="1933067,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" path="m,l1933067,r,176784l,176784,,e" fillcolor="#bc4e4d" stroked="f" strokeweight="0">
                  <v:stroke miterlimit="83231f" joinstyle="miter"/>
                  <v:path arrowok="t" textboxrect="0,0,1933067,176784"/>
                </v:shape>
                <v:rect id="Rectangle 604" o:spid="_x0000_s1150" style="position:absolute;left:54090;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B10B4D1" w14:textId="77777777" w:rsidR="00883066" w:rsidRDefault="00883066" w:rsidP="00883066">
                        <w:pPr>
                          <w:spacing w:after="160" w:line="259" w:lineRule="auto"/>
                        </w:pPr>
                        <w:r>
                          <w:rPr>
                            <w:color w:val="FFFFFF"/>
                          </w:rPr>
                          <w:t xml:space="preserve"> </w:t>
                        </w:r>
                      </w:p>
                    </w:txbxContent>
                  </v:textbox>
                </v:rect>
                <v:shape id="Shape 6660" o:spid="_x0000_s1151" style="position:absolute;left:63754;width:5825;height:22713;visibility:visible;mso-wrap-style:square;v-text-anchor:top" coordsize="582473,22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" path="m,l582473,r,2271395l,2271395,,e" fillcolor="#bc4e4d" stroked="f" strokeweight="0">
                  <v:stroke miterlimit="83231f" joinstyle="miter"/>
                  <v:path arrowok="t" textboxrect="0,0,582473,2271395"/>
                </v:shape>
                <v:shape id="Shape 6661" o:spid="_x0000_s1152" style="position:absolute;left:63754;top:1;width:5825;height:1768;visibility:visible;mso-wrap-style:square;v-text-anchor:top" coordsize="582473,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" path="m,l582473,r,176784l,176784,,e" fillcolor="#bc4e4d" stroked="f" strokeweight="0">
                  <v:stroke miterlimit="83231f" joinstyle="miter"/>
                  <v:path arrowok="t" textboxrect="0,0,582473,176784"/>
                </v:shape>
                <v:rect id="Rectangle 607" o:spid="_x0000_s1153" style="position:absolute;left:63754;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686591B6" w14:textId="77777777" w:rsidR="00883066" w:rsidRDefault="00883066" w:rsidP="00883066">
                        <w:pPr>
                          <w:spacing w:after="160" w:line="259" w:lineRule="auto"/>
                        </w:pPr>
                        <w:r>
                          <w:rPr>
                            <w:color w:val="FFFFFF"/>
                          </w:rPr>
                          <w:t xml:space="preserve"> </w:t>
                        </w:r>
                      </w:p>
                    </w:txbxContent>
                  </v:textbox>
                </v:rect>
                <v:shape id="Shape 6662" o:spid="_x0000_s1154" style="position:absolute;top:22714;width:5791;height:25762;visibility:visible;mso-wrap-style:square;v-text-anchor:top" coordsize="579120,257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" path="m,l579120,r,2576195l,2576195,,e" fillcolor="#bc4e4d" stroked="f" strokeweight="0">
                  <v:stroke miterlimit="83231f" joinstyle="miter"/>
                  <v:path arrowok="t" textboxrect="0,0,579120,2576195"/>
                </v:shape>
                <v:shape id="Shape 6663" o:spid="_x0000_s1155" style="position:absolute;top:22714;width:5791;height:1767;visibility:visible;mso-wrap-style:square;v-text-anchor:top" coordsize="579120,1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" path="m,l579120,r,176759l,176759,,e" fillcolor="#bc4e4d" stroked="f" strokeweight="0">
                  <v:stroke miterlimit="83231f" joinstyle="miter"/>
                  <v:path arrowok="t" textboxrect="0,0,579120,176759"/>
                </v:shape>
                <v:rect id="Rectangle 610" o:spid="_x0000_s1156" style="position:absolute;top:227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12F3849B" w14:textId="77777777" w:rsidR="00883066" w:rsidRDefault="00883066" w:rsidP="00883066">
                        <w:pPr>
                          <w:spacing w:after="160" w:line="259" w:lineRule="auto"/>
                        </w:pPr>
                        <w:r>
                          <w:rPr>
                            <w:color w:val="FFFFFF"/>
                          </w:rPr>
                          <w:t xml:space="preserve"> </w:t>
                        </w:r>
                      </w:p>
                    </w:txbxContent>
                  </v:textbox>
                </v:rect>
                <v:shape id="Shape 6664" o:spid="_x0000_s1157" style="position:absolute;left:5791;top:22714;width:19333;height:25762;visibility:visible;mso-wrap-style:square;v-text-anchor:top" coordsize="1933321,257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" path="m,l1933321,r,2576195l,2576195,,e" fillcolor="#bc4e4d" stroked="f" strokeweight="0">
                  <v:stroke miterlimit="83231f" joinstyle="miter"/>
                  <v:path arrowok="t" textboxrect="0,0,1933321,2576195"/>
                </v:shape>
                <v:shape id="Shape 6665" o:spid="_x0000_s1158" style="position:absolute;left:5791;top:22714;width:19333;height:1767;visibility:visible;mso-wrap-style:square;v-text-anchor:top" coordsize="1933321,1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" path="m,l1933321,r,176759l,176759,,e" fillcolor="#bc4e4d" stroked="f" strokeweight="0">
                  <v:stroke miterlimit="83231f" joinstyle="miter"/>
                  <v:path arrowok="t" textboxrect="0,0,1933321,176759"/>
                </v:shape>
                <v:rect id="Rectangle 613" o:spid="_x0000_s1159" style="position:absolute;left:5791;top:227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740C56AB" w14:textId="77777777" w:rsidR="00883066" w:rsidRDefault="00883066" w:rsidP="00883066">
                        <w:pPr>
                          <w:spacing w:after="160" w:line="259" w:lineRule="auto"/>
                        </w:pPr>
                        <w:r>
                          <w:rPr>
                            <w:color w:val="FFFFFF"/>
                          </w:rPr>
                          <w:t xml:space="preserve"> </w:t>
                        </w:r>
                      </w:p>
                    </w:txbxContent>
                  </v:textbox>
                </v:rect>
                <v:shape id="Shape 6666" o:spid="_x0000_s1160" style="position:absolute;left:25125;top:22714;width:19300;height:25762;visibility:visible;mso-wrap-style:square;v-text-anchor:top" coordsize="1930019,257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" path="m,l1930019,r,2576195l,2576195,,e" fillcolor="#bc4e4d" stroked="f" strokeweight="0">
                  <v:stroke miterlimit="83231f" joinstyle="miter"/>
                  <v:path arrowok="t" textboxrect="0,0,1930019,2576195"/>
                </v:shape>
                <v:shape id="Shape 6667" o:spid="_x0000_s1161" style="position:absolute;left:25125;top:22714;width:19300;height:1767;visibility:visible;mso-wrap-style:square;v-text-anchor:top" coordsize="1930019,1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" path="m,l1930019,r,176759l,176759,,e" fillcolor="#bc4e4d" stroked="f" strokeweight="0">
                  <v:stroke miterlimit="83231f" joinstyle="miter"/>
                  <v:path arrowok="t" textboxrect="0,0,1930019,176759"/>
                </v:shape>
                <v:rect id="Rectangle 616" o:spid="_x0000_s1162" style="position:absolute;left:34789;top:2276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164B70B2" w14:textId="77777777" w:rsidR="00883066" w:rsidRDefault="00883066" w:rsidP="00883066">
                        <w:pPr>
                          <w:spacing w:after="160" w:line="259" w:lineRule="auto"/>
                        </w:pPr>
                        <w:r>
                          <w:rPr>
                            <w:color w:val="FFFFFF"/>
                          </w:rPr>
                          <w:t xml:space="preserve"> </w:t>
                        </w:r>
                      </w:p>
                    </w:txbxContent>
                  </v:textbox>
                </v:rect>
                <v:shape id="Shape 6668" o:spid="_x0000_s1163" style="position:absolute;left:44424;top:22714;width:19330;height:25762;visibility:visible;mso-wrap-style:square;v-text-anchor:top" coordsize="1933067,257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" path="m,l1933067,r,2576195l,2576195,,e" fillcolor="#bc4e4d" stroked="f" strokeweight="0">
                  <v:stroke miterlimit="83231f" joinstyle="miter"/>
                  <v:path arrowok="t" textboxrect="0,0,1933067,2576195"/>
                </v:shape>
                <v:shape id="Shape 6669" o:spid="_x0000_s1164" style="position:absolute;left:44424;top:22714;width:19330;height:1767;visibility:visible;mso-wrap-style:square;v-text-anchor:top" coordsize="1933067,1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" path="m,l1933067,r,176759l,176759,,e" fillcolor="#bc4e4d" stroked="f" strokeweight="0">
                  <v:stroke miterlimit="83231f" joinstyle="miter"/>
                  <v:path arrowok="t" textboxrect="0,0,1933067,176759"/>
                </v:shape>
                <v:rect id="Rectangle 619" o:spid="_x0000_s1165" style="position:absolute;left:54090;top:227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16458754" w14:textId="77777777" w:rsidR="00883066" w:rsidRDefault="00883066" w:rsidP="00883066">
                        <w:pPr>
                          <w:spacing w:after="160" w:line="259" w:lineRule="auto"/>
                        </w:pPr>
                        <w:r>
                          <w:rPr>
                            <w:color w:val="FFFFFF"/>
                          </w:rPr>
                          <w:t xml:space="preserve"> </w:t>
                        </w:r>
                      </w:p>
                    </w:txbxContent>
                  </v:textbox>
                </v:rect>
                <v:shape id="Shape 6670" o:spid="_x0000_s1166" style="position:absolute;left:63754;top:22714;width:5825;height:25762;visibility:visible;mso-wrap-style:square;v-text-anchor:top" coordsize="582473,257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" path="m,l582473,r,2576195l,2576195,,e" fillcolor="#bc4e4d" stroked="f" strokeweight="0">
                  <v:stroke miterlimit="83231f" joinstyle="miter"/>
                  <v:path arrowok="t" textboxrect="0,0,582473,2576195"/>
                </v:shape>
                <v:shape id="Shape 6671" o:spid="_x0000_s1167" style="position:absolute;left:63754;top:22714;width:5825;height:1767;visibility:visible;mso-wrap-style:square;v-text-anchor:top" coordsize="582473,1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" path="m,l582473,r,176759l,176759,,e" fillcolor="#bc4e4d" stroked="f" strokeweight="0">
                  <v:stroke miterlimit="83231f" joinstyle="miter"/>
                  <v:path arrowok="t" textboxrect="0,0,582473,176759"/>
                </v:shape>
                <v:rect id="Rectangle 622" o:spid="_x0000_s1168" style="position:absolute;left:63754;top:227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3DD0CD93" w14:textId="77777777" w:rsidR="00883066" w:rsidRDefault="00883066" w:rsidP="00883066">
                        <w:pPr>
                          <w:spacing w:after="160" w:line="259" w:lineRule="auto"/>
                        </w:pPr>
                        <w:r>
                          <w:rPr>
                            <w:color w:val="FFFFFF"/>
                          </w:rPr>
                          <w:t xml:space="preserve"> </w:t>
                        </w:r>
                      </w:p>
                    </w:txbxContent>
                  </v:textbox>
                </v:rect>
                <v:rect id="Rectangle 623" o:spid="_x0000_s1169" style="position:absolute;top:485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14:paraId="4951D899" w14:textId="77777777" w:rsidR="00883066" w:rsidRDefault="00883066" w:rsidP="00883066">
                        <w:pPr>
                          <w:spacing w:after="160" w:line="259" w:lineRule="auto"/>
                        </w:pPr>
                        <w:r>
                          <w:rPr>
                            <w:color w:val="FFFFFF"/>
                          </w:rPr>
                          <w:t xml:space="preserve"> </w:t>
                        </w:r>
                      </w:p>
                    </w:txbxContent>
                  </v:textbox>
                </v:rect>
                <v:shape id="Picture 628" o:spid="_x0000_s1170" type="#_x0000_t75" style="position:absolute;left:212;top:7650;width:69177;height:35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">
                  <v:imagedata r:id="rId35" o:title=""/>
                </v:shape>
                <w10:anchorlock/>
              </v:group>
            </w:pict>
          </mc:Fallback>
        </mc:AlternateContent>
      </w:r>
    </w:p>
    <w:p w14:paraId="1709F17C" w14:textId="2845FD0B" w:rsidR="00883066" w:rsidRDefault="00883066" w:rsidP="00883066">
      <w:pPr>
        <w:spacing w:line="259" w:lineRule="auto"/>
        <w:rPr>
          <w:color w:val="FFFFFF"/>
        </w:rPr>
      </w:pPr>
      <w:r>
        <w:rPr>
          <w:color w:val="FFFFFF"/>
        </w:rPr>
        <w:t xml:space="preserve"> </w:t>
      </w:r>
    </w:p>
    <w:p w14:paraId="20094579" w14:textId="1EBAE875" w:rsidR="006F1EAD" w:rsidRDefault="006F1EAD" w:rsidP="00883066">
      <w:pPr>
        <w:spacing w:line="259" w:lineRule="auto"/>
        <w:rPr>
          <w:color w:val="FFFFFF"/>
        </w:rPr>
      </w:pPr>
    </w:p>
    <w:p w14:paraId="03749E82" w14:textId="2BF19813" w:rsidR="006F1EAD" w:rsidRDefault="006F1EAD" w:rsidP="00883066">
      <w:pPr>
        <w:spacing w:line="259" w:lineRule="auto"/>
        <w:rPr>
          <w:color w:val="FFFFFF"/>
        </w:rPr>
      </w:pPr>
    </w:p>
    <w:p w14:paraId="6E63E93E" w14:textId="09F7CF49" w:rsidR="006F1EAD" w:rsidRDefault="006F1EAD" w:rsidP="00883066">
      <w:pPr>
        <w:spacing w:line="259" w:lineRule="auto"/>
        <w:rPr>
          <w:color w:val="FFFFFF"/>
        </w:rPr>
      </w:pPr>
    </w:p>
    <w:p w14:paraId="02D7DC65" w14:textId="2E2EBD00" w:rsidR="006F1EAD" w:rsidRDefault="006F1EAD" w:rsidP="00883066">
      <w:pPr>
        <w:spacing w:line="259" w:lineRule="auto"/>
        <w:rPr>
          <w:color w:val="FFFFFF"/>
        </w:rPr>
      </w:pPr>
    </w:p>
    <w:p w14:paraId="52156638" w14:textId="77777777" w:rsidR="006F1EAD" w:rsidRDefault="006F1EAD" w:rsidP="00883066">
      <w:pPr>
        <w:spacing w:line="259" w:lineRule="auto"/>
      </w:pPr>
    </w:p>
    <w:p w14:paraId="7381D85E" w14:textId="77777777" w:rsidR="00883066" w:rsidRDefault="00883066" w:rsidP="00883066">
      <w:pPr>
        <w:spacing w:after="130" w:line="259" w:lineRule="auto"/>
        <w:ind w:left="907"/>
      </w:pPr>
      <w:r>
        <w:rPr>
          <w:rFonts w:ascii="Calibri" w:eastAsia="Calibri" w:hAnsi="Calibri" w:cs="Calibri"/>
          <w:noProof/>
          <w:sz w:val="22"/>
        </w:rPr>
        <mc:AlternateContent>
          <mc:Choice Requires="wpg">
            <w:drawing>
              <wp:inline distT="0" distB="0" distL="0" distR="0" wp14:anchorId="7247974E" wp14:editId="3F848851">
                <wp:extent cx="5775071" cy="27432"/>
                <wp:effectExtent l="0" t="0" r="0" b="0"/>
                <wp:docPr id="5470" name="Group 5470"/>
                <wp:cNvGraphicFramePr/>
                <a:graphic xmlns:a="http://schemas.openxmlformats.org/drawingml/2006/main">
                  <a:graphicData uri="http://schemas.microsoft.com/office/word/2010/wordprocessingGroup">
                    <wpg:wgp>
                      <wpg:cNvGrpSpPr/>
                      <wpg:grpSpPr>
                        <a:xfrm>
                          <a:off x="0" y="0"/>
                          <a:ext cx="5775071" cy="27432"/>
                          <a:chOff x="0" y="0"/>
                          <a:chExt cx="5775071" cy="27432"/>
                        </a:xfrm>
                      </wpg:grpSpPr>
                      <wps:wsp>
                        <wps:cNvPr id="6693" name="Shape 6693"/>
                        <wps:cNvSpPr/>
                        <wps:spPr>
                          <a:xfrm>
                            <a:off x="0" y="0"/>
                            <a:ext cx="5775071" cy="27432"/>
                          </a:xfrm>
                          <a:custGeom>
                            <a:avLst/>
                            <a:gdLst/>
                            <a:ahLst/>
                            <a:cxnLst/>
                            <a:rect l="0" t="0" r="0" b="0"/>
                            <a:pathLst>
                              <a:path w="5775071" h="27432">
                                <a:moveTo>
                                  <a:pt x="0" y="0"/>
                                </a:moveTo>
                                <a:lnTo>
                                  <a:pt x="5775071" y="0"/>
                                </a:lnTo>
                                <a:lnTo>
                                  <a:pt x="5775071" y="27432"/>
                                </a:lnTo>
                                <a:lnTo>
                                  <a:pt x="0" y="27432"/>
                                </a:lnTo>
                                <a:lnTo>
                                  <a:pt x="0" y="0"/>
                                </a:lnTo>
                              </a:path>
                            </a:pathLst>
                          </a:custGeom>
                          <a:ln w="0" cap="flat">
                            <a:miter lim="127000"/>
                          </a:ln>
                        </wps:spPr>
                        <wps:style>
                          <a:lnRef idx="0">
                            <a:srgbClr val="000000">
                              <a:alpha val="0"/>
                            </a:srgbClr>
                          </a:lnRef>
                          <a:fillRef idx="1">
                            <a:srgbClr val="5E5E5E"/>
                          </a:fillRef>
                          <a:effectRef idx="0">
                            <a:scrgbClr r="0" g="0" b="0"/>
                          </a:effectRef>
                          <a:fontRef idx="none"/>
                        </wps:style>
                        <wps:bodyPr/>
                      </wps:wsp>
                    </wpg:wgp>
                  </a:graphicData>
                </a:graphic>
              </wp:inline>
            </w:drawing>
          </mc:Choice>
          <mc:Fallback>
            <w:pict>
              <v:group w14:anchorId="45CF077B" id="Group 5470" o:spid="_x0000_s1026" style="width:454.75pt;height:2.15pt;mso-position-horizontal-relative:char;mso-position-vertical-relative:line" coordsize="57750,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">
                <v:shape id="Shape 6693" o:spid="_x0000_s1027" style="position:absolute;width:57750;height:274;visibility:visible;mso-wrap-style:square;v-text-anchor:top" coordsize="5775071,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" path="m,l5775071,r,27432l,27432,,e" fillcolor="#5e5e5e" stroked="f" strokeweight="0">
                  <v:stroke miterlimit="83231f" joinstyle="miter"/>
                  <v:path arrowok="t" textboxrect="0,0,5775071,27432"/>
                </v:shape>
                <w10:anchorlock/>
              </v:group>
            </w:pict>
          </mc:Fallback>
        </mc:AlternateContent>
      </w:r>
    </w:p>
    <w:p w14:paraId="57568270" w14:textId="192E7090" w:rsidR="00883066" w:rsidRDefault="00883066" w:rsidP="006F1EAD">
      <w:pPr>
        <w:pStyle w:val="Heading3"/>
      </w:pPr>
      <w:r>
        <w:rPr>
          <w:rFonts w:ascii="Calibri" w:eastAsia="Calibri" w:hAnsi="Calibri" w:cs="Calibri"/>
          <w:sz w:val="22"/>
        </w:rPr>
        <w:tab/>
      </w:r>
      <w:r>
        <w:rPr>
          <w:color w:val="FFFFFF"/>
          <w:sz w:val="43"/>
          <w:vertAlign w:val="superscript"/>
        </w:rPr>
        <w:t xml:space="preserve"> </w:t>
      </w:r>
      <w:r>
        <w:t xml:space="preserve">MANAGER LEVEL </w:t>
      </w:r>
      <w:r>
        <w:tab/>
      </w:r>
      <w:r>
        <w:rPr>
          <w:color w:val="FFFFFF"/>
          <w:sz w:val="37"/>
          <w:vertAlign w:val="superscript"/>
        </w:rPr>
        <w:t xml:space="preserve"> </w:t>
      </w:r>
    </w:p>
    <w:p w14:paraId="2CD6D8EE" w14:textId="77777777" w:rsidR="00883066" w:rsidRPr="00883066" w:rsidRDefault="00883066" w:rsidP="00883066">
      <w:pPr>
        <w:spacing w:after="15" w:line="259" w:lineRule="auto"/>
        <w:ind w:left="907"/>
        <w:rPr>
          <w:color w:val="auto"/>
        </w:rPr>
      </w:pPr>
      <w:r w:rsidRPr="00883066">
        <w:rPr>
          <w:color w:val="auto"/>
        </w:rPr>
        <w:t xml:space="preserve"> </w:t>
      </w:r>
    </w:p>
    <w:p w14:paraId="494CFEEC" w14:textId="77777777" w:rsidR="00883066" w:rsidRPr="006F1EAD" w:rsidRDefault="00883066" w:rsidP="00883066">
      <w:pPr>
        <w:ind w:left="907"/>
        <w:rPr>
          <w:rFonts w:ascii="Lucida Fax" w:hAnsi="Lucida Fax"/>
          <w:color w:val="auto"/>
        </w:rPr>
      </w:pPr>
      <w:r w:rsidRPr="006F1EAD">
        <w:rPr>
          <w:rFonts w:ascii="Lucida Fax" w:hAnsi="Lucida Fax"/>
          <w:color w:val="auto"/>
        </w:rPr>
        <w:t xml:space="preserve">As a Manager. When you login the first thing you will see is the manager dashboard along with all the options of guards and employees. </w:t>
      </w:r>
    </w:p>
    <w:p w14:paraId="29DC831F" w14:textId="77777777" w:rsidR="00883066" w:rsidRPr="006F1EAD" w:rsidRDefault="00883066" w:rsidP="00883066">
      <w:pPr>
        <w:spacing w:line="259" w:lineRule="auto"/>
        <w:ind w:left="907"/>
        <w:rPr>
          <w:rFonts w:ascii="Lucida Fax" w:hAnsi="Lucida Fax"/>
          <w:color w:val="auto"/>
        </w:rPr>
      </w:pPr>
      <w:r w:rsidRPr="006F1EAD">
        <w:rPr>
          <w:rFonts w:ascii="Lucida Fax" w:hAnsi="Lucida Fax"/>
          <w:color w:val="auto"/>
        </w:rPr>
        <w:t xml:space="preserve"> </w:t>
      </w:r>
    </w:p>
    <w:p w14:paraId="0B9EF882" w14:textId="29638376" w:rsidR="00883066" w:rsidRPr="006F1EAD" w:rsidRDefault="00883066" w:rsidP="00883066">
      <w:pPr>
        <w:ind w:left="907"/>
        <w:rPr>
          <w:rFonts w:ascii="Lucida Fax" w:hAnsi="Lucida Fax"/>
          <w:color w:val="auto"/>
        </w:rPr>
      </w:pPr>
      <w:r w:rsidRPr="006F1EAD">
        <w:rPr>
          <w:rFonts w:ascii="Lucida Fax" w:hAnsi="Lucida Fax"/>
          <w:color w:val="auto"/>
        </w:rPr>
        <w:t xml:space="preserve">Managers have </w:t>
      </w:r>
      <w:r w:rsidR="006F1EAD" w:rsidRPr="006F1EAD">
        <w:rPr>
          <w:rFonts w:ascii="Lucida Fax" w:hAnsi="Lucida Fax"/>
          <w:color w:val="auto"/>
        </w:rPr>
        <w:t>an</w:t>
      </w:r>
      <w:bookmarkStart w:id="5" w:name="_GoBack"/>
      <w:bookmarkEnd w:id="5"/>
      <w:r w:rsidRPr="006F1EAD">
        <w:rPr>
          <w:rFonts w:ascii="Lucida Fax" w:hAnsi="Lucida Fax"/>
          <w:color w:val="auto"/>
        </w:rPr>
        <w:t xml:space="preserve"> option to search a user by employee id and view all his entrys or see and delete entrys using a date </w:t>
      </w:r>
    </w:p>
    <w:p w14:paraId="6CB04833" w14:textId="77777777" w:rsidR="00883066" w:rsidRPr="006F1EAD" w:rsidRDefault="00883066" w:rsidP="00883066">
      <w:pPr>
        <w:spacing w:line="259" w:lineRule="auto"/>
        <w:ind w:left="907"/>
        <w:rPr>
          <w:rFonts w:ascii="Lucida Fax" w:hAnsi="Lucida Fax"/>
          <w:color w:val="auto"/>
        </w:rPr>
      </w:pPr>
      <w:r w:rsidRPr="006F1EAD">
        <w:rPr>
          <w:rFonts w:ascii="Lucida Fax" w:hAnsi="Lucida Fax"/>
          <w:color w:val="auto"/>
        </w:rPr>
        <w:t xml:space="preserve"> </w:t>
      </w:r>
    </w:p>
    <w:p w14:paraId="41CEB67A" w14:textId="77777777" w:rsidR="00883066" w:rsidRPr="006F1EAD" w:rsidRDefault="00883066" w:rsidP="00883066">
      <w:pPr>
        <w:spacing w:after="649"/>
        <w:ind w:left="907"/>
        <w:rPr>
          <w:rFonts w:ascii="Lucida Fax" w:hAnsi="Lucida Fax"/>
          <w:color w:val="auto"/>
        </w:rPr>
      </w:pPr>
      <w:r w:rsidRPr="006F1EAD">
        <w:rPr>
          <w:rFonts w:ascii="Lucida Fax" w:hAnsi="Lucida Fax"/>
          <w:color w:val="auto"/>
        </w:rPr>
        <w:t xml:space="preserve">Managers are the only ones to have the option to delete Users </w:t>
      </w:r>
    </w:p>
    <w:p w14:paraId="323B3A2B" w14:textId="77777777" w:rsidR="00883066" w:rsidRDefault="00883066" w:rsidP="00883066">
      <w:pPr>
        <w:spacing w:after="247" w:line="259" w:lineRule="auto"/>
        <w:jc w:val="both"/>
      </w:pPr>
      <w:r w:rsidRPr="00883066">
        <w:rPr>
          <w:color w:val="auto"/>
        </w:rPr>
        <w:t xml:space="preserve"> </w:t>
      </w:r>
      <w:r w:rsidRPr="00883066">
        <w:rPr>
          <w:color w:val="auto"/>
        </w:rPr>
        <w:tab/>
        <w:t xml:space="preserve"> </w:t>
      </w:r>
      <w:r w:rsidRPr="00883066">
        <w:rPr>
          <w:color w:val="auto"/>
        </w:rPr>
        <w:tab/>
        <w:t xml:space="preserve"> </w:t>
      </w:r>
      <w:r w:rsidRPr="00883066">
        <w:rPr>
          <w:color w:val="auto"/>
        </w:rPr>
        <w:tab/>
        <w:t xml:space="preserve"> </w:t>
      </w:r>
      <w:r w:rsidRPr="00883066">
        <w:rPr>
          <w:color w:val="auto"/>
        </w:rPr>
        <w:tab/>
        <w:t xml:space="preserve"> </w:t>
      </w:r>
      <w:r w:rsidRPr="00883066">
        <w:rPr>
          <w:color w:val="auto"/>
        </w:rPr>
        <w:tab/>
      </w: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p>
    <w:p w14:paraId="253340EA" w14:textId="77777777" w:rsidR="00883066" w:rsidRDefault="00883066" w:rsidP="00883066">
      <w:pPr>
        <w:spacing w:after="6" w:line="259" w:lineRule="auto"/>
        <w:ind w:left="-128" w:right="-921"/>
      </w:pPr>
      <w:r>
        <w:rPr>
          <w:rFonts w:ascii="Calibri" w:eastAsia="Calibri" w:hAnsi="Calibri" w:cs="Calibri"/>
          <w:noProof/>
          <w:sz w:val="22"/>
        </w:rPr>
        <mc:AlternateContent>
          <mc:Choice Requires="wpg">
            <w:drawing>
              <wp:inline distT="0" distB="0" distL="0" distR="0" wp14:anchorId="5A6E645D" wp14:editId="580D34ED">
                <wp:extent cx="7084060" cy="5004588"/>
                <wp:effectExtent l="0" t="0" r="0" b="0"/>
                <wp:docPr id="5475" name="Group 5475"/>
                <wp:cNvGraphicFramePr/>
                <a:graphic xmlns:a="http://schemas.openxmlformats.org/drawingml/2006/main">
                  <a:graphicData uri="http://schemas.microsoft.com/office/word/2010/wordprocessingGroup">
                    <wpg:wgp>
                      <wpg:cNvGrpSpPr/>
                      <wpg:grpSpPr>
                        <a:xfrm>
                          <a:off x="0" y="0"/>
                          <a:ext cx="7084060" cy="5004588"/>
                          <a:chOff x="0" y="0"/>
                          <a:chExt cx="7084060" cy="5004588"/>
                        </a:xfrm>
                      </wpg:grpSpPr>
                      <wps:wsp>
                        <wps:cNvPr id="6695" name="Shape 6695"/>
                        <wps:cNvSpPr/>
                        <wps:spPr>
                          <a:xfrm>
                            <a:off x="81585" y="0"/>
                            <a:ext cx="576072" cy="2262251"/>
                          </a:xfrm>
                          <a:custGeom>
                            <a:avLst/>
                            <a:gdLst/>
                            <a:ahLst/>
                            <a:cxnLst/>
                            <a:rect l="0" t="0" r="0" b="0"/>
                            <a:pathLst>
                              <a:path w="576072" h="2262251">
                                <a:moveTo>
                                  <a:pt x="0" y="0"/>
                                </a:moveTo>
                                <a:lnTo>
                                  <a:pt x="576072" y="0"/>
                                </a:lnTo>
                                <a:lnTo>
                                  <a:pt x="576072" y="2262251"/>
                                </a:lnTo>
                                <a:lnTo>
                                  <a:pt x="0" y="22622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96" name="Shape 6696"/>
                        <wps:cNvSpPr/>
                        <wps:spPr>
                          <a:xfrm>
                            <a:off x="81585" y="127"/>
                            <a:ext cx="576072" cy="173736"/>
                          </a:xfrm>
                          <a:custGeom>
                            <a:avLst/>
                            <a:gdLst/>
                            <a:ahLst/>
                            <a:cxnLst/>
                            <a:rect l="0" t="0" r="0" b="0"/>
                            <a:pathLst>
                              <a:path w="576072" h="173736">
                                <a:moveTo>
                                  <a:pt x="0" y="0"/>
                                </a:moveTo>
                                <a:lnTo>
                                  <a:pt x="576072" y="0"/>
                                </a:lnTo>
                                <a:lnTo>
                                  <a:pt x="576072"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03" name="Rectangle 703"/>
                        <wps:cNvSpPr/>
                        <wps:spPr>
                          <a:xfrm>
                            <a:off x="81585" y="5461"/>
                            <a:ext cx="56314" cy="226001"/>
                          </a:xfrm>
                          <a:prstGeom prst="rect">
                            <a:avLst/>
                          </a:prstGeom>
                          <a:ln>
                            <a:noFill/>
                          </a:ln>
                        </wps:spPr>
                        <wps:txbx>
                          <w:txbxContent>
                            <w:p w14:paraId="6CA8C0AC"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697" name="Shape 6697"/>
                        <wps:cNvSpPr/>
                        <wps:spPr>
                          <a:xfrm>
                            <a:off x="81585" y="173863"/>
                            <a:ext cx="576072" cy="176784"/>
                          </a:xfrm>
                          <a:custGeom>
                            <a:avLst/>
                            <a:gdLst/>
                            <a:ahLst/>
                            <a:cxnLst/>
                            <a:rect l="0" t="0" r="0" b="0"/>
                            <a:pathLst>
                              <a:path w="576072" h="176784">
                                <a:moveTo>
                                  <a:pt x="0" y="0"/>
                                </a:moveTo>
                                <a:lnTo>
                                  <a:pt x="576072" y="0"/>
                                </a:lnTo>
                                <a:lnTo>
                                  <a:pt x="576072"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05" name="Rectangle 705"/>
                        <wps:cNvSpPr/>
                        <wps:spPr>
                          <a:xfrm>
                            <a:off x="81585" y="179197"/>
                            <a:ext cx="56314" cy="226001"/>
                          </a:xfrm>
                          <a:prstGeom prst="rect">
                            <a:avLst/>
                          </a:prstGeom>
                          <a:ln>
                            <a:noFill/>
                          </a:ln>
                        </wps:spPr>
                        <wps:txbx>
                          <w:txbxContent>
                            <w:p w14:paraId="5BDDADED"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698" name="Shape 6698"/>
                        <wps:cNvSpPr/>
                        <wps:spPr>
                          <a:xfrm>
                            <a:off x="657657" y="0"/>
                            <a:ext cx="1924177" cy="2262251"/>
                          </a:xfrm>
                          <a:custGeom>
                            <a:avLst/>
                            <a:gdLst/>
                            <a:ahLst/>
                            <a:cxnLst/>
                            <a:rect l="0" t="0" r="0" b="0"/>
                            <a:pathLst>
                              <a:path w="1924177" h="2262251">
                                <a:moveTo>
                                  <a:pt x="0" y="0"/>
                                </a:moveTo>
                                <a:lnTo>
                                  <a:pt x="1924177" y="0"/>
                                </a:lnTo>
                                <a:lnTo>
                                  <a:pt x="1924177" y="2262251"/>
                                </a:lnTo>
                                <a:lnTo>
                                  <a:pt x="0" y="22622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699" name="Shape 6699"/>
                        <wps:cNvSpPr/>
                        <wps:spPr>
                          <a:xfrm>
                            <a:off x="657657" y="1042797"/>
                            <a:ext cx="1924177" cy="176784"/>
                          </a:xfrm>
                          <a:custGeom>
                            <a:avLst/>
                            <a:gdLst/>
                            <a:ahLst/>
                            <a:cxnLst/>
                            <a:rect l="0" t="0" r="0" b="0"/>
                            <a:pathLst>
                              <a:path w="1924177" h="176784">
                                <a:moveTo>
                                  <a:pt x="0" y="0"/>
                                </a:moveTo>
                                <a:lnTo>
                                  <a:pt x="1924177" y="0"/>
                                </a:lnTo>
                                <a:lnTo>
                                  <a:pt x="1924177"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08" name="Rectangle 708"/>
                        <wps:cNvSpPr/>
                        <wps:spPr>
                          <a:xfrm>
                            <a:off x="1618107" y="1048131"/>
                            <a:ext cx="56314" cy="226001"/>
                          </a:xfrm>
                          <a:prstGeom prst="rect">
                            <a:avLst/>
                          </a:prstGeom>
                          <a:ln>
                            <a:noFill/>
                          </a:ln>
                        </wps:spPr>
                        <wps:txbx>
                          <w:txbxContent>
                            <w:p w14:paraId="0A5E586F" w14:textId="77777777" w:rsidR="00883066" w:rsidRDefault="00883066" w:rsidP="00883066">
                              <w:pPr>
                                <w:spacing w:after="160" w:line="259" w:lineRule="auto"/>
                              </w:pPr>
                              <w:r>
                                <w:rPr>
                                  <w:color w:val="FF0000"/>
                                </w:rPr>
                                <w:t xml:space="preserve"> </w:t>
                              </w:r>
                            </w:p>
                          </w:txbxContent>
                        </wps:txbx>
                        <wps:bodyPr horzOverflow="overflow" vert="horz" lIns="0" tIns="0" rIns="0" bIns="0" rtlCol="0">
                          <a:noAutofit/>
                        </wps:bodyPr>
                      </wps:wsp>
                      <wps:wsp>
                        <wps:cNvPr id="6700" name="Shape 6700"/>
                        <wps:cNvSpPr/>
                        <wps:spPr>
                          <a:xfrm>
                            <a:off x="2581910" y="0"/>
                            <a:ext cx="1923923" cy="2262251"/>
                          </a:xfrm>
                          <a:custGeom>
                            <a:avLst/>
                            <a:gdLst/>
                            <a:ahLst/>
                            <a:cxnLst/>
                            <a:rect l="0" t="0" r="0" b="0"/>
                            <a:pathLst>
                              <a:path w="1923923" h="2262251">
                                <a:moveTo>
                                  <a:pt x="0" y="0"/>
                                </a:moveTo>
                                <a:lnTo>
                                  <a:pt x="1923923" y="0"/>
                                </a:lnTo>
                                <a:lnTo>
                                  <a:pt x="1923923" y="2262251"/>
                                </a:lnTo>
                                <a:lnTo>
                                  <a:pt x="0" y="22622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701" name="Shape 6701"/>
                        <wps:cNvSpPr/>
                        <wps:spPr>
                          <a:xfrm>
                            <a:off x="2581910" y="1042797"/>
                            <a:ext cx="1923923" cy="176784"/>
                          </a:xfrm>
                          <a:custGeom>
                            <a:avLst/>
                            <a:gdLst/>
                            <a:ahLst/>
                            <a:cxnLst/>
                            <a:rect l="0" t="0" r="0" b="0"/>
                            <a:pathLst>
                              <a:path w="1923923" h="176784">
                                <a:moveTo>
                                  <a:pt x="0" y="0"/>
                                </a:moveTo>
                                <a:lnTo>
                                  <a:pt x="1923923" y="0"/>
                                </a:lnTo>
                                <a:lnTo>
                                  <a:pt x="1923923"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11" name="Rectangle 711"/>
                        <wps:cNvSpPr/>
                        <wps:spPr>
                          <a:xfrm>
                            <a:off x="3542284" y="1048131"/>
                            <a:ext cx="56314" cy="226001"/>
                          </a:xfrm>
                          <a:prstGeom prst="rect">
                            <a:avLst/>
                          </a:prstGeom>
                          <a:ln>
                            <a:noFill/>
                          </a:ln>
                        </wps:spPr>
                        <wps:txbx>
                          <w:txbxContent>
                            <w:p w14:paraId="44EC4715"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702" name="Shape 6702"/>
                        <wps:cNvSpPr/>
                        <wps:spPr>
                          <a:xfrm>
                            <a:off x="4505706" y="0"/>
                            <a:ext cx="1926971" cy="2262251"/>
                          </a:xfrm>
                          <a:custGeom>
                            <a:avLst/>
                            <a:gdLst/>
                            <a:ahLst/>
                            <a:cxnLst/>
                            <a:rect l="0" t="0" r="0" b="0"/>
                            <a:pathLst>
                              <a:path w="1926971" h="2262251">
                                <a:moveTo>
                                  <a:pt x="0" y="0"/>
                                </a:moveTo>
                                <a:lnTo>
                                  <a:pt x="1926971" y="0"/>
                                </a:lnTo>
                                <a:lnTo>
                                  <a:pt x="1926971" y="2262251"/>
                                </a:lnTo>
                                <a:lnTo>
                                  <a:pt x="0" y="22622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703" name="Shape 6703"/>
                        <wps:cNvSpPr/>
                        <wps:spPr>
                          <a:xfrm>
                            <a:off x="4505706" y="1042797"/>
                            <a:ext cx="1926971" cy="176784"/>
                          </a:xfrm>
                          <a:custGeom>
                            <a:avLst/>
                            <a:gdLst/>
                            <a:ahLst/>
                            <a:cxnLst/>
                            <a:rect l="0" t="0" r="0" b="0"/>
                            <a:pathLst>
                              <a:path w="1926971" h="176784">
                                <a:moveTo>
                                  <a:pt x="0" y="0"/>
                                </a:moveTo>
                                <a:lnTo>
                                  <a:pt x="1926971" y="0"/>
                                </a:lnTo>
                                <a:lnTo>
                                  <a:pt x="1926971"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14" name="Rectangle 714"/>
                        <wps:cNvSpPr/>
                        <wps:spPr>
                          <a:xfrm>
                            <a:off x="5469255" y="1048131"/>
                            <a:ext cx="56314" cy="226001"/>
                          </a:xfrm>
                          <a:prstGeom prst="rect">
                            <a:avLst/>
                          </a:prstGeom>
                          <a:ln>
                            <a:noFill/>
                          </a:ln>
                        </wps:spPr>
                        <wps:txbx>
                          <w:txbxContent>
                            <w:p w14:paraId="54DCE49A"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704" name="Shape 6704"/>
                        <wps:cNvSpPr/>
                        <wps:spPr>
                          <a:xfrm>
                            <a:off x="6432677" y="0"/>
                            <a:ext cx="576376" cy="2262251"/>
                          </a:xfrm>
                          <a:custGeom>
                            <a:avLst/>
                            <a:gdLst/>
                            <a:ahLst/>
                            <a:cxnLst/>
                            <a:rect l="0" t="0" r="0" b="0"/>
                            <a:pathLst>
                              <a:path w="576376" h="2262251">
                                <a:moveTo>
                                  <a:pt x="0" y="0"/>
                                </a:moveTo>
                                <a:lnTo>
                                  <a:pt x="576376" y="0"/>
                                </a:lnTo>
                                <a:lnTo>
                                  <a:pt x="576376" y="2262251"/>
                                </a:lnTo>
                                <a:lnTo>
                                  <a:pt x="0" y="22622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705" name="Shape 6705"/>
                        <wps:cNvSpPr/>
                        <wps:spPr>
                          <a:xfrm>
                            <a:off x="6432677" y="127"/>
                            <a:ext cx="576376" cy="173736"/>
                          </a:xfrm>
                          <a:custGeom>
                            <a:avLst/>
                            <a:gdLst/>
                            <a:ahLst/>
                            <a:cxnLst/>
                            <a:rect l="0" t="0" r="0" b="0"/>
                            <a:pathLst>
                              <a:path w="576376" h="173736">
                                <a:moveTo>
                                  <a:pt x="0" y="0"/>
                                </a:moveTo>
                                <a:lnTo>
                                  <a:pt x="576376" y="0"/>
                                </a:lnTo>
                                <a:lnTo>
                                  <a:pt x="576376" y="173736"/>
                                </a:lnTo>
                                <a:lnTo>
                                  <a:pt x="0" y="173736"/>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17" name="Rectangle 717"/>
                        <wps:cNvSpPr/>
                        <wps:spPr>
                          <a:xfrm>
                            <a:off x="6432677" y="5461"/>
                            <a:ext cx="56314" cy="226001"/>
                          </a:xfrm>
                          <a:prstGeom prst="rect">
                            <a:avLst/>
                          </a:prstGeom>
                          <a:ln>
                            <a:noFill/>
                          </a:ln>
                        </wps:spPr>
                        <wps:txbx>
                          <w:txbxContent>
                            <w:p w14:paraId="22423E7D"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706" name="Shape 6706"/>
                        <wps:cNvSpPr/>
                        <wps:spPr>
                          <a:xfrm>
                            <a:off x="81585" y="2262251"/>
                            <a:ext cx="576072" cy="2567051"/>
                          </a:xfrm>
                          <a:custGeom>
                            <a:avLst/>
                            <a:gdLst/>
                            <a:ahLst/>
                            <a:cxnLst/>
                            <a:rect l="0" t="0" r="0" b="0"/>
                            <a:pathLst>
                              <a:path w="576072" h="2567051">
                                <a:moveTo>
                                  <a:pt x="0" y="0"/>
                                </a:moveTo>
                                <a:lnTo>
                                  <a:pt x="576072" y="0"/>
                                </a:lnTo>
                                <a:lnTo>
                                  <a:pt x="576072" y="2567051"/>
                                </a:lnTo>
                                <a:lnTo>
                                  <a:pt x="0" y="25670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707" name="Shape 6707"/>
                        <wps:cNvSpPr/>
                        <wps:spPr>
                          <a:xfrm>
                            <a:off x="81585" y="2262251"/>
                            <a:ext cx="576072" cy="176784"/>
                          </a:xfrm>
                          <a:custGeom>
                            <a:avLst/>
                            <a:gdLst/>
                            <a:ahLst/>
                            <a:cxnLst/>
                            <a:rect l="0" t="0" r="0" b="0"/>
                            <a:pathLst>
                              <a:path w="576072" h="176784">
                                <a:moveTo>
                                  <a:pt x="0" y="0"/>
                                </a:moveTo>
                                <a:lnTo>
                                  <a:pt x="576072" y="0"/>
                                </a:lnTo>
                                <a:lnTo>
                                  <a:pt x="576072"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20" name="Rectangle 720"/>
                        <wps:cNvSpPr/>
                        <wps:spPr>
                          <a:xfrm>
                            <a:off x="81585" y="2267585"/>
                            <a:ext cx="56314" cy="226001"/>
                          </a:xfrm>
                          <a:prstGeom prst="rect">
                            <a:avLst/>
                          </a:prstGeom>
                          <a:ln>
                            <a:noFill/>
                          </a:ln>
                        </wps:spPr>
                        <wps:txbx>
                          <w:txbxContent>
                            <w:p w14:paraId="34316689"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708" name="Shape 6708"/>
                        <wps:cNvSpPr/>
                        <wps:spPr>
                          <a:xfrm>
                            <a:off x="657657" y="2262251"/>
                            <a:ext cx="1924177" cy="2567051"/>
                          </a:xfrm>
                          <a:custGeom>
                            <a:avLst/>
                            <a:gdLst/>
                            <a:ahLst/>
                            <a:cxnLst/>
                            <a:rect l="0" t="0" r="0" b="0"/>
                            <a:pathLst>
                              <a:path w="1924177" h="2567051">
                                <a:moveTo>
                                  <a:pt x="0" y="0"/>
                                </a:moveTo>
                                <a:lnTo>
                                  <a:pt x="1924177" y="0"/>
                                </a:lnTo>
                                <a:lnTo>
                                  <a:pt x="1924177" y="2567051"/>
                                </a:lnTo>
                                <a:lnTo>
                                  <a:pt x="0" y="25670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709" name="Shape 6709"/>
                        <wps:cNvSpPr/>
                        <wps:spPr>
                          <a:xfrm>
                            <a:off x="657657" y="2262251"/>
                            <a:ext cx="1924177" cy="176784"/>
                          </a:xfrm>
                          <a:custGeom>
                            <a:avLst/>
                            <a:gdLst/>
                            <a:ahLst/>
                            <a:cxnLst/>
                            <a:rect l="0" t="0" r="0" b="0"/>
                            <a:pathLst>
                              <a:path w="1924177" h="176784">
                                <a:moveTo>
                                  <a:pt x="0" y="0"/>
                                </a:moveTo>
                                <a:lnTo>
                                  <a:pt x="1924177" y="0"/>
                                </a:lnTo>
                                <a:lnTo>
                                  <a:pt x="1924177"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23" name="Rectangle 723"/>
                        <wps:cNvSpPr/>
                        <wps:spPr>
                          <a:xfrm>
                            <a:off x="657657" y="2267585"/>
                            <a:ext cx="56314" cy="226001"/>
                          </a:xfrm>
                          <a:prstGeom prst="rect">
                            <a:avLst/>
                          </a:prstGeom>
                          <a:ln>
                            <a:noFill/>
                          </a:ln>
                        </wps:spPr>
                        <wps:txbx>
                          <w:txbxContent>
                            <w:p w14:paraId="787C5CEF"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710" name="Shape 6710"/>
                        <wps:cNvSpPr/>
                        <wps:spPr>
                          <a:xfrm>
                            <a:off x="2581910" y="2262251"/>
                            <a:ext cx="1923923" cy="2567051"/>
                          </a:xfrm>
                          <a:custGeom>
                            <a:avLst/>
                            <a:gdLst/>
                            <a:ahLst/>
                            <a:cxnLst/>
                            <a:rect l="0" t="0" r="0" b="0"/>
                            <a:pathLst>
                              <a:path w="1923923" h="2567051">
                                <a:moveTo>
                                  <a:pt x="0" y="0"/>
                                </a:moveTo>
                                <a:lnTo>
                                  <a:pt x="1923923" y="0"/>
                                </a:lnTo>
                                <a:lnTo>
                                  <a:pt x="1923923" y="2567051"/>
                                </a:lnTo>
                                <a:lnTo>
                                  <a:pt x="0" y="25670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711" name="Shape 6711"/>
                        <wps:cNvSpPr/>
                        <wps:spPr>
                          <a:xfrm>
                            <a:off x="2581910" y="2262251"/>
                            <a:ext cx="1923923" cy="176784"/>
                          </a:xfrm>
                          <a:custGeom>
                            <a:avLst/>
                            <a:gdLst/>
                            <a:ahLst/>
                            <a:cxnLst/>
                            <a:rect l="0" t="0" r="0" b="0"/>
                            <a:pathLst>
                              <a:path w="1923923" h="176784">
                                <a:moveTo>
                                  <a:pt x="0" y="0"/>
                                </a:moveTo>
                                <a:lnTo>
                                  <a:pt x="1923923" y="0"/>
                                </a:lnTo>
                                <a:lnTo>
                                  <a:pt x="1923923"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26" name="Rectangle 726"/>
                        <wps:cNvSpPr/>
                        <wps:spPr>
                          <a:xfrm>
                            <a:off x="3542284" y="2267585"/>
                            <a:ext cx="56314" cy="226001"/>
                          </a:xfrm>
                          <a:prstGeom prst="rect">
                            <a:avLst/>
                          </a:prstGeom>
                          <a:ln>
                            <a:noFill/>
                          </a:ln>
                        </wps:spPr>
                        <wps:txbx>
                          <w:txbxContent>
                            <w:p w14:paraId="4868A6FA"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712" name="Shape 6712"/>
                        <wps:cNvSpPr/>
                        <wps:spPr>
                          <a:xfrm>
                            <a:off x="4505706" y="2262251"/>
                            <a:ext cx="1926971" cy="2567051"/>
                          </a:xfrm>
                          <a:custGeom>
                            <a:avLst/>
                            <a:gdLst/>
                            <a:ahLst/>
                            <a:cxnLst/>
                            <a:rect l="0" t="0" r="0" b="0"/>
                            <a:pathLst>
                              <a:path w="1926971" h="2567051">
                                <a:moveTo>
                                  <a:pt x="0" y="0"/>
                                </a:moveTo>
                                <a:lnTo>
                                  <a:pt x="1926971" y="0"/>
                                </a:lnTo>
                                <a:lnTo>
                                  <a:pt x="1926971" y="2567051"/>
                                </a:lnTo>
                                <a:lnTo>
                                  <a:pt x="0" y="25670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713" name="Shape 6713"/>
                        <wps:cNvSpPr/>
                        <wps:spPr>
                          <a:xfrm>
                            <a:off x="4505706" y="2262251"/>
                            <a:ext cx="1926971" cy="176784"/>
                          </a:xfrm>
                          <a:custGeom>
                            <a:avLst/>
                            <a:gdLst/>
                            <a:ahLst/>
                            <a:cxnLst/>
                            <a:rect l="0" t="0" r="0" b="0"/>
                            <a:pathLst>
                              <a:path w="1926971" h="176784">
                                <a:moveTo>
                                  <a:pt x="0" y="0"/>
                                </a:moveTo>
                                <a:lnTo>
                                  <a:pt x="1926971" y="0"/>
                                </a:lnTo>
                                <a:lnTo>
                                  <a:pt x="1926971"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29" name="Rectangle 729"/>
                        <wps:cNvSpPr/>
                        <wps:spPr>
                          <a:xfrm>
                            <a:off x="5469255" y="2267585"/>
                            <a:ext cx="56314" cy="226001"/>
                          </a:xfrm>
                          <a:prstGeom prst="rect">
                            <a:avLst/>
                          </a:prstGeom>
                          <a:ln>
                            <a:noFill/>
                          </a:ln>
                        </wps:spPr>
                        <wps:txbx>
                          <w:txbxContent>
                            <w:p w14:paraId="6B30A920"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6714" name="Shape 6714"/>
                        <wps:cNvSpPr/>
                        <wps:spPr>
                          <a:xfrm>
                            <a:off x="6432677" y="2262251"/>
                            <a:ext cx="576376" cy="2567051"/>
                          </a:xfrm>
                          <a:custGeom>
                            <a:avLst/>
                            <a:gdLst/>
                            <a:ahLst/>
                            <a:cxnLst/>
                            <a:rect l="0" t="0" r="0" b="0"/>
                            <a:pathLst>
                              <a:path w="576376" h="2567051">
                                <a:moveTo>
                                  <a:pt x="0" y="0"/>
                                </a:moveTo>
                                <a:lnTo>
                                  <a:pt x="576376" y="0"/>
                                </a:lnTo>
                                <a:lnTo>
                                  <a:pt x="576376" y="2567051"/>
                                </a:lnTo>
                                <a:lnTo>
                                  <a:pt x="0" y="2567051"/>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6715" name="Shape 6715"/>
                        <wps:cNvSpPr/>
                        <wps:spPr>
                          <a:xfrm>
                            <a:off x="6432677" y="2262251"/>
                            <a:ext cx="576376" cy="176784"/>
                          </a:xfrm>
                          <a:custGeom>
                            <a:avLst/>
                            <a:gdLst/>
                            <a:ahLst/>
                            <a:cxnLst/>
                            <a:rect l="0" t="0" r="0" b="0"/>
                            <a:pathLst>
                              <a:path w="576376" h="176784">
                                <a:moveTo>
                                  <a:pt x="0" y="0"/>
                                </a:moveTo>
                                <a:lnTo>
                                  <a:pt x="576376" y="0"/>
                                </a:lnTo>
                                <a:lnTo>
                                  <a:pt x="576376" y="176784"/>
                                </a:lnTo>
                                <a:lnTo>
                                  <a:pt x="0" y="176784"/>
                                </a:lnTo>
                                <a:lnTo>
                                  <a:pt x="0" y="0"/>
                                </a:lnTo>
                              </a:path>
                            </a:pathLst>
                          </a:custGeom>
                          <a:ln w="0" cap="flat">
                            <a:miter lim="127000"/>
                          </a:ln>
                        </wps:spPr>
                        <wps:style>
                          <a:lnRef idx="0">
                            <a:srgbClr val="000000">
                              <a:alpha val="0"/>
                            </a:srgbClr>
                          </a:lnRef>
                          <a:fillRef idx="1">
                            <a:srgbClr val="BC4E4D"/>
                          </a:fillRef>
                          <a:effectRef idx="0">
                            <a:scrgbClr r="0" g="0" b="0"/>
                          </a:effectRef>
                          <a:fontRef idx="none"/>
                        </wps:style>
                        <wps:bodyPr/>
                      </wps:wsp>
                      <wps:wsp>
                        <wps:cNvPr id="732" name="Rectangle 732"/>
                        <wps:cNvSpPr/>
                        <wps:spPr>
                          <a:xfrm>
                            <a:off x="6432677" y="2267585"/>
                            <a:ext cx="56314" cy="226001"/>
                          </a:xfrm>
                          <a:prstGeom prst="rect">
                            <a:avLst/>
                          </a:prstGeom>
                          <a:ln>
                            <a:noFill/>
                          </a:ln>
                        </wps:spPr>
                        <wps:txbx>
                          <w:txbxContent>
                            <w:p w14:paraId="3E2CEFE3"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wps:wsp>
                        <wps:cNvPr id="733" name="Rectangle 733"/>
                        <wps:cNvSpPr/>
                        <wps:spPr>
                          <a:xfrm>
                            <a:off x="81585" y="4834662"/>
                            <a:ext cx="56314" cy="226002"/>
                          </a:xfrm>
                          <a:prstGeom prst="rect">
                            <a:avLst/>
                          </a:prstGeom>
                          <a:ln>
                            <a:noFill/>
                          </a:ln>
                        </wps:spPr>
                        <wps:txbx>
                          <w:txbxContent>
                            <w:p w14:paraId="40B39927" w14:textId="77777777" w:rsidR="00883066" w:rsidRDefault="00883066" w:rsidP="00883066">
                              <w:pPr>
                                <w:spacing w:after="160" w:line="259" w:lineRule="auto"/>
                              </w:pPr>
                              <w:r>
                                <w:rPr>
                                  <w:color w:val="FFFFFF"/>
                                </w:rPr>
                                <w:t xml:space="preserve"> </w:t>
                              </w:r>
                            </w:p>
                          </w:txbxContent>
                        </wps:txbx>
                        <wps:bodyPr horzOverflow="overflow" vert="horz" lIns="0" tIns="0" rIns="0" bIns="0" rtlCol="0">
                          <a:noAutofit/>
                        </wps:bodyPr>
                      </wps:wsp>
                      <pic:pic xmlns:pic="http://schemas.openxmlformats.org/drawingml/2006/picture">
                        <pic:nvPicPr>
                          <pic:cNvPr id="737" name="Picture 737"/>
                          <pic:cNvPicPr/>
                        </pic:nvPicPr>
                        <pic:blipFill>
                          <a:blip r:embed="rId36"/>
                          <a:stretch>
                            <a:fillRect/>
                          </a:stretch>
                        </pic:blipFill>
                        <pic:spPr>
                          <a:xfrm>
                            <a:off x="0" y="591947"/>
                            <a:ext cx="7084060" cy="3648075"/>
                          </a:xfrm>
                          <a:prstGeom prst="rect">
                            <a:avLst/>
                          </a:prstGeom>
                        </pic:spPr>
                      </pic:pic>
                    </wpg:wgp>
                  </a:graphicData>
                </a:graphic>
              </wp:inline>
            </w:drawing>
          </mc:Choice>
          <mc:Fallback>
            <w:pict>
              <v:group w14:anchorId="5A6E645D" id="Group 5475" o:spid="_x0000_s1171" style="width:557.8pt;height:394.05pt;mso-position-horizontal-relative:char;mso-position-vertical-relative:line" coordsize="70840,500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3ooor5c/tg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&#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rR0Hw7qvinUo9O0XTLzV9QkBZLWwt3nlYAZJCKCTgc9KBGdRXS+Ivhn4w8H2K&#10;32veFNc0SyZxELjUdOmt4y5BIUM6gZIB49jXNUrjs1uFFFWrDS7zVZJI7K0nvJI42mdbeNnKxqMs&#10;5AHCgck9BQBVoq7qGi6hpEdnJfWF1ZR3kIuLZ7iFoxPESQJEJHzKSCNw44NUqYBRRRQAUUVc/se/&#10;/sn+1PsVx/ZnnfZ/tnlN5Pm7S3l78Y3YBOM5wKAKd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S/gn8J9D+Kd3qsWuePtH8CR2aRtHJqzRgXG4sCE3yJkrtGcZ6i&#10;vNKKAPq/4sfFrwV8I/g6/wAJvhdqn9uS3zMdc8QRj5Zc4DqjDhiwAX5cqEGMkkkfKFFFRGNm5N3b&#10;/r7inLRRSsl/X3hRRRVk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&#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">
                <v:shape id="Shape 6695" o:spid="_x0000_s1172" style="position:absolute;left:815;width:5761;height:22622;visibility:visible;mso-wrap-style:square;v-text-anchor:top" coordsize="576072,226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" path="m,l576072,r,2262251l,2262251,,e" fillcolor="#bc4e4d" stroked="f" strokeweight="0">
                  <v:stroke miterlimit="83231f" joinstyle="miter"/>
                  <v:path arrowok="t" textboxrect="0,0,576072,2262251"/>
                </v:shape>
                <v:shape id="Shape 6696" o:spid="_x0000_s1173" style="position:absolute;left:815;top:1;width:5761;height:1737;visibility:visible;mso-wrap-style:square;v-text-anchor:top" coordsize="576072,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" path="m,l576072,r,173736l,173736,,e" fillcolor="#bc4e4d" stroked="f" strokeweight="0">
                  <v:stroke miterlimit="83231f" joinstyle="miter"/>
                  <v:path arrowok="t" textboxrect="0,0,576072,173736"/>
                </v:shape>
                <v:rect id="Rectangle 703" o:spid="_x0000_s1174" style="position:absolute;left:815;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6CA8C0AC" w14:textId="77777777" w:rsidR="00883066" w:rsidRDefault="00883066" w:rsidP="00883066">
                        <w:pPr>
                          <w:spacing w:after="160" w:line="259" w:lineRule="auto"/>
                        </w:pPr>
                        <w:r>
                          <w:rPr>
                            <w:color w:val="FF0000"/>
                          </w:rPr>
                          <w:t xml:space="preserve"> </w:t>
                        </w:r>
                      </w:p>
                    </w:txbxContent>
                  </v:textbox>
                </v:rect>
                <v:shape id="Shape 6697" o:spid="_x0000_s1175" style="position:absolute;left:815;top:1738;width:5761;height:1768;visibility:visible;mso-wrap-style:square;v-text-anchor:top" coordsize="57607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" path="m,l576072,r,176784l,176784,,e" fillcolor="#bc4e4d" stroked="f" strokeweight="0">
                  <v:stroke miterlimit="83231f" joinstyle="miter"/>
                  <v:path arrowok="t" textboxrect="0,0,576072,176784"/>
                </v:shape>
                <v:rect id="Rectangle 705" o:spid="_x0000_s1176" style="position:absolute;left:815;top:17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5BDDADED" w14:textId="77777777" w:rsidR="00883066" w:rsidRDefault="00883066" w:rsidP="00883066">
                        <w:pPr>
                          <w:spacing w:after="160" w:line="259" w:lineRule="auto"/>
                        </w:pPr>
                        <w:r>
                          <w:rPr>
                            <w:color w:val="FF0000"/>
                          </w:rPr>
                          <w:t xml:space="preserve"> </w:t>
                        </w:r>
                      </w:p>
                    </w:txbxContent>
                  </v:textbox>
                </v:rect>
                <v:shape id="Shape 6698" o:spid="_x0000_s1177" style="position:absolute;left:6576;width:19242;height:22622;visibility:visible;mso-wrap-style:square;v-text-anchor:top" coordsize="1924177,226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" path="m,l1924177,r,2262251l,2262251,,e" fillcolor="#bc4e4d" stroked="f" strokeweight="0">
                  <v:stroke miterlimit="83231f" joinstyle="miter"/>
                  <v:path arrowok="t" textboxrect="0,0,1924177,2262251"/>
                </v:shape>
                <v:shape id="Shape 6699" o:spid="_x0000_s1178" style="position:absolute;left:6576;top:10427;width:19242;height:1768;visibility:visible;mso-wrap-style:square;v-text-anchor:top" coordsize="1924177,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" path="m,l1924177,r,176784l,176784,,e" fillcolor="#bc4e4d" stroked="f" strokeweight="0">
                  <v:stroke miterlimit="83231f" joinstyle="miter"/>
                  <v:path arrowok="t" textboxrect="0,0,1924177,176784"/>
                </v:shape>
                <v:rect id="Rectangle 708" o:spid="_x0000_s1179" style="position:absolute;left:16181;top:1048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0A5E586F" w14:textId="77777777" w:rsidR="00883066" w:rsidRDefault="00883066" w:rsidP="00883066">
                        <w:pPr>
                          <w:spacing w:after="160" w:line="259" w:lineRule="auto"/>
                        </w:pPr>
                        <w:r>
                          <w:rPr>
                            <w:color w:val="FF0000"/>
                          </w:rPr>
                          <w:t xml:space="preserve"> </w:t>
                        </w:r>
                      </w:p>
                    </w:txbxContent>
                  </v:textbox>
                </v:rect>
                <v:shape id="Shape 6700" o:spid="_x0000_s1180" style="position:absolute;left:25819;width:19239;height:22622;visibility:visible;mso-wrap-style:square;v-text-anchor:top" coordsize="1923923,226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" path="m,l1923923,r,2262251l,2262251,,e" fillcolor="#bc4e4d" stroked="f" strokeweight="0">
                  <v:stroke miterlimit="83231f" joinstyle="miter"/>
                  <v:path arrowok="t" textboxrect="0,0,1923923,2262251"/>
                </v:shape>
                <v:shape id="Shape 6701" o:spid="_x0000_s1181" style="position:absolute;left:25819;top:10427;width:19239;height:1768;visibility:visible;mso-wrap-style:square;v-text-anchor:top" coordsize="1923923,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" path="m,l1923923,r,176784l,176784,,e" fillcolor="#bc4e4d" stroked="f" strokeweight="0">
                  <v:stroke miterlimit="83231f" joinstyle="miter"/>
                  <v:path arrowok="t" textboxrect="0,0,1923923,176784"/>
                </v:shape>
                <v:rect id="Rectangle 711" o:spid="_x0000_s1182" style="position:absolute;left:35422;top:1048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44EC4715" w14:textId="77777777" w:rsidR="00883066" w:rsidRDefault="00883066" w:rsidP="00883066">
                        <w:pPr>
                          <w:spacing w:after="160" w:line="259" w:lineRule="auto"/>
                        </w:pPr>
                        <w:r>
                          <w:rPr>
                            <w:color w:val="FFFFFF"/>
                          </w:rPr>
                          <w:t xml:space="preserve"> </w:t>
                        </w:r>
                      </w:p>
                    </w:txbxContent>
                  </v:textbox>
                </v:rect>
                <v:shape id="Shape 6702" o:spid="_x0000_s1183" style="position:absolute;left:45057;width:19269;height:22622;visibility:visible;mso-wrap-style:square;v-text-anchor:top" coordsize="1926971,226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" path="m,l1926971,r,2262251l,2262251,,e" fillcolor="#bc4e4d" stroked="f" strokeweight="0">
                  <v:stroke miterlimit="83231f" joinstyle="miter"/>
                  <v:path arrowok="t" textboxrect="0,0,1926971,2262251"/>
                </v:shape>
                <v:shape id="Shape 6703" o:spid="_x0000_s1184" style="position:absolute;left:45057;top:10427;width:19269;height:1768;visibility:visible;mso-wrap-style:square;v-text-anchor:top" coordsize="1926971,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" path="m,l1926971,r,176784l,176784,,e" fillcolor="#bc4e4d" stroked="f" strokeweight="0">
                  <v:stroke miterlimit="83231f" joinstyle="miter"/>
                  <v:path arrowok="t" textboxrect="0,0,1926971,176784"/>
                </v:shape>
                <v:rect id="Rectangle 714" o:spid="_x0000_s1185" style="position:absolute;left:54692;top:1048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54DCE49A" w14:textId="77777777" w:rsidR="00883066" w:rsidRDefault="00883066" w:rsidP="00883066">
                        <w:pPr>
                          <w:spacing w:after="160" w:line="259" w:lineRule="auto"/>
                        </w:pPr>
                        <w:r>
                          <w:rPr>
                            <w:color w:val="FFFFFF"/>
                          </w:rPr>
                          <w:t xml:space="preserve"> </w:t>
                        </w:r>
                      </w:p>
                    </w:txbxContent>
                  </v:textbox>
                </v:rect>
                <v:shape id="Shape 6704" o:spid="_x0000_s1186" style="position:absolute;left:64326;width:5764;height:22622;visibility:visible;mso-wrap-style:square;v-text-anchor:top" coordsize="576376,2262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" path="m,l576376,r,2262251l,2262251,,e" fillcolor="#bc4e4d" stroked="f" strokeweight="0">
                  <v:stroke miterlimit="83231f" joinstyle="miter"/>
                  <v:path arrowok="t" textboxrect="0,0,576376,2262251"/>
                </v:shape>
                <v:shape id="Shape 6705" o:spid="_x0000_s1187" style="position:absolute;left:64326;top:1;width:5764;height:1737;visibility:visible;mso-wrap-style:square;v-text-anchor:top" coordsize="576376,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" path="m,l576376,r,173736l,173736,,e" fillcolor="#bc4e4d" stroked="f" strokeweight="0">
                  <v:stroke miterlimit="83231f" joinstyle="miter"/>
                  <v:path arrowok="t" textboxrect="0,0,576376,173736"/>
                </v:shape>
                <v:rect id="Rectangle 717" o:spid="_x0000_s1188" style="position:absolute;left:64326;top: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22423E7D" w14:textId="77777777" w:rsidR="00883066" w:rsidRDefault="00883066" w:rsidP="00883066">
                        <w:pPr>
                          <w:spacing w:after="160" w:line="259" w:lineRule="auto"/>
                        </w:pPr>
                        <w:r>
                          <w:rPr>
                            <w:color w:val="FFFFFF"/>
                          </w:rPr>
                          <w:t xml:space="preserve"> </w:t>
                        </w:r>
                      </w:p>
                    </w:txbxContent>
                  </v:textbox>
                </v:rect>
                <v:shape id="Shape 6706" o:spid="_x0000_s1189" style="position:absolute;left:815;top:22622;width:5761;height:25671;visibility:visible;mso-wrap-style:square;v-text-anchor:top" coordsize="576072,256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" path="m,l576072,r,2567051l,2567051,,e" fillcolor="#bc4e4d" stroked="f" strokeweight="0">
                  <v:stroke miterlimit="83231f" joinstyle="miter"/>
                  <v:path arrowok="t" textboxrect="0,0,576072,2567051"/>
                </v:shape>
                <v:shape id="Shape 6707" o:spid="_x0000_s1190" style="position:absolute;left:815;top:22622;width:5761;height:1768;visibility:visible;mso-wrap-style:square;v-text-anchor:top" coordsize="57607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" path="m,l576072,r,176784l,176784,,e" fillcolor="#bc4e4d" stroked="f" strokeweight="0">
                  <v:stroke miterlimit="83231f" joinstyle="miter"/>
                  <v:path arrowok="t" textboxrect="0,0,576072,176784"/>
                </v:shape>
                <v:rect id="Rectangle 720" o:spid="_x0000_s1191" style="position:absolute;left:815;top:226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34316689" w14:textId="77777777" w:rsidR="00883066" w:rsidRDefault="00883066" w:rsidP="00883066">
                        <w:pPr>
                          <w:spacing w:after="160" w:line="259" w:lineRule="auto"/>
                        </w:pPr>
                        <w:r>
                          <w:rPr>
                            <w:color w:val="FFFFFF"/>
                          </w:rPr>
                          <w:t xml:space="preserve"> </w:t>
                        </w:r>
                      </w:p>
                    </w:txbxContent>
                  </v:textbox>
                </v:rect>
                <v:shape id="Shape 6708" o:spid="_x0000_s1192" style="position:absolute;left:6576;top:22622;width:19242;height:25671;visibility:visible;mso-wrap-style:square;v-text-anchor:top" coordsize="1924177,256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" path="m,l1924177,r,2567051l,2567051,,e" fillcolor="#bc4e4d" stroked="f" strokeweight="0">
                  <v:stroke miterlimit="83231f" joinstyle="miter"/>
                  <v:path arrowok="t" textboxrect="0,0,1924177,2567051"/>
                </v:shape>
                <v:shape id="Shape 6709" o:spid="_x0000_s1193" style="position:absolute;left:6576;top:22622;width:19242;height:1768;visibility:visible;mso-wrap-style:square;v-text-anchor:top" coordsize="1924177,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" path="m,l1924177,r,176784l,176784,,e" fillcolor="#bc4e4d" stroked="f" strokeweight="0">
                  <v:stroke miterlimit="83231f" joinstyle="miter"/>
                  <v:path arrowok="t" textboxrect="0,0,1924177,176784"/>
                </v:shape>
                <v:rect id="Rectangle 723" o:spid="_x0000_s1194" style="position:absolute;left:6576;top:226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787C5CEF" w14:textId="77777777" w:rsidR="00883066" w:rsidRDefault="00883066" w:rsidP="00883066">
                        <w:pPr>
                          <w:spacing w:after="160" w:line="259" w:lineRule="auto"/>
                        </w:pPr>
                        <w:r>
                          <w:rPr>
                            <w:color w:val="FFFFFF"/>
                          </w:rPr>
                          <w:t xml:space="preserve"> </w:t>
                        </w:r>
                      </w:p>
                    </w:txbxContent>
                  </v:textbox>
                </v:rect>
                <v:shape id="Shape 6710" o:spid="_x0000_s1195" style="position:absolute;left:25819;top:22622;width:19239;height:25671;visibility:visible;mso-wrap-style:square;v-text-anchor:top" coordsize="1923923,256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" path="m,l1923923,r,2567051l,2567051,,e" fillcolor="#bc4e4d" stroked="f" strokeweight="0">
                  <v:stroke miterlimit="83231f" joinstyle="miter"/>
                  <v:path arrowok="t" textboxrect="0,0,1923923,2567051"/>
                </v:shape>
                <v:shape id="Shape 6711" o:spid="_x0000_s1196" style="position:absolute;left:25819;top:22622;width:19239;height:1768;visibility:visible;mso-wrap-style:square;v-text-anchor:top" coordsize="1923923,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" path="m,l1923923,r,176784l,176784,,e" fillcolor="#bc4e4d" stroked="f" strokeweight="0">
                  <v:stroke miterlimit="83231f" joinstyle="miter"/>
                  <v:path arrowok="t" textboxrect="0,0,1923923,176784"/>
                </v:shape>
                <v:rect id="Rectangle 726" o:spid="_x0000_s1197" style="position:absolute;left:35422;top:226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4868A6FA" w14:textId="77777777" w:rsidR="00883066" w:rsidRDefault="00883066" w:rsidP="00883066">
                        <w:pPr>
                          <w:spacing w:after="160" w:line="259" w:lineRule="auto"/>
                        </w:pPr>
                        <w:r>
                          <w:rPr>
                            <w:color w:val="FFFFFF"/>
                          </w:rPr>
                          <w:t xml:space="preserve"> </w:t>
                        </w:r>
                      </w:p>
                    </w:txbxContent>
                  </v:textbox>
                </v:rect>
                <v:shape id="Shape 6712" o:spid="_x0000_s1198" style="position:absolute;left:45057;top:22622;width:19269;height:25671;visibility:visible;mso-wrap-style:square;v-text-anchor:top" coordsize="1926971,256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" path="m,l1926971,r,2567051l,2567051,,e" fillcolor="#bc4e4d" stroked="f" strokeweight="0">
                  <v:stroke miterlimit="83231f" joinstyle="miter"/>
                  <v:path arrowok="t" textboxrect="0,0,1926971,2567051"/>
                </v:shape>
                <v:shape id="Shape 6713" o:spid="_x0000_s1199" style="position:absolute;left:45057;top:22622;width:19269;height:1768;visibility:visible;mso-wrap-style:square;v-text-anchor:top" coordsize="1926971,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" path="m,l1926971,r,176784l,176784,,e" fillcolor="#bc4e4d" stroked="f" strokeweight="0">
                  <v:stroke miterlimit="83231f" joinstyle="miter"/>
                  <v:path arrowok="t" textboxrect="0,0,1926971,176784"/>
                </v:shape>
                <v:rect id="Rectangle 729" o:spid="_x0000_s1200" style="position:absolute;left:54692;top:226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6B30A920" w14:textId="77777777" w:rsidR="00883066" w:rsidRDefault="00883066" w:rsidP="00883066">
                        <w:pPr>
                          <w:spacing w:after="160" w:line="259" w:lineRule="auto"/>
                        </w:pPr>
                        <w:r>
                          <w:rPr>
                            <w:color w:val="FFFFFF"/>
                          </w:rPr>
                          <w:t xml:space="preserve"> </w:t>
                        </w:r>
                      </w:p>
                    </w:txbxContent>
                  </v:textbox>
                </v:rect>
                <v:shape id="Shape 6714" o:spid="_x0000_s1201" style="position:absolute;left:64326;top:22622;width:5764;height:25671;visibility:visible;mso-wrap-style:square;v-text-anchor:top" coordsize="576376,256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" path="m,l576376,r,2567051l,2567051,,e" fillcolor="#bc4e4d" stroked="f" strokeweight="0">
                  <v:stroke miterlimit="83231f" joinstyle="miter"/>
                  <v:path arrowok="t" textboxrect="0,0,576376,2567051"/>
                </v:shape>
                <v:shape id="Shape 6715" o:spid="_x0000_s1202" style="position:absolute;left:64326;top:22622;width:5764;height:1768;visibility:visible;mso-wrap-style:square;v-text-anchor:top" coordsize="576376,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" path="m,l576376,r,176784l,176784,,e" fillcolor="#bc4e4d" stroked="f" strokeweight="0">
                  <v:stroke miterlimit="83231f" joinstyle="miter"/>
                  <v:path arrowok="t" textboxrect="0,0,576376,176784"/>
                </v:shape>
                <v:rect id="Rectangle 732" o:spid="_x0000_s1203" style="position:absolute;left:64326;top:226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3E2CEFE3" w14:textId="77777777" w:rsidR="00883066" w:rsidRDefault="00883066" w:rsidP="00883066">
                        <w:pPr>
                          <w:spacing w:after="160" w:line="259" w:lineRule="auto"/>
                        </w:pPr>
                        <w:r>
                          <w:rPr>
                            <w:color w:val="FFFFFF"/>
                          </w:rPr>
                          <w:t xml:space="preserve"> </w:t>
                        </w:r>
                      </w:p>
                    </w:txbxContent>
                  </v:textbox>
                </v:rect>
                <v:rect id="Rectangle 733" o:spid="_x0000_s1204" style="position:absolute;left:815;top:483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0B39927" w14:textId="77777777" w:rsidR="00883066" w:rsidRDefault="00883066" w:rsidP="00883066">
                        <w:pPr>
                          <w:spacing w:after="160" w:line="259" w:lineRule="auto"/>
                        </w:pPr>
                        <w:r>
                          <w:rPr>
                            <w:color w:val="FFFFFF"/>
                          </w:rPr>
                          <w:t xml:space="preserve"> </w:t>
                        </w:r>
                      </w:p>
                    </w:txbxContent>
                  </v:textbox>
                </v:rect>
                <v:shape id="Picture 737" o:spid="_x0000_s1205" type="#_x0000_t75" style="position:absolute;top:5919;width:70840;height:3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">
                  <v:imagedata r:id="rId37" o:title=""/>
                </v:shape>
                <w10:anchorlock/>
              </v:group>
            </w:pict>
          </mc:Fallback>
        </mc:AlternateContent>
      </w:r>
    </w:p>
    <w:p w14:paraId="3A4E1AD0" w14:textId="77777777" w:rsidR="00883066" w:rsidRDefault="00883066" w:rsidP="00883066">
      <w:pPr>
        <w:spacing w:line="259" w:lineRule="auto"/>
      </w:pPr>
      <w:r>
        <w:rPr>
          <w:color w:val="FFFFFF"/>
        </w:rPr>
        <w:t xml:space="preserve"> </w:t>
      </w:r>
    </w:p>
    <w:p w14:paraId="76991315" w14:textId="77777777" w:rsidR="00883066" w:rsidRPr="002149E8" w:rsidRDefault="00883066" w:rsidP="00883066">
      <w:pPr>
        <w:rPr>
          <w:rFonts w:ascii="Lucida Fax" w:hAnsi="Lucida Fax"/>
          <w:color w:val="auto"/>
        </w:rPr>
      </w:pPr>
    </w:p>
    <w:p w14:paraId="6E3C8614" w14:textId="22F0A78D" w:rsidR="008E5479" w:rsidRDefault="008E5479" w:rsidP="008E5479">
      <w:pPr>
        <w:rPr>
          <w:rFonts w:ascii="Lucida Fax" w:hAnsi="Lucida Fax"/>
        </w:rPr>
      </w:pPr>
    </w:p>
    <w:p w14:paraId="0558907C" w14:textId="31ABAABB" w:rsidR="008E5479" w:rsidRDefault="008E5479" w:rsidP="008E5479">
      <w:pPr>
        <w:rPr>
          <w:rFonts w:ascii="Lucida Fax" w:hAnsi="Lucida Fax"/>
        </w:rPr>
      </w:pPr>
    </w:p>
    <w:p w14:paraId="21C19EED" w14:textId="1BFABF85" w:rsidR="008E5479" w:rsidRDefault="008E5479" w:rsidP="008E5479">
      <w:pPr>
        <w:rPr>
          <w:rFonts w:ascii="Lucida Fax" w:hAnsi="Lucida Fax"/>
        </w:rPr>
      </w:pPr>
    </w:p>
    <w:p w14:paraId="3DB7E120" w14:textId="52444EC2" w:rsidR="008E5479" w:rsidRDefault="008E5479" w:rsidP="008E5479">
      <w:pPr>
        <w:rPr>
          <w:rFonts w:ascii="Lucida Fax" w:hAnsi="Lucida Fax"/>
        </w:rPr>
      </w:pPr>
    </w:p>
    <w:p w14:paraId="218E42EB" w14:textId="726C6B19" w:rsidR="008E5479" w:rsidRDefault="008E5479" w:rsidP="008E5479">
      <w:pPr>
        <w:pStyle w:val="Quote"/>
      </w:pPr>
      <w:r>
        <w:t>Conclusion</w:t>
      </w:r>
    </w:p>
    <w:p w14:paraId="44558496" w14:textId="1FCC348D" w:rsidR="008E5479" w:rsidRPr="008E5479" w:rsidRDefault="008E5479" w:rsidP="008E5479">
      <w:pPr>
        <w:rPr>
          <w:rFonts w:ascii="Lucida Fax" w:hAnsi="Lucida Fax"/>
          <w:color w:val="auto"/>
        </w:rPr>
      </w:pPr>
    </w:p>
    <w:p w14:paraId="7808D8B1" w14:textId="3D5E56BD" w:rsidR="008E5479" w:rsidRPr="008E5479" w:rsidRDefault="008E5479" w:rsidP="008E5479">
      <w:pPr>
        <w:rPr>
          <w:rFonts w:ascii="Lucida Fax" w:hAnsi="Lucida Fax"/>
          <w:color w:val="auto"/>
        </w:rPr>
      </w:pPr>
      <w:r w:rsidRPr="008E5479">
        <w:rPr>
          <w:rFonts w:ascii="Lucida Fax" w:hAnsi="Lucida Fax"/>
          <w:color w:val="auto"/>
        </w:rPr>
        <w:t xml:space="preserve">After the completion of the project, one can clearly say that our developed application will help </w:t>
      </w:r>
      <w:r>
        <w:rPr>
          <w:rFonts w:ascii="Lucida Fax" w:hAnsi="Lucida Fax"/>
          <w:color w:val="auto"/>
        </w:rPr>
        <w:t xml:space="preserve">small </w:t>
      </w:r>
      <w:r w:rsidR="002149E8">
        <w:rPr>
          <w:rFonts w:ascii="Lucida Fax" w:hAnsi="Lucida Fax"/>
          <w:color w:val="auto"/>
        </w:rPr>
        <w:t>businesses</w:t>
      </w:r>
      <w:r>
        <w:rPr>
          <w:rFonts w:ascii="Lucida Fax" w:hAnsi="Lucida Fax"/>
          <w:color w:val="auto"/>
        </w:rPr>
        <w:t xml:space="preserve"> and large enterprises</w:t>
      </w:r>
      <w:r w:rsidRPr="008E5479">
        <w:rPr>
          <w:rFonts w:ascii="Lucida Fax" w:hAnsi="Lucida Fax"/>
          <w:color w:val="auto"/>
        </w:rPr>
        <w:t xml:space="preserve"> in many ways to record the details</w:t>
      </w:r>
      <w:r>
        <w:rPr>
          <w:rFonts w:ascii="Lucida Fax" w:hAnsi="Lucida Fax"/>
          <w:color w:val="auto"/>
        </w:rPr>
        <w:t xml:space="preserve"> and data of visitors and the users who create these entrys.</w:t>
      </w:r>
      <w:r w:rsidRPr="008E5479">
        <w:rPr>
          <w:rFonts w:ascii="Lucida Fax" w:hAnsi="Lucida Fax"/>
          <w:color w:val="auto"/>
        </w:rPr>
        <w:t xml:space="preserve"> This is the easy way to record the details manage them. It can use by any persons who </w:t>
      </w:r>
      <w:r>
        <w:rPr>
          <w:rFonts w:ascii="Lucida Fax" w:hAnsi="Lucida Fax"/>
          <w:color w:val="auto"/>
        </w:rPr>
        <w:t>has a browser and a web connection</w:t>
      </w:r>
      <w:r w:rsidRPr="008E5479">
        <w:rPr>
          <w:rFonts w:ascii="Lucida Fax" w:hAnsi="Lucida Fax"/>
          <w:color w:val="auto"/>
        </w:rPr>
        <w:t xml:space="preserve"> and who does not want to record the details of the </w:t>
      </w:r>
      <w:r>
        <w:rPr>
          <w:rFonts w:ascii="Lucida Fax" w:hAnsi="Lucida Fax"/>
          <w:color w:val="auto"/>
        </w:rPr>
        <w:t>visits</w:t>
      </w:r>
      <w:r w:rsidRPr="008E5479">
        <w:rPr>
          <w:rFonts w:ascii="Lucida Fax" w:hAnsi="Lucida Fax"/>
          <w:color w:val="auto"/>
        </w:rPr>
        <w:t xml:space="preserve"> on paper</w:t>
      </w:r>
      <w:r>
        <w:rPr>
          <w:rFonts w:ascii="Lucida Fax" w:hAnsi="Lucida Fax"/>
          <w:color w:val="auto"/>
        </w:rPr>
        <w:t>. Hence this</w:t>
      </w:r>
      <w:r w:rsidRPr="008E5479">
        <w:rPr>
          <w:rFonts w:ascii="Lucida Fax" w:hAnsi="Lucida Fax"/>
          <w:color w:val="auto"/>
        </w:rPr>
        <w:t xml:space="preserve"> reduce</w:t>
      </w:r>
      <w:r>
        <w:rPr>
          <w:rFonts w:ascii="Lucida Fax" w:hAnsi="Lucida Fax"/>
          <w:color w:val="auto"/>
        </w:rPr>
        <w:t>s</w:t>
      </w:r>
      <w:r w:rsidRPr="008E5479">
        <w:rPr>
          <w:rFonts w:ascii="Lucida Fax" w:hAnsi="Lucida Fax"/>
          <w:color w:val="auto"/>
        </w:rPr>
        <w:t xml:space="preserve"> effort</w:t>
      </w:r>
      <w:r>
        <w:rPr>
          <w:rFonts w:ascii="Lucida Fax" w:hAnsi="Lucida Fax"/>
          <w:color w:val="auto"/>
        </w:rPr>
        <w:t>s</w:t>
      </w:r>
      <w:r w:rsidRPr="008E5479">
        <w:rPr>
          <w:rFonts w:ascii="Lucida Fax" w:hAnsi="Lucida Fax"/>
          <w:color w:val="auto"/>
        </w:rPr>
        <w:t xml:space="preserve"> and</w:t>
      </w:r>
      <w:r>
        <w:rPr>
          <w:rFonts w:ascii="Lucida Fax" w:hAnsi="Lucida Fax"/>
          <w:color w:val="auto"/>
        </w:rPr>
        <w:t xml:space="preserve"> is a less</w:t>
      </w:r>
      <w:r w:rsidRPr="008E5479">
        <w:rPr>
          <w:rFonts w:ascii="Lucida Fax" w:hAnsi="Lucida Fax"/>
          <w:color w:val="auto"/>
        </w:rPr>
        <w:t xml:space="preserve"> time-consuming</w:t>
      </w:r>
      <w:r>
        <w:rPr>
          <w:rFonts w:ascii="Lucida Fax" w:hAnsi="Lucida Fax"/>
          <w:color w:val="auto"/>
        </w:rPr>
        <w:t xml:space="preserve"> ordeal to perform</w:t>
      </w:r>
      <w:r w:rsidRPr="008E5479">
        <w:rPr>
          <w:rFonts w:ascii="Lucida Fax" w:hAnsi="Lucida Fax"/>
          <w:color w:val="auto"/>
        </w:rPr>
        <w:t>.</w:t>
      </w:r>
    </w:p>
    <w:p w14:paraId="059205E9" w14:textId="79D65433" w:rsidR="008B33F4" w:rsidRDefault="008B33F4" w:rsidP="008B33F4">
      <w:pPr>
        <w:pStyle w:val="Text"/>
      </w:pPr>
    </w:p>
    <w:p w14:paraId="2E6921C3" w14:textId="12410BC9" w:rsidR="00C947B1" w:rsidRDefault="00C947B1" w:rsidP="008B33F4">
      <w:pPr>
        <w:pStyle w:val="Text"/>
      </w:pPr>
    </w:p>
    <w:p w14:paraId="646DDE9B" w14:textId="6601D02D" w:rsidR="00C947B1" w:rsidRDefault="00C947B1" w:rsidP="008B33F4">
      <w:pPr>
        <w:pStyle w:val="Text"/>
      </w:pPr>
    </w:p>
    <w:p w14:paraId="6E9C2F74" w14:textId="78D55E90" w:rsidR="00C947B1" w:rsidRDefault="00C947B1" w:rsidP="008B33F4">
      <w:pPr>
        <w:pStyle w:val="Text"/>
      </w:pPr>
    </w:p>
    <w:p w14:paraId="2C99AA08" w14:textId="1E1CC827" w:rsidR="00C947B1" w:rsidRDefault="00C947B1" w:rsidP="008B33F4">
      <w:pPr>
        <w:pStyle w:val="Text"/>
      </w:pPr>
    </w:p>
    <w:p w14:paraId="51375270" w14:textId="52627D76" w:rsidR="00C947B1" w:rsidRDefault="00C947B1" w:rsidP="008B33F4">
      <w:pPr>
        <w:pStyle w:val="Text"/>
      </w:pPr>
    </w:p>
    <w:p w14:paraId="2773EB7D" w14:textId="251DE929" w:rsidR="00C947B1" w:rsidRDefault="00C947B1" w:rsidP="008B33F4">
      <w:pPr>
        <w:pStyle w:val="Text"/>
      </w:pPr>
    </w:p>
    <w:p w14:paraId="0786A011" w14:textId="52B75B4E" w:rsidR="00C947B1" w:rsidRDefault="00C947B1" w:rsidP="008B33F4">
      <w:pPr>
        <w:pStyle w:val="Text"/>
      </w:pPr>
    </w:p>
    <w:p w14:paraId="5F36A2D7" w14:textId="4E11F456" w:rsidR="00C947B1" w:rsidRDefault="00C947B1" w:rsidP="008B33F4">
      <w:pPr>
        <w:pStyle w:val="Text"/>
      </w:pPr>
    </w:p>
    <w:p w14:paraId="21D7661B" w14:textId="5F74CBA2" w:rsidR="00C947B1" w:rsidRDefault="00C947B1" w:rsidP="008B33F4">
      <w:pPr>
        <w:pStyle w:val="Text"/>
      </w:pPr>
    </w:p>
    <w:p w14:paraId="1EB4FE0A" w14:textId="20828699" w:rsidR="00C947B1" w:rsidRDefault="00C947B1" w:rsidP="008B33F4">
      <w:pPr>
        <w:pStyle w:val="Text"/>
      </w:pPr>
    </w:p>
    <w:p w14:paraId="4A726191" w14:textId="2115C42E" w:rsidR="00C947B1" w:rsidRDefault="00C947B1" w:rsidP="008B33F4">
      <w:pPr>
        <w:pStyle w:val="Text"/>
      </w:pPr>
    </w:p>
    <w:p w14:paraId="5B13DDA5" w14:textId="242AE0FA" w:rsidR="00C947B1" w:rsidRDefault="00C947B1" w:rsidP="008B33F4">
      <w:pPr>
        <w:pStyle w:val="Text"/>
      </w:pPr>
    </w:p>
    <w:p w14:paraId="1C05AF17" w14:textId="211AB7C9" w:rsidR="00C947B1" w:rsidRDefault="00C947B1" w:rsidP="008B33F4">
      <w:pPr>
        <w:pStyle w:val="Text"/>
      </w:pPr>
    </w:p>
    <w:p w14:paraId="190956DD" w14:textId="165622A5" w:rsidR="00C947B1" w:rsidRDefault="00C947B1" w:rsidP="008B33F4">
      <w:pPr>
        <w:pStyle w:val="Text"/>
      </w:pPr>
    </w:p>
    <w:p w14:paraId="017BDCED" w14:textId="07D7206E" w:rsidR="00C947B1" w:rsidRDefault="00C947B1" w:rsidP="008B33F4">
      <w:pPr>
        <w:pStyle w:val="Text"/>
      </w:pPr>
    </w:p>
    <w:p w14:paraId="6303D581" w14:textId="2522AE63" w:rsidR="00C947B1" w:rsidRDefault="00C947B1" w:rsidP="008B33F4">
      <w:pPr>
        <w:pStyle w:val="Text"/>
      </w:pPr>
    </w:p>
    <w:p w14:paraId="3E88D924" w14:textId="22FF175E" w:rsidR="00C947B1" w:rsidRDefault="00C947B1" w:rsidP="008B33F4">
      <w:pPr>
        <w:pStyle w:val="Text"/>
      </w:pPr>
    </w:p>
    <w:p w14:paraId="2F302A18" w14:textId="77777777" w:rsidR="00C947B1" w:rsidRDefault="00C947B1" w:rsidP="008B33F4">
      <w:pPr>
        <w:pStyle w:val="Text"/>
      </w:pPr>
    </w:p>
    <w:p w14:paraId="3AFD9A71" w14:textId="14889F13" w:rsidR="008E5479" w:rsidRDefault="008E5479" w:rsidP="008E5479">
      <w:pPr>
        <w:pStyle w:val="Quote"/>
      </w:pPr>
      <w:r>
        <w:t>Bibliography</w:t>
      </w:r>
    </w:p>
    <w:p w14:paraId="0705569A" w14:textId="63FA402F" w:rsidR="008E5479" w:rsidRDefault="008E5479" w:rsidP="008E5479">
      <w:pPr>
        <w:tabs>
          <w:tab w:val="left" w:pos="5985"/>
        </w:tabs>
      </w:pPr>
    </w:p>
    <w:p w14:paraId="127D304E" w14:textId="40747F44" w:rsidR="002149E8" w:rsidRPr="002149E8" w:rsidRDefault="002149E8" w:rsidP="002149E8">
      <w:pPr>
        <w:pStyle w:val="ListParagraph"/>
        <w:numPr>
          <w:ilvl w:val="0"/>
          <w:numId w:val="7"/>
        </w:numPr>
        <w:tabs>
          <w:tab w:val="left" w:pos="5985"/>
        </w:tabs>
        <w:rPr>
          <w:rFonts w:ascii="Bell MT" w:hAnsi="Bell MT"/>
        </w:rPr>
      </w:pPr>
      <w:r w:rsidRPr="002149E8">
        <w:rPr>
          <w:rFonts w:ascii="Bell MT" w:hAnsi="Bell MT"/>
        </w:rPr>
        <w:t xml:space="preserve">Questions asked on </w:t>
      </w:r>
      <w:r w:rsidRPr="002149E8">
        <w:rPr>
          <w:rFonts w:ascii="Bell MT" w:hAnsi="Bell MT"/>
          <w:b/>
          <w:bCs/>
        </w:rPr>
        <w:t xml:space="preserve">: </w:t>
      </w:r>
      <w:hyperlink r:id="rId38" w:history="1">
        <w:r w:rsidRPr="002149E8">
          <w:rPr>
            <w:rStyle w:val="Hyperlink"/>
            <w:rFonts w:ascii="Bell MT" w:hAnsi="Bell MT"/>
            <w:b/>
            <w:bCs/>
            <w:color w:val="auto"/>
          </w:rPr>
          <w:t>https://stackoverflow.com/</w:t>
        </w:r>
      </w:hyperlink>
    </w:p>
    <w:p w14:paraId="5E2AFE89" w14:textId="3189C447" w:rsidR="002149E8" w:rsidRPr="002149E8" w:rsidRDefault="002149E8" w:rsidP="002149E8">
      <w:pPr>
        <w:pStyle w:val="ListParagraph"/>
        <w:numPr>
          <w:ilvl w:val="0"/>
          <w:numId w:val="7"/>
        </w:numPr>
        <w:tabs>
          <w:tab w:val="left" w:pos="5985"/>
        </w:tabs>
        <w:rPr>
          <w:rFonts w:ascii="Bell MT" w:hAnsi="Bell MT"/>
          <w:b/>
          <w:bCs/>
        </w:rPr>
      </w:pPr>
      <w:r w:rsidRPr="002149E8">
        <w:rPr>
          <w:rFonts w:ascii="Bell MT" w:hAnsi="Bell MT"/>
        </w:rPr>
        <w:t xml:space="preserve">Tutorials for beginners : </w:t>
      </w:r>
      <w:hyperlink r:id="rId39" w:history="1">
        <w:r w:rsidRPr="002149E8">
          <w:rPr>
            <w:rStyle w:val="Hyperlink"/>
            <w:rFonts w:ascii="Bell MT" w:hAnsi="Bell MT"/>
            <w:b/>
            <w:bCs/>
            <w:color w:val="auto"/>
          </w:rPr>
          <w:t>https://www.youtube.com/watch?v=vjf774RKrLc&amp;t=1769s&amp;ab_channel=DevEd</w:t>
        </w:r>
      </w:hyperlink>
    </w:p>
    <w:p w14:paraId="6F593B97" w14:textId="3C867EE3" w:rsidR="002149E8" w:rsidRPr="002149E8" w:rsidRDefault="002149E8" w:rsidP="002149E8">
      <w:pPr>
        <w:pStyle w:val="ListParagraph"/>
        <w:numPr>
          <w:ilvl w:val="0"/>
          <w:numId w:val="7"/>
        </w:numPr>
        <w:tabs>
          <w:tab w:val="left" w:pos="5985"/>
        </w:tabs>
        <w:rPr>
          <w:rFonts w:ascii="Bell MT" w:hAnsi="Bell MT"/>
        </w:rPr>
      </w:pPr>
      <w:r w:rsidRPr="002149E8">
        <w:rPr>
          <w:rFonts w:ascii="Bell MT" w:hAnsi="Bell MT"/>
        </w:rPr>
        <w:t xml:space="preserve">MongoDB Documentation </w:t>
      </w:r>
      <w:r w:rsidRPr="002149E8">
        <w:rPr>
          <w:rFonts w:ascii="Bell MT" w:hAnsi="Bell MT"/>
          <w:b/>
          <w:bCs/>
        </w:rPr>
        <w:t xml:space="preserve">: </w:t>
      </w:r>
      <w:hyperlink r:id="rId40" w:history="1">
        <w:r w:rsidRPr="002149E8">
          <w:rPr>
            <w:rStyle w:val="Hyperlink"/>
            <w:rFonts w:ascii="Bell MT" w:hAnsi="Bell MT"/>
            <w:b/>
            <w:bCs/>
            <w:color w:val="auto"/>
          </w:rPr>
          <w:t>https://docs.mongodb.com/</w:t>
        </w:r>
      </w:hyperlink>
    </w:p>
    <w:p w14:paraId="338A04BA" w14:textId="3CC3BDB1" w:rsidR="002149E8" w:rsidRPr="002149E8" w:rsidRDefault="002149E8" w:rsidP="002149E8">
      <w:pPr>
        <w:pStyle w:val="ListParagraph"/>
        <w:numPr>
          <w:ilvl w:val="0"/>
          <w:numId w:val="7"/>
        </w:numPr>
        <w:tabs>
          <w:tab w:val="left" w:pos="5985"/>
        </w:tabs>
        <w:rPr>
          <w:rFonts w:ascii="Bell MT" w:hAnsi="Bell MT"/>
        </w:rPr>
      </w:pPr>
      <w:r w:rsidRPr="002149E8">
        <w:rPr>
          <w:rFonts w:ascii="Bell MT" w:hAnsi="Bell MT"/>
        </w:rPr>
        <w:t xml:space="preserve">Angular Documentation : </w:t>
      </w:r>
      <w:hyperlink r:id="rId41" w:history="1">
        <w:r w:rsidRPr="002149E8">
          <w:rPr>
            <w:rStyle w:val="Hyperlink"/>
            <w:rFonts w:ascii="Bell MT" w:hAnsi="Bell MT"/>
            <w:b/>
            <w:bCs/>
            <w:color w:val="auto"/>
          </w:rPr>
          <w:t>https://angular.io/docs</w:t>
        </w:r>
      </w:hyperlink>
    </w:p>
    <w:p w14:paraId="4304C531" w14:textId="626A1B0B" w:rsidR="002149E8" w:rsidRPr="002149E8" w:rsidRDefault="002149E8" w:rsidP="002149E8">
      <w:pPr>
        <w:pStyle w:val="ListParagraph"/>
        <w:numPr>
          <w:ilvl w:val="0"/>
          <w:numId w:val="7"/>
        </w:numPr>
        <w:tabs>
          <w:tab w:val="left" w:pos="5985"/>
        </w:tabs>
        <w:rPr>
          <w:rFonts w:ascii="Bell MT" w:hAnsi="Bell MT"/>
        </w:rPr>
      </w:pPr>
      <w:r w:rsidRPr="002149E8">
        <w:rPr>
          <w:rFonts w:ascii="Bell MT" w:hAnsi="Bell MT"/>
        </w:rPr>
        <w:t xml:space="preserve">NPM Package details : </w:t>
      </w:r>
      <w:hyperlink r:id="rId42" w:history="1">
        <w:r w:rsidRPr="002149E8">
          <w:rPr>
            <w:rStyle w:val="Hyperlink"/>
            <w:rFonts w:ascii="Bell MT" w:hAnsi="Bell MT"/>
            <w:b/>
            <w:bCs/>
            <w:color w:val="auto"/>
          </w:rPr>
          <w:t>https://www.npmjs.com/</w:t>
        </w:r>
      </w:hyperlink>
    </w:p>
    <w:p w14:paraId="1E82ECB9" w14:textId="0202E3D7" w:rsidR="002149E8" w:rsidRPr="002149E8" w:rsidRDefault="002149E8" w:rsidP="002149E8">
      <w:pPr>
        <w:pStyle w:val="ListParagraph"/>
        <w:numPr>
          <w:ilvl w:val="0"/>
          <w:numId w:val="7"/>
        </w:numPr>
        <w:tabs>
          <w:tab w:val="left" w:pos="5985"/>
        </w:tabs>
        <w:rPr>
          <w:rFonts w:ascii="Bell MT" w:hAnsi="Bell MT"/>
          <w:b/>
          <w:bCs/>
        </w:rPr>
      </w:pPr>
      <w:r w:rsidRPr="002149E8">
        <w:rPr>
          <w:rFonts w:ascii="Bell MT" w:hAnsi="Bell MT"/>
        </w:rPr>
        <w:t xml:space="preserve">Stylings Details : </w:t>
      </w:r>
      <w:hyperlink r:id="rId43" w:history="1">
        <w:r w:rsidRPr="002149E8">
          <w:rPr>
            <w:rStyle w:val="Hyperlink"/>
            <w:rFonts w:ascii="Bell MT" w:hAnsi="Bell MT"/>
            <w:b/>
            <w:bCs/>
            <w:color w:val="auto"/>
          </w:rPr>
          <w:t>https://www.w3schools.com/html/</w:t>
        </w:r>
      </w:hyperlink>
    </w:p>
    <w:p w14:paraId="5431265D" w14:textId="5E1C8EDD" w:rsidR="002149E8" w:rsidRPr="002149E8" w:rsidRDefault="002149E8" w:rsidP="002149E8">
      <w:pPr>
        <w:pStyle w:val="ListParagraph"/>
        <w:numPr>
          <w:ilvl w:val="0"/>
          <w:numId w:val="7"/>
        </w:numPr>
        <w:tabs>
          <w:tab w:val="left" w:pos="5985"/>
        </w:tabs>
        <w:rPr>
          <w:rFonts w:ascii="Bell MT" w:hAnsi="Bell MT"/>
        </w:rPr>
      </w:pPr>
      <w:r w:rsidRPr="002149E8">
        <w:rPr>
          <w:rFonts w:ascii="Bell MT" w:hAnsi="Bell MT"/>
        </w:rPr>
        <w:t>Detailed step-by-step guides :</w:t>
      </w:r>
      <w:r w:rsidRPr="002149E8">
        <w:rPr>
          <w:rFonts w:ascii="Bell MT" w:hAnsi="Bell MT"/>
          <w:b/>
          <w:bCs/>
        </w:rPr>
        <w:t xml:space="preserve"> </w:t>
      </w:r>
      <w:hyperlink r:id="rId44" w:history="1">
        <w:r w:rsidRPr="002149E8">
          <w:rPr>
            <w:rStyle w:val="Hyperlink"/>
            <w:rFonts w:ascii="Bell MT" w:hAnsi="Bell MT"/>
            <w:b/>
            <w:bCs/>
            <w:color w:val="auto"/>
          </w:rPr>
          <w:t>https://medium.com/</w:t>
        </w:r>
      </w:hyperlink>
    </w:p>
    <w:p w14:paraId="7313CFE1" w14:textId="7D05D87D" w:rsidR="002149E8" w:rsidRPr="002149E8" w:rsidRDefault="002149E8" w:rsidP="002149E8">
      <w:pPr>
        <w:pStyle w:val="ListParagraph"/>
        <w:numPr>
          <w:ilvl w:val="0"/>
          <w:numId w:val="7"/>
        </w:numPr>
        <w:tabs>
          <w:tab w:val="left" w:pos="5985"/>
        </w:tabs>
        <w:rPr>
          <w:rFonts w:ascii="Bell MT" w:hAnsi="Bell MT"/>
          <w:b/>
          <w:bCs/>
        </w:rPr>
      </w:pPr>
      <w:r w:rsidRPr="002149E8">
        <w:rPr>
          <w:rFonts w:ascii="Bell MT" w:hAnsi="Bell MT"/>
        </w:rPr>
        <w:t xml:space="preserve">Bootstrap documentation for beautiful webpages : </w:t>
      </w:r>
      <w:hyperlink r:id="rId45" w:history="1">
        <w:r w:rsidRPr="002149E8">
          <w:rPr>
            <w:rStyle w:val="Hyperlink"/>
            <w:rFonts w:ascii="Bell MT" w:hAnsi="Bell MT"/>
            <w:b/>
            <w:bCs/>
            <w:color w:val="auto"/>
          </w:rPr>
          <w:t>https://getbootstrap.com/docs/4.0/getting-started/introduction/</w:t>
        </w:r>
      </w:hyperlink>
    </w:p>
    <w:p w14:paraId="73ED56A5" w14:textId="77777777" w:rsidR="002149E8" w:rsidRPr="008E5479" w:rsidRDefault="002149E8" w:rsidP="002149E8">
      <w:pPr>
        <w:pStyle w:val="ListParagraph"/>
        <w:tabs>
          <w:tab w:val="left" w:pos="5985"/>
        </w:tabs>
      </w:pPr>
    </w:p>
    <w:sectPr w:rsidR="002149E8" w:rsidRPr="008E5479" w:rsidSect="0043454C">
      <w:headerReference w:type="even" r:id="rId46"/>
      <w:headerReference w:type="default" r:id="rId47"/>
      <w:pgSz w:w="12240" w:h="15840" w:code="1"/>
      <w:pgMar w:top="720" w:right="720" w:bottom="720" w:left="720" w:header="576" w:footer="57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28A37" w14:textId="77777777" w:rsidR="00611E1A" w:rsidRDefault="00611E1A" w:rsidP="0032399A">
      <w:r>
        <w:separator/>
      </w:r>
    </w:p>
  </w:endnote>
  <w:endnote w:type="continuationSeparator" w:id="0">
    <w:p w14:paraId="17166071" w14:textId="77777777" w:rsidR="00611E1A" w:rsidRDefault="00611E1A" w:rsidP="00323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EE0DF" w14:textId="77777777" w:rsidR="00611E1A" w:rsidRDefault="00611E1A" w:rsidP="0032399A">
      <w:r>
        <w:separator/>
      </w:r>
    </w:p>
  </w:footnote>
  <w:footnote w:type="continuationSeparator" w:id="0">
    <w:p w14:paraId="11187440" w14:textId="77777777" w:rsidR="00611E1A" w:rsidRDefault="00611E1A" w:rsidP="003239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5045292"/>
      <w:docPartObj>
        <w:docPartGallery w:val="Page Numbers (Top of Page)"/>
        <w:docPartUnique/>
      </w:docPartObj>
    </w:sdtPr>
    <w:sdtContent>
      <w:p w14:paraId="0C6EE55B" w14:textId="77777777" w:rsidR="00883066" w:rsidRDefault="00883066" w:rsidP="0026698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619865" w14:textId="77777777" w:rsidR="00883066" w:rsidRDefault="00883066" w:rsidP="0032399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22DD7" w14:textId="77777777" w:rsidR="00883066" w:rsidRDefault="00883066" w:rsidP="00266986">
    <w:pPr>
      <w:pStyle w:val="Header"/>
      <w:framePr w:wrap="none" w:vAnchor="text" w:hAnchor="margin" w:xAlign="right" w:y="1"/>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883066" w14:paraId="43E27761" w14:textId="77777777" w:rsidTr="0054426D">
      <w:trPr>
        <w:trHeight w:val="570"/>
      </w:trPr>
      <w:tc>
        <w:tcPr>
          <w:tcW w:w="2697" w:type="dxa"/>
          <w:shd w:val="clear" w:color="auto" w:fill="BC4E4D" w:themeFill="accent2"/>
          <w:vAlign w:val="center"/>
        </w:tcPr>
        <w:p w14:paraId="7AF566E5" w14:textId="0361FF69" w:rsidR="00883066" w:rsidRPr="0032399A" w:rsidRDefault="00883066" w:rsidP="001A6F00">
          <w:pPr>
            <w:pStyle w:val="Header"/>
            <w:ind w:right="360"/>
          </w:pPr>
          <w:r>
            <w:t>VMS</w:t>
          </w:r>
        </w:p>
      </w:tc>
      <w:tc>
        <w:tcPr>
          <w:tcW w:w="6293" w:type="dxa"/>
        </w:tcPr>
        <w:p w14:paraId="718E0F06" w14:textId="77777777" w:rsidR="00883066" w:rsidRDefault="00883066" w:rsidP="0032399A">
          <w:pPr>
            <w:pStyle w:val="Header"/>
          </w:pPr>
        </w:p>
        <w:p w14:paraId="33795E92" w14:textId="43F03780" w:rsidR="00883066" w:rsidRDefault="00883066" w:rsidP="0032399A">
          <w:pPr>
            <w:pStyle w:val="Header"/>
          </w:pPr>
        </w:p>
      </w:tc>
      <w:tc>
        <w:tcPr>
          <w:tcW w:w="1800" w:type="dxa"/>
          <w:vAlign w:val="center"/>
        </w:tcPr>
        <w:sdt>
          <w:sdtPr>
            <w:rPr>
              <w:rStyle w:val="PageNumber"/>
            </w:rPr>
            <w:id w:val="396635694"/>
            <w:docPartObj>
              <w:docPartGallery w:val="Page Numbers (Bottom of Page)"/>
              <w:docPartUnique/>
            </w:docPartObj>
          </w:sdtPr>
          <w:sdtContent>
            <w:p w14:paraId="522DD8C9" w14:textId="77777777" w:rsidR="00883066" w:rsidRPr="0032399A" w:rsidRDefault="00883066" w:rsidP="0032399A">
              <w:pPr>
                <w:pStyle w:val="Footer"/>
                <w:jc w:val="center"/>
              </w:pPr>
              <w:r w:rsidRPr="00AF4F54">
                <w:rPr>
                  <w:rStyle w:val="PageNumber"/>
                  <w:color w:val="auto"/>
                  <w:sz w:val="20"/>
                  <w:szCs w:val="20"/>
                </w:rPr>
                <w:t xml:space="preserve">PAGE </w:t>
              </w:r>
              <w:r w:rsidRPr="00AF4F54">
                <w:rPr>
                  <w:rStyle w:val="PageNumber"/>
                  <w:color w:val="auto"/>
                  <w:sz w:val="20"/>
                  <w:szCs w:val="20"/>
                </w:rPr>
                <w:fldChar w:fldCharType="begin"/>
              </w:r>
              <w:r w:rsidRPr="00AF4F54">
                <w:rPr>
                  <w:rStyle w:val="PageNumber"/>
                  <w:color w:val="auto"/>
                  <w:sz w:val="20"/>
                  <w:szCs w:val="20"/>
                </w:rPr>
                <w:instrText xml:space="preserve"> PAGE </w:instrText>
              </w:r>
              <w:r w:rsidRPr="00AF4F54">
                <w:rPr>
                  <w:rStyle w:val="PageNumber"/>
                  <w:color w:val="auto"/>
                  <w:sz w:val="20"/>
                  <w:szCs w:val="20"/>
                </w:rPr>
                <w:fldChar w:fldCharType="separate"/>
              </w:r>
              <w:r w:rsidRPr="00AF4F54">
                <w:rPr>
                  <w:rStyle w:val="PageNumber"/>
                  <w:noProof/>
                  <w:color w:val="auto"/>
                  <w:sz w:val="20"/>
                  <w:szCs w:val="20"/>
                </w:rPr>
                <w:t>2</w:t>
              </w:r>
              <w:r w:rsidRPr="00AF4F54">
                <w:rPr>
                  <w:rStyle w:val="PageNumber"/>
                  <w:color w:val="auto"/>
                  <w:sz w:val="20"/>
                  <w:szCs w:val="20"/>
                </w:rPr>
                <w:fldChar w:fldCharType="end"/>
              </w:r>
            </w:p>
          </w:sdtContent>
        </w:sdt>
      </w:tc>
    </w:tr>
  </w:tbl>
  <w:p w14:paraId="620A8E57" w14:textId="77777777" w:rsidR="00883066" w:rsidRDefault="00883066" w:rsidP="003239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62462"/>
    <w:multiLevelType w:val="hybridMultilevel"/>
    <w:tmpl w:val="231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55FB1"/>
    <w:multiLevelType w:val="hybridMultilevel"/>
    <w:tmpl w:val="9A123F94"/>
    <w:lvl w:ilvl="0" w:tplc="91BC616A">
      <w:start w:val="1"/>
      <w:numFmt w:val="bullet"/>
      <w:lvlText w:val="•"/>
      <w:lvlJc w:val="left"/>
      <w:pPr>
        <w:tabs>
          <w:tab w:val="num" w:pos="720"/>
        </w:tabs>
        <w:ind w:left="720" w:hanging="360"/>
      </w:pPr>
      <w:rPr>
        <w:rFonts w:ascii="Times New Roman" w:hAnsi="Times New Roman" w:hint="default"/>
      </w:rPr>
    </w:lvl>
    <w:lvl w:ilvl="1" w:tplc="B01C97CE" w:tentative="1">
      <w:start w:val="1"/>
      <w:numFmt w:val="bullet"/>
      <w:lvlText w:val="•"/>
      <w:lvlJc w:val="left"/>
      <w:pPr>
        <w:tabs>
          <w:tab w:val="num" w:pos="1440"/>
        </w:tabs>
        <w:ind w:left="1440" w:hanging="360"/>
      </w:pPr>
      <w:rPr>
        <w:rFonts w:ascii="Times New Roman" w:hAnsi="Times New Roman" w:hint="default"/>
      </w:rPr>
    </w:lvl>
    <w:lvl w:ilvl="2" w:tplc="20301974" w:tentative="1">
      <w:start w:val="1"/>
      <w:numFmt w:val="bullet"/>
      <w:lvlText w:val="•"/>
      <w:lvlJc w:val="left"/>
      <w:pPr>
        <w:tabs>
          <w:tab w:val="num" w:pos="2160"/>
        </w:tabs>
        <w:ind w:left="2160" w:hanging="360"/>
      </w:pPr>
      <w:rPr>
        <w:rFonts w:ascii="Times New Roman" w:hAnsi="Times New Roman" w:hint="default"/>
      </w:rPr>
    </w:lvl>
    <w:lvl w:ilvl="3" w:tplc="DA54562C" w:tentative="1">
      <w:start w:val="1"/>
      <w:numFmt w:val="bullet"/>
      <w:lvlText w:val="•"/>
      <w:lvlJc w:val="left"/>
      <w:pPr>
        <w:tabs>
          <w:tab w:val="num" w:pos="2880"/>
        </w:tabs>
        <w:ind w:left="2880" w:hanging="360"/>
      </w:pPr>
      <w:rPr>
        <w:rFonts w:ascii="Times New Roman" w:hAnsi="Times New Roman" w:hint="default"/>
      </w:rPr>
    </w:lvl>
    <w:lvl w:ilvl="4" w:tplc="49665134" w:tentative="1">
      <w:start w:val="1"/>
      <w:numFmt w:val="bullet"/>
      <w:lvlText w:val="•"/>
      <w:lvlJc w:val="left"/>
      <w:pPr>
        <w:tabs>
          <w:tab w:val="num" w:pos="3600"/>
        </w:tabs>
        <w:ind w:left="3600" w:hanging="360"/>
      </w:pPr>
      <w:rPr>
        <w:rFonts w:ascii="Times New Roman" w:hAnsi="Times New Roman" w:hint="default"/>
      </w:rPr>
    </w:lvl>
    <w:lvl w:ilvl="5" w:tplc="A8EE66D8" w:tentative="1">
      <w:start w:val="1"/>
      <w:numFmt w:val="bullet"/>
      <w:lvlText w:val="•"/>
      <w:lvlJc w:val="left"/>
      <w:pPr>
        <w:tabs>
          <w:tab w:val="num" w:pos="4320"/>
        </w:tabs>
        <w:ind w:left="4320" w:hanging="360"/>
      </w:pPr>
      <w:rPr>
        <w:rFonts w:ascii="Times New Roman" w:hAnsi="Times New Roman" w:hint="default"/>
      </w:rPr>
    </w:lvl>
    <w:lvl w:ilvl="6" w:tplc="F7FAE0FE" w:tentative="1">
      <w:start w:val="1"/>
      <w:numFmt w:val="bullet"/>
      <w:lvlText w:val="•"/>
      <w:lvlJc w:val="left"/>
      <w:pPr>
        <w:tabs>
          <w:tab w:val="num" w:pos="5040"/>
        </w:tabs>
        <w:ind w:left="5040" w:hanging="360"/>
      </w:pPr>
      <w:rPr>
        <w:rFonts w:ascii="Times New Roman" w:hAnsi="Times New Roman" w:hint="default"/>
      </w:rPr>
    </w:lvl>
    <w:lvl w:ilvl="7" w:tplc="0AC2FC48" w:tentative="1">
      <w:start w:val="1"/>
      <w:numFmt w:val="bullet"/>
      <w:lvlText w:val="•"/>
      <w:lvlJc w:val="left"/>
      <w:pPr>
        <w:tabs>
          <w:tab w:val="num" w:pos="5760"/>
        </w:tabs>
        <w:ind w:left="5760" w:hanging="360"/>
      </w:pPr>
      <w:rPr>
        <w:rFonts w:ascii="Times New Roman" w:hAnsi="Times New Roman" w:hint="default"/>
      </w:rPr>
    </w:lvl>
    <w:lvl w:ilvl="8" w:tplc="F7BC70F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3144537"/>
    <w:multiLevelType w:val="hybridMultilevel"/>
    <w:tmpl w:val="1BF4C3A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6B0A47"/>
    <w:multiLevelType w:val="hybridMultilevel"/>
    <w:tmpl w:val="13586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B254BB"/>
    <w:multiLevelType w:val="hybridMultilevel"/>
    <w:tmpl w:val="A344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F6BBC"/>
    <w:multiLevelType w:val="multilevel"/>
    <w:tmpl w:val="B6A4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EA0BDE"/>
    <w:multiLevelType w:val="hybridMultilevel"/>
    <w:tmpl w:val="0DB0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03B"/>
    <w:rsid w:val="00056B1A"/>
    <w:rsid w:val="00072C42"/>
    <w:rsid w:val="001114A0"/>
    <w:rsid w:val="00153B6D"/>
    <w:rsid w:val="0018213C"/>
    <w:rsid w:val="001A6F00"/>
    <w:rsid w:val="001F175E"/>
    <w:rsid w:val="002149E8"/>
    <w:rsid w:val="00256297"/>
    <w:rsid w:val="00266986"/>
    <w:rsid w:val="002B15FC"/>
    <w:rsid w:val="002B631D"/>
    <w:rsid w:val="002E0DDD"/>
    <w:rsid w:val="0032399A"/>
    <w:rsid w:val="00337747"/>
    <w:rsid w:val="0043454C"/>
    <w:rsid w:val="00473A94"/>
    <w:rsid w:val="004A0DED"/>
    <w:rsid w:val="0054426D"/>
    <w:rsid w:val="005D72B7"/>
    <w:rsid w:val="006068D2"/>
    <w:rsid w:val="00611E1A"/>
    <w:rsid w:val="006A1040"/>
    <w:rsid w:val="006C60E6"/>
    <w:rsid w:val="006F1EAD"/>
    <w:rsid w:val="007735A6"/>
    <w:rsid w:val="007C59A1"/>
    <w:rsid w:val="007F755D"/>
    <w:rsid w:val="00802E80"/>
    <w:rsid w:val="00810398"/>
    <w:rsid w:val="008644BC"/>
    <w:rsid w:val="00883066"/>
    <w:rsid w:val="0088574A"/>
    <w:rsid w:val="008B33F4"/>
    <w:rsid w:val="008E5479"/>
    <w:rsid w:val="00952F7D"/>
    <w:rsid w:val="00956F1E"/>
    <w:rsid w:val="00AF4F54"/>
    <w:rsid w:val="00B33538"/>
    <w:rsid w:val="00BD176F"/>
    <w:rsid w:val="00BF3944"/>
    <w:rsid w:val="00C41ECD"/>
    <w:rsid w:val="00C947B1"/>
    <w:rsid w:val="00CD118D"/>
    <w:rsid w:val="00D16C58"/>
    <w:rsid w:val="00D442BA"/>
    <w:rsid w:val="00DA403B"/>
    <w:rsid w:val="00E12350"/>
    <w:rsid w:val="00E51622"/>
    <w:rsid w:val="00EA1495"/>
    <w:rsid w:val="00EC45D5"/>
    <w:rsid w:val="00F27AAE"/>
    <w:rsid w:val="00F82274"/>
    <w:rsid w:val="00FF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BD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F4F54"/>
    <w:rPr>
      <w:color w:val="FFFFFF" w:themeColor="background1"/>
    </w:rPr>
  </w:style>
  <w:style w:type="paragraph" w:styleId="Heading1">
    <w:name w:val="heading 1"/>
    <w:basedOn w:val="Normal"/>
    <w:next w:val="Normal"/>
    <w:link w:val="Heading1Char"/>
    <w:qFormat/>
    <w:rsid w:val="00AF4F54"/>
    <w:pPr>
      <w:spacing w:before="240"/>
      <w:outlineLvl w:val="0"/>
    </w:pPr>
    <w:rPr>
      <w:b/>
      <w:sz w:val="48"/>
      <w:szCs w:val="48"/>
    </w:rPr>
  </w:style>
  <w:style w:type="paragraph" w:styleId="Heading2">
    <w:name w:val="heading 2"/>
    <w:basedOn w:val="Normal"/>
    <w:next w:val="Normal"/>
    <w:link w:val="Heading2Char"/>
    <w:uiPriority w:val="1"/>
    <w:qFormat/>
    <w:rsid w:val="00AF4F54"/>
    <w:pPr>
      <w:outlineLvl w:val="1"/>
    </w:pPr>
    <w:rPr>
      <w:b/>
      <w:sz w:val="36"/>
      <w:szCs w:val="36"/>
    </w:rPr>
  </w:style>
  <w:style w:type="paragraph" w:styleId="Heading3">
    <w:name w:val="heading 3"/>
    <w:basedOn w:val="Normal"/>
    <w:next w:val="Normal"/>
    <w:link w:val="Heading3Char"/>
    <w:uiPriority w:val="2"/>
    <w:qFormat/>
    <w:rsid w:val="00AF4F54"/>
    <w:pPr>
      <w:spacing w:before="120"/>
      <w:outlineLvl w:val="2"/>
    </w:pPr>
    <w:rPr>
      <w:b/>
      <w:color w:val="BC4E4D" w:themeColor="accent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5"/>
    <w:qFormat/>
    <w:rsid w:val="007735A6"/>
    <w:rPr>
      <w:noProof/>
      <w:sz w:val="10"/>
    </w:rPr>
  </w:style>
  <w:style w:type="character" w:customStyle="1" w:styleId="Heading1Char">
    <w:name w:val="Heading 1 Char"/>
    <w:basedOn w:val="DefaultParagraphFont"/>
    <w:link w:val="Heading1"/>
    <w:rsid w:val="00AF4F54"/>
    <w:rPr>
      <w:b/>
      <w:color w:val="FFFFFF" w:themeColor="background1"/>
      <w:sz w:val="48"/>
      <w:szCs w:val="48"/>
    </w:rPr>
  </w:style>
  <w:style w:type="character" w:customStyle="1" w:styleId="Heading2Char">
    <w:name w:val="Heading 2 Char"/>
    <w:basedOn w:val="DefaultParagraphFont"/>
    <w:link w:val="Heading2"/>
    <w:uiPriority w:val="1"/>
    <w:rsid w:val="00AF4F54"/>
    <w:rPr>
      <w:b/>
      <w:color w:val="FFFFFF" w:themeColor="background1"/>
      <w:sz w:val="36"/>
      <w:szCs w:val="36"/>
    </w:rPr>
  </w:style>
  <w:style w:type="paragraph" w:customStyle="1" w:styleId="Text">
    <w:name w:val="Text"/>
    <w:basedOn w:val="Normal"/>
    <w:uiPriority w:val="3"/>
    <w:qFormat/>
    <w:rsid w:val="00AF4F54"/>
    <w:rPr>
      <w:color w:val="auto"/>
      <w:sz w:val="28"/>
      <w:szCs w:val="28"/>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semiHidden/>
    <w:rsid w:val="0032399A"/>
    <w:pPr>
      <w:tabs>
        <w:tab w:val="center" w:pos="4680"/>
        <w:tab w:val="right" w:pos="9360"/>
      </w:tabs>
    </w:pPr>
  </w:style>
  <w:style w:type="character" w:customStyle="1" w:styleId="FooterChar">
    <w:name w:val="Footer Char"/>
    <w:basedOn w:val="DefaultParagraphFont"/>
    <w:link w:val="Footer"/>
    <w:uiPriority w:val="99"/>
    <w:semiHidden/>
    <w:rsid w:val="001A6F00"/>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AF4F54"/>
    <w:rPr>
      <w:b/>
      <w:color w:val="BC4E4D" w:themeColor="accent2"/>
      <w:sz w:val="28"/>
      <w:szCs w:val="28"/>
    </w:rPr>
  </w:style>
  <w:style w:type="paragraph" w:styleId="Quote">
    <w:name w:val="Quote"/>
    <w:basedOn w:val="Normal"/>
    <w:next w:val="Normal"/>
    <w:link w:val="QuoteChar"/>
    <w:uiPriority w:val="4"/>
    <w:qFormat/>
    <w:rsid w:val="00AF4F54"/>
    <w:rPr>
      <w:b/>
      <w:color w:val="BC4E4D" w:themeColor="accent2"/>
      <w:sz w:val="96"/>
      <w:szCs w:val="96"/>
    </w:rPr>
  </w:style>
  <w:style w:type="character" w:customStyle="1" w:styleId="QuoteChar">
    <w:name w:val="Quote Char"/>
    <w:basedOn w:val="DefaultParagraphFont"/>
    <w:link w:val="Quote"/>
    <w:uiPriority w:val="4"/>
    <w:rsid w:val="00AF4F54"/>
    <w:rPr>
      <w:b/>
      <w:color w:val="BC4E4D" w:themeColor="accent2"/>
      <w:sz w:val="96"/>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AF4F54"/>
    <w:pPr>
      <w:spacing w:before="360"/>
      <w:contextualSpacing/>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AF4F54"/>
    <w:rPr>
      <w:rFonts w:asciiTheme="majorHAnsi" w:eastAsiaTheme="majorEastAsia" w:hAnsiTheme="majorHAnsi" w:cstheme="majorBidi"/>
      <w:b/>
      <w:color w:val="FFFFFF" w:themeColor="background1"/>
      <w:spacing w:val="-10"/>
      <w:kern w:val="28"/>
      <w:sz w:val="48"/>
      <w:szCs w:val="56"/>
    </w:rPr>
  </w:style>
  <w:style w:type="paragraph" w:styleId="Subtitle">
    <w:name w:val="Subtitle"/>
    <w:basedOn w:val="Normal"/>
    <w:next w:val="Normal"/>
    <w:link w:val="SubtitleChar"/>
    <w:uiPriority w:val="11"/>
    <w:qFormat/>
    <w:rsid w:val="0043454C"/>
    <w:pPr>
      <w:numPr>
        <w:ilvl w:val="1"/>
      </w:numPr>
    </w:pPr>
    <w:rPr>
      <w:rFonts w:asciiTheme="majorHAnsi" w:eastAsiaTheme="minorEastAsia" w:hAnsiTheme="majorHAnsi"/>
      <w:b/>
      <w:color w:val="BC4E4D" w:themeColor="accent2"/>
      <w:spacing w:val="15"/>
      <w:sz w:val="36"/>
      <w:szCs w:val="22"/>
    </w:rPr>
  </w:style>
  <w:style w:type="character" w:customStyle="1" w:styleId="SubtitleChar">
    <w:name w:val="Subtitle Char"/>
    <w:basedOn w:val="DefaultParagraphFont"/>
    <w:link w:val="Subtitle"/>
    <w:uiPriority w:val="11"/>
    <w:rsid w:val="0043454C"/>
    <w:rPr>
      <w:rFonts w:asciiTheme="majorHAnsi" w:eastAsiaTheme="minorEastAsia" w:hAnsiTheme="majorHAnsi"/>
      <w:b/>
      <w:color w:val="BC4E4D" w:themeColor="accent2"/>
      <w:spacing w:val="15"/>
      <w:sz w:val="36"/>
      <w:szCs w:val="22"/>
    </w:rPr>
  </w:style>
  <w:style w:type="paragraph" w:customStyle="1" w:styleId="DescriptionHeading">
    <w:name w:val="Description Heading"/>
    <w:basedOn w:val="Text"/>
    <w:uiPriority w:val="6"/>
    <w:qFormat/>
    <w:rsid w:val="00AF4F54"/>
    <w:pPr>
      <w:jc w:val="center"/>
    </w:pPr>
    <w:rPr>
      <w:b/>
      <w:color w:val="FFFFFF" w:themeColor="background1"/>
    </w:rPr>
  </w:style>
  <w:style w:type="paragraph" w:customStyle="1" w:styleId="TextWhite">
    <w:name w:val="Text White"/>
    <w:basedOn w:val="Text"/>
    <w:uiPriority w:val="6"/>
    <w:qFormat/>
    <w:rsid w:val="00AF4F54"/>
    <w:rPr>
      <w:color w:val="FFFFFF" w:themeColor="background1"/>
    </w:rPr>
  </w:style>
  <w:style w:type="paragraph" w:customStyle="1" w:styleId="zOawRibbonStandard">
    <w:name w:val="zOaw_Ribbon_Standard"/>
    <w:basedOn w:val="Normal"/>
    <w:qFormat/>
    <w:rsid w:val="00473A94"/>
    <w:pPr>
      <w:adjustRightInd w:val="0"/>
      <w:snapToGrid w:val="0"/>
      <w:spacing w:before="60" w:after="60" w:line="259" w:lineRule="atLeast"/>
    </w:pPr>
    <w:rPr>
      <w:rFonts w:ascii="Arial" w:eastAsia="Times New Roman" w:hAnsi="Arial" w:cs="Times New Roman"/>
      <w:color w:val="auto"/>
      <w:sz w:val="20"/>
      <w:lang w:eastAsia="de-CH"/>
    </w:rPr>
  </w:style>
  <w:style w:type="paragraph" w:styleId="ListParagraph">
    <w:name w:val="List Paragraph"/>
    <w:basedOn w:val="Normal"/>
    <w:uiPriority w:val="34"/>
    <w:rsid w:val="00473A94"/>
    <w:pPr>
      <w:adjustRightInd w:val="0"/>
      <w:snapToGrid w:val="0"/>
      <w:spacing w:after="170" w:line="259" w:lineRule="atLeast"/>
      <w:ind w:left="720"/>
      <w:contextualSpacing/>
    </w:pPr>
    <w:rPr>
      <w:rFonts w:ascii="Arial" w:eastAsia="Times New Roman" w:hAnsi="Arial" w:cs="Times New Roman"/>
      <w:color w:val="auto"/>
      <w:sz w:val="20"/>
      <w:lang w:eastAsia="de-CH"/>
    </w:rPr>
  </w:style>
  <w:style w:type="character" w:styleId="Hyperlink">
    <w:name w:val="Hyperlink"/>
    <w:basedOn w:val="DefaultParagraphFont"/>
    <w:uiPriority w:val="99"/>
    <w:semiHidden/>
    <w:rsid w:val="002149E8"/>
    <w:rPr>
      <w:color w:val="0000FF" w:themeColor="hyperlink"/>
      <w:u w:val="single"/>
    </w:rPr>
  </w:style>
  <w:style w:type="character" w:styleId="UnresolvedMention">
    <w:name w:val="Unresolved Mention"/>
    <w:basedOn w:val="DefaultParagraphFont"/>
    <w:uiPriority w:val="99"/>
    <w:semiHidden/>
    <w:unhideWhenUsed/>
    <w:rsid w:val="002149E8"/>
    <w:rPr>
      <w:color w:val="605E5C"/>
      <w:shd w:val="clear" w:color="auto" w:fill="E1DFDD"/>
    </w:rPr>
  </w:style>
  <w:style w:type="paragraph" w:styleId="NoSpacing">
    <w:name w:val="No Spacing"/>
    <w:link w:val="NoSpacingChar"/>
    <w:uiPriority w:val="1"/>
    <w:qFormat/>
    <w:rsid w:val="006F1EAD"/>
    <w:rPr>
      <w:rFonts w:eastAsiaTheme="minorEastAsia"/>
      <w:sz w:val="22"/>
      <w:szCs w:val="22"/>
    </w:rPr>
  </w:style>
  <w:style w:type="character" w:customStyle="1" w:styleId="NoSpacingChar">
    <w:name w:val="No Spacing Char"/>
    <w:basedOn w:val="DefaultParagraphFont"/>
    <w:link w:val="NoSpacing"/>
    <w:uiPriority w:val="1"/>
    <w:rsid w:val="006F1EAD"/>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92645">
      <w:bodyDiv w:val="1"/>
      <w:marLeft w:val="0"/>
      <w:marRight w:val="0"/>
      <w:marTop w:val="0"/>
      <w:marBottom w:val="0"/>
      <w:divBdr>
        <w:top w:val="none" w:sz="0" w:space="0" w:color="auto"/>
        <w:left w:val="none" w:sz="0" w:space="0" w:color="auto"/>
        <w:bottom w:val="none" w:sz="0" w:space="0" w:color="auto"/>
        <w:right w:val="none" w:sz="0" w:space="0" w:color="auto"/>
      </w:divBdr>
    </w:div>
    <w:div w:id="1573462088">
      <w:bodyDiv w:val="1"/>
      <w:marLeft w:val="0"/>
      <w:marRight w:val="0"/>
      <w:marTop w:val="0"/>
      <w:marBottom w:val="0"/>
      <w:divBdr>
        <w:top w:val="none" w:sz="0" w:space="0" w:color="auto"/>
        <w:left w:val="none" w:sz="0" w:space="0" w:color="auto"/>
        <w:bottom w:val="none" w:sz="0" w:space="0" w:color="auto"/>
        <w:right w:val="none" w:sz="0" w:space="0" w:color="auto"/>
      </w:divBdr>
    </w:div>
    <w:div w:id="1615672705">
      <w:bodyDiv w:val="1"/>
      <w:marLeft w:val="0"/>
      <w:marRight w:val="0"/>
      <w:marTop w:val="0"/>
      <w:marBottom w:val="0"/>
      <w:divBdr>
        <w:top w:val="none" w:sz="0" w:space="0" w:color="auto"/>
        <w:left w:val="none" w:sz="0" w:space="0" w:color="auto"/>
        <w:bottom w:val="none" w:sz="0" w:space="0" w:color="auto"/>
        <w:right w:val="none" w:sz="0" w:space="0" w:color="auto"/>
      </w:divBdr>
      <w:divsChild>
        <w:div w:id="14254675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hyperlink" Target="https://www.youtube.com/watch?v=vjf774RKrLc&amp;t=1769s&amp;ab_channel=DevEd" TargetMode="External"/><Relationship Id="rId21" Type="http://schemas.openxmlformats.org/officeDocument/2006/relationships/oleObject" Target="embeddings/oleObject1.bin"/><Relationship Id="rId34" Type="http://schemas.openxmlformats.org/officeDocument/2006/relationships/image" Target="media/image12.jpg"/><Relationship Id="rId42" Type="http://schemas.openxmlformats.org/officeDocument/2006/relationships/hyperlink" Target="https://www.npmjs.com/" TargetMode="External"/><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7.jpeg"/><Relationship Id="rId11" Type="http://schemas.openxmlformats.org/officeDocument/2006/relationships/image" Target="media/image1.png"/><Relationship Id="rId24" Type="http://schemas.openxmlformats.org/officeDocument/2006/relationships/diagramQuickStyle" Target="diagrams/quickStyle2.xml"/><Relationship Id="rId32" Type="http://schemas.openxmlformats.org/officeDocument/2006/relationships/image" Target="media/image10.jpg"/><Relationship Id="rId37" Type="http://schemas.openxmlformats.org/officeDocument/2006/relationships/image" Target="media/image15.jpeg"/><Relationship Id="rId40" Type="http://schemas.openxmlformats.org/officeDocument/2006/relationships/hyperlink" Target="https://docs.mongodb.com/" TargetMode="External"/><Relationship Id="rId45" Type="http://schemas.openxmlformats.org/officeDocument/2006/relationships/hyperlink" Target="https://getbootstrap.com/docs/4.0/getting-started/introduction/" TargetMode="Externa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jpg"/><Relationship Id="rId36" Type="http://schemas.openxmlformats.org/officeDocument/2006/relationships/image" Target="media/image14.jp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9.jpeg"/><Relationship Id="rId44" Type="http://schemas.openxmlformats.org/officeDocument/2006/relationships/hyperlink" Target="https://medium.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jpg"/><Relationship Id="rId30" Type="http://schemas.openxmlformats.org/officeDocument/2006/relationships/image" Target="media/image8.jpg"/><Relationship Id="rId35" Type="http://schemas.openxmlformats.org/officeDocument/2006/relationships/image" Target="media/image13.jpeg"/><Relationship Id="rId43" Type="http://schemas.openxmlformats.org/officeDocument/2006/relationships/hyperlink" Target="https://www.w3schools.com/html/"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en.wikipedia.org/wiki/File:Circle-icons-target.svg" TargetMode="External"/><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image" Target="media/image11.jpeg"/><Relationship Id="rId38" Type="http://schemas.openxmlformats.org/officeDocument/2006/relationships/hyperlink" Target="https://stackoverflow.com/" TargetMode="External"/><Relationship Id="rId46" Type="http://schemas.openxmlformats.org/officeDocument/2006/relationships/header" Target="header1.xml"/><Relationship Id="rId20" Type="http://schemas.openxmlformats.org/officeDocument/2006/relationships/image" Target="media/image4.emf"/><Relationship Id="rId41"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ad\AppData\Roaming\Microsoft\Templates\Bold%20business%20re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4296BB-EBB7-467F-B010-B93B739CC6CC}" type="doc">
      <dgm:prSet loTypeId="urn:microsoft.com/office/officeart/2005/8/layout/radial1" loCatId="relationship" qsTypeId="urn:microsoft.com/office/officeart/2005/8/quickstyle/simple1" qsCatId="simple" csTypeId="urn:microsoft.com/office/officeart/2005/8/colors/accent2_1" csCatId="accent2" phldr="1"/>
      <dgm:spPr/>
      <dgm:t>
        <a:bodyPr/>
        <a:lstStyle/>
        <a:p>
          <a:endParaRPr lang="en-US"/>
        </a:p>
      </dgm:t>
    </dgm:pt>
    <dgm:pt modelId="{8B06E808-3072-4372-86A1-41185F958425}">
      <dgm:prSet phldrT="[Text]"/>
      <dgm:spPr/>
      <dgm:t>
        <a:bodyPr/>
        <a:lstStyle/>
        <a:p>
          <a:r>
            <a:rPr lang="en-US"/>
            <a:t>API</a:t>
          </a:r>
        </a:p>
      </dgm:t>
    </dgm:pt>
    <dgm:pt modelId="{62E1DBCD-35F3-4956-B963-DF129613D76C}" type="parTrans" cxnId="{24A5D44C-1FF0-4ED3-BD63-689FA418E9E9}">
      <dgm:prSet/>
      <dgm:spPr/>
      <dgm:t>
        <a:bodyPr/>
        <a:lstStyle/>
        <a:p>
          <a:endParaRPr lang="en-US"/>
        </a:p>
      </dgm:t>
    </dgm:pt>
    <dgm:pt modelId="{B172441D-7399-4114-984D-7A847500B75A}" type="sibTrans" cxnId="{24A5D44C-1FF0-4ED3-BD63-689FA418E9E9}">
      <dgm:prSet/>
      <dgm:spPr/>
      <dgm:t>
        <a:bodyPr/>
        <a:lstStyle/>
        <a:p>
          <a:endParaRPr lang="en-US"/>
        </a:p>
      </dgm:t>
    </dgm:pt>
    <dgm:pt modelId="{D1D098AE-CAB9-4FB6-9E2D-0FE5FEF27F03}">
      <dgm:prSet phldrT="[Text]"/>
      <dgm:spPr/>
      <dgm:t>
        <a:bodyPr/>
        <a:lstStyle/>
        <a:p>
          <a:r>
            <a:rPr lang="en-US"/>
            <a:t>Backend</a:t>
          </a:r>
        </a:p>
      </dgm:t>
    </dgm:pt>
    <dgm:pt modelId="{46290F3A-AE94-4682-8BA5-159FB0ECAC3D}" type="parTrans" cxnId="{3015A702-CBB7-4087-A29E-A56C9C99AC1C}">
      <dgm:prSet/>
      <dgm:spPr/>
      <dgm:t>
        <a:bodyPr/>
        <a:lstStyle/>
        <a:p>
          <a:endParaRPr lang="en-US"/>
        </a:p>
      </dgm:t>
    </dgm:pt>
    <dgm:pt modelId="{A34690EC-2051-4A7E-AD5B-D7C4C900FDB6}" type="sibTrans" cxnId="{3015A702-CBB7-4087-A29E-A56C9C99AC1C}">
      <dgm:prSet/>
      <dgm:spPr/>
      <dgm:t>
        <a:bodyPr/>
        <a:lstStyle/>
        <a:p>
          <a:endParaRPr lang="en-US"/>
        </a:p>
      </dgm:t>
    </dgm:pt>
    <dgm:pt modelId="{361AB253-1F53-4BBC-8AF5-E56693F05767}">
      <dgm:prSet phldrT="[Text]"/>
      <dgm:spPr/>
      <dgm:t>
        <a:bodyPr/>
        <a:lstStyle/>
        <a:p>
          <a:r>
            <a:rPr lang="en-US"/>
            <a:t>Frontend</a:t>
          </a:r>
        </a:p>
      </dgm:t>
    </dgm:pt>
    <dgm:pt modelId="{97AF7043-3D7A-4192-AB47-B60E7E9B364B}" type="parTrans" cxnId="{5E0EE0C5-E8F0-4BFA-BBD6-FC090E9E1083}">
      <dgm:prSet/>
      <dgm:spPr/>
      <dgm:t>
        <a:bodyPr/>
        <a:lstStyle/>
        <a:p>
          <a:endParaRPr lang="en-US"/>
        </a:p>
      </dgm:t>
    </dgm:pt>
    <dgm:pt modelId="{77165AF5-830F-4E0E-90B6-A76F3634E678}" type="sibTrans" cxnId="{5E0EE0C5-E8F0-4BFA-BBD6-FC090E9E1083}">
      <dgm:prSet/>
      <dgm:spPr/>
      <dgm:t>
        <a:bodyPr/>
        <a:lstStyle/>
        <a:p>
          <a:endParaRPr lang="en-US"/>
        </a:p>
      </dgm:t>
    </dgm:pt>
    <dgm:pt modelId="{4130218F-AD22-48D4-AB37-604AF8FBC6D3}" type="pres">
      <dgm:prSet presAssocID="{954296BB-EBB7-467F-B010-B93B739CC6CC}" presName="cycle" presStyleCnt="0">
        <dgm:presLayoutVars>
          <dgm:chMax val="1"/>
          <dgm:dir/>
          <dgm:animLvl val="ctr"/>
          <dgm:resizeHandles val="exact"/>
        </dgm:presLayoutVars>
      </dgm:prSet>
      <dgm:spPr/>
    </dgm:pt>
    <dgm:pt modelId="{F143F679-69FE-4B5B-ABF8-163D73A36D85}" type="pres">
      <dgm:prSet presAssocID="{8B06E808-3072-4372-86A1-41185F958425}" presName="centerShape" presStyleLbl="node0" presStyleIdx="0" presStyleCnt="1"/>
      <dgm:spPr/>
    </dgm:pt>
    <dgm:pt modelId="{B11E5DEF-4AD6-44AF-A25F-CBE1C6728830}" type="pres">
      <dgm:prSet presAssocID="{46290F3A-AE94-4682-8BA5-159FB0ECAC3D}" presName="Name9" presStyleLbl="parChTrans1D2" presStyleIdx="0" presStyleCnt="2"/>
      <dgm:spPr/>
    </dgm:pt>
    <dgm:pt modelId="{A9991577-C39C-43F2-96AA-75D06A916797}" type="pres">
      <dgm:prSet presAssocID="{46290F3A-AE94-4682-8BA5-159FB0ECAC3D}" presName="connTx" presStyleLbl="parChTrans1D2" presStyleIdx="0" presStyleCnt="2"/>
      <dgm:spPr/>
    </dgm:pt>
    <dgm:pt modelId="{CF2527B1-23DC-4730-B6C3-3CBEBC115A67}" type="pres">
      <dgm:prSet presAssocID="{D1D098AE-CAB9-4FB6-9E2D-0FE5FEF27F03}" presName="node" presStyleLbl="node1" presStyleIdx="0" presStyleCnt="2">
        <dgm:presLayoutVars>
          <dgm:bulletEnabled val="1"/>
        </dgm:presLayoutVars>
      </dgm:prSet>
      <dgm:spPr/>
    </dgm:pt>
    <dgm:pt modelId="{7A1BBBAF-088B-418E-A7B5-CA13DB4C3DD6}" type="pres">
      <dgm:prSet presAssocID="{97AF7043-3D7A-4192-AB47-B60E7E9B364B}" presName="Name9" presStyleLbl="parChTrans1D2" presStyleIdx="1" presStyleCnt="2"/>
      <dgm:spPr/>
    </dgm:pt>
    <dgm:pt modelId="{23E588E5-9AA1-454D-B3BB-41E0C7E35A53}" type="pres">
      <dgm:prSet presAssocID="{97AF7043-3D7A-4192-AB47-B60E7E9B364B}" presName="connTx" presStyleLbl="parChTrans1D2" presStyleIdx="1" presStyleCnt="2"/>
      <dgm:spPr/>
    </dgm:pt>
    <dgm:pt modelId="{FF916DDB-F59D-4116-9201-E967778069C9}" type="pres">
      <dgm:prSet presAssocID="{361AB253-1F53-4BBC-8AF5-E56693F05767}" presName="node" presStyleLbl="node1" presStyleIdx="1" presStyleCnt="2">
        <dgm:presLayoutVars>
          <dgm:bulletEnabled val="1"/>
        </dgm:presLayoutVars>
      </dgm:prSet>
      <dgm:spPr/>
    </dgm:pt>
  </dgm:ptLst>
  <dgm:cxnLst>
    <dgm:cxn modelId="{3015A702-CBB7-4087-A29E-A56C9C99AC1C}" srcId="{8B06E808-3072-4372-86A1-41185F958425}" destId="{D1D098AE-CAB9-4FB6-9E2D-0FE5FEF27F03}" srcOrd="0" destOrd="0" parTransId="{46290F3A-AE94-4682-8BA5-159FB0ECAC3D}" sibTransId="{A34690EC-2051-4A7E-AD5B-D7C4C900FDB6}"/>
    <dgm:cxn modelId="{2154900F-57C1-4014-BA0B-0780CF56090C}" type="presOf" srcId="{97AF7043-3D7A-4192-AB47-B60E7E9B364B}" destId="{23E588E5-9AA1-454D-B3BB-41E0C7E35A53}" srcOrd="1" destOrd="0" presId="urn:microsoft.com/office/officeart/2005/8/layout/radial1"/>
    <dgm:cxn modelId="{021E2749-07FA-4357-8334-2AA59F9DFD78}" type="presOf" srcId="{D1D098AE-CAB9-4FB6-9E2D-0FE5FEF27F03}" destId="{CF2527B1-23DC-4730-B6C3-3CBEBC115A67}" srcOrd="0" destOrd="0" presId="urn:microsoft.com/office/officeart/2005/8/layout/radial1"/>
    <dgm:cxn modelId="{B869536A-44D4-4285-9F2B-9521F2742E04}" type="presOf" srcId="{954296BB-EBB7-467F-B010-B93B739CC6CC}" destId="{4130218F-AD22-48D4-AB37-604AF8FBC6D3}" srcOrd="0" destOrd="0" presId="urn:microsoft.com/office/officeart/2005/8/layout/radial1"/>
    <dgm:cxn modelId="{24A5D44C-1FF0-4ED3-BD63-689FA418E9E9}" srcId="{954296BB-EBB7-467F-B010-B93B739CC6CC}" destId="{8B06E808-3072-4372-86A1-41185F958425}" srcOrd="0" destOrd="0" parTransId="{62E1DBCD-35F3-4956-B963-DF129613D76C}" sibTransId="{B172441D-7399-4114-984D-7A847500B75A}"/>
    <dgm:cxn modelId="{47068770-1C71-444F-8C3A-EB19C44ED3EF}" type="presOf" srcId="{97AF7043-3D7A-4192-AB47-B60E7E9B364B}" destId="{7A1BBBAF-088B-418E-A7B5-CA13DB4C3DD6}" srcOrd="0" destOrd="0" presId="urn:microsoft.com/office/officeart/2005/8/layout/radial1"/>
    <dgm:cxn modelId="{B432097B-374E-4679-A6A2-2AAC3E9D7A3B}" type="presOf" srcId="{361AB253-1F53-4BBC-8AF5-E56693F05767}" destId="{FF916DDB-F59D-4116-9201-E967778069C9}" srcOrd="0" destOrd="0" presId="urn:microsoft.com/office/officeart/2005/8/layout/radial1"/>
    <dgm:cxn modelId="{09A82E9B-3BFF-40CD-98DB-05CCFE9503C8}" type="presOf" srcId="{46290F3A-AE94-4682-8BA5-159FB0ECAC3D}" destId="{A9991577-C39C-43F2-96AA-75D06A916797}" srcOrd="1" destOrd="0" presId="urn:microsoft.com/office/officeart/2005/8/layout/radial1"/>
    <dgm:cxn modelId="{D971AE9B-1EB8-44C0-96B1-A79A65BD44F3}" type="presOf" srcId="{8B06E808-3072-4372-86A1-41185F958425}" destId="{F143F679-69FE-4B5B-ABF8-163D73A36D85}" srcOrd="0" destOrd="0" presId="urn:microsoft.com/office/officeart/2005/8/layout/radial1"/>
    <dgm:cxn modelId="{8872D3B9-01A8-4DBF-AAD9-0912B60F0D56}" type="presOf" srcId="{46290F3A-AE94-4682-8BA5-159FB0ECAC3D}" destId="{B11E5DEF-4AD6-44AF-A25F-CBE1C6728830}" srcOrd="0" destOrd="0" presId="urn:microsoft.com/office/officeart/2005/8/layout/radial1"/>
    <dgm:cxn modelId="{5E0EE0C5-E8F0-4BFA-BBD6-FC090E9E1083}" srcId="{8B06E808-3072-4372-86A1-41185F958425}" destId="{361AB253-1F53-4BBC-8AF5-E56693F05767}" srcOrd="1" destOrd="0" parTransId="{97AF7043-3D7A-4192-AB47-B60E7E9B364B}" sibTransId="{77165AF5-830F-4E0E-90B6-A76F3634E678}"/>
    <dgm:cxn modelId="{67D7E024-AFF0-46F5-B132-F6A2545B373D}" type="presParOf" srcId="{4130218F-AD22-48D4-AB37-604AF8FBC6D3}" destId="{F143F679-69FE-4B5B-ABF8-163D73A36D85}" srcOrd="0" destOrd="0" presId="urn:microsoft.com/office/officeart/2005/8/layout/radial1"/>
    <dgm:cxn modelId="{22C5005C-5A21-4145-803F-FF2BDD0720DA}" type="presParOf" srcId="{4130218F-AD22-48D4-AB37-604AF8FBC6D3}" destId="{B11E5DEF-4AD6-44AF-A25F-CBE1C6728830}" srcOrd="1" destOrd="0" presId="urn:microsoft.com/office/officeart/2005/8/layout/radial1"/>
    <dgm:cxn modelId="{C22497E9-6A29-49BC-ACD8-8E792CDDF86A}" type="presParOf" srcId="{B11E5DEF-4AD6-44AF-A25F-CBE1C6728830}" destId="{A9991577-C39C-43F2-96AA-75D06A916797}" srcOrd="0" destOrd="0" presId="urn:microsoft.com/office/officeart/2005/8/layout/radial1"/>
    <dgm:cxn modelId="{BAE507DC-723F-4227-A281-C0D0033ECF5F}" type="presParOf" srcId="{4130218F-AD22-48D4-AB37-604AF8FBC6D3}" destId="{CF2527B1-23DC-4730-B6C3-3CBEBC115A67}" srcOrd="2" destOrd="0" presId="urn:microsoft.com/office/officeart/2005/8/layout/radial1"/>
    <dgm:cxn modelId="{5FFCEB23-B665-4122-8B47-0C7146B64A6F}" type="presParOf" srcId="{4130218F-AD22-48D4-AB37-604AF8FBC6D3}" destId="{7A1BBBAF-088B-418E-A7B5-CA13DB4C3DD6}" srcOrd="3" destOrd="0" presId="urn:microsoft.com/office/officeart/2005/8/layout/radial1"/>
    <dgm:cxn modelId="{28753910-BFFC-4867-B575-3DEC183C6370}" type="presParOf" srcId="{7A1BBBAF-088B-418E-A7B5-CA13DB4C3DD6}" destId="{23E588E5-9AA1-454D-B3BB-41E0C7E35A53}" srcOrd="0" destOrd="0" presId="urn:microsoft.com/office/officeart/2005/8/layout/radial1"/>
    <dgm:cxn modelId="{DDEE0906-55CA-4CBE-B071-A6D40226DB43}" type="presParOf" srcId="{4130218F-AD22-48D4-AB37-604AF8FBC6D3}" destId="{FF916DDB-F59D-4116-9201-E967778069C9}" srcOrd="4" destOrd="0" presId="urn:microsoft.com/office/officeart/2005/8/layout/radia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722E8C-4472-421F-8EC6-8DA3F5768A53}" type="doc">
      <dgm:prSet loTypeId="urn:microsoft.com/office/officeart/2008/layout/NameandTitleOrganizationalChart" loCatId="hierarchy" qsTypeId="urn:microsoft.com/office/officeart/2005/8/quickstyle/simple2" qsCatId="simple" csTypeId="urn:microsoft.com/office/officeart/2005/8/colors/accent2_2" csCatId="accent2" phldr="1"/>
      <dgm:spPr/>
      <dgm:t>
        <a:bodyPr/>
        <a:lstStyle/>
        <a:p>
          <a:endParaRPr lang="en-US"/>
        </a:p>
      </dgm:t>
    </dgm:pt>
    <dgm:pt modelId="{02B449FF-0ECB-4607-A86F-87B7CF018FF9}">
      <dgm:prSet phldrT="[Text]" custT="1"/>
      <dgm:spPr/>
      <dgm:t>
        <a:bodyPr/>
        <a:lstStyle/>
        <a:p>
          <a:r>
            <a:rPr lang="en-US" sz="1400"/>
            <a:t>Basic home page that provides introduction to company and gives links to login and signup pages</a:t>
          </a:r>
        </a:p>
      </dgm:t>
    </dgm:pt>
    <dgm:pt modelId="{445CC745-6BED-4EFD-8B80-074820F85BD0}" type="parTrans" cxnId="{47221C9F-A3A1-4D09-BA09-7D2E3CA9AB7A}">
      <dgm:prSet/>
      <dgm:spPr/>
      <dgm:t>
        <a:bodyPr/>
        <a:lstStyle/>
        <a:p>
          <a:endParaRPr lang="en-US"/>
        </a:p>
      </dgm:t>
    </dgm:pt>
    <dgm:pt modelId="{27310374-FD6C-4595-B6DB-3A2445237FEF}" type="sibTrans" cxnId="{47221C9F-A3A1-4D09-BA09-7D2E3CA9AB7A}">
      <dgm:prSet custT="1"/>
      <dgm:spPr/>
      <dgm:t>
        <a:bodyPr/>
        <a:lstStyle/>
        <a:p>
          <a:pPr algn="ctr"/>
          <a:r>
            <a:rPr lang="en-US" sz="1600"/>
            <a:t>"/home"</a:t>
          </a:r>
        </a:p>
      </dgm:t>
    </dgm:pt>
    <dgm:pt modelId="{F389809B-828C-405B-8DEF-BE69215F3028}">
      <dgm:prSet custT="1"/>
      <dgm:spPr/>
      <dgm:t>
        <a:bodyPr/>
        <a:lstStyle/>
        <a:p>
          <a:r>
            <a:rPr lang="en-US" sz="1400"/>
            <a:t>Adds employeed information to database with the help of unique Employee ID</a:t>
          </a:r>
        </a:p>
      </dgm:t>
    </dgm:pt>
    <dgm:pt modelId="{5E09E64C-8C6B-4A17-B99C-3A85516AAB20}" type="parTrans" cxnId="{772AED8D-B7BB-47B6-BBD0-3FA457687B95}">
      <dgm:prSet/>
      <dgm:spPr/>
      <dgm:t>
        <a:bodyPr/>
        <a:lstStyle/>
        <a:p>
          <a:endParaRPr lang="en-US"/>
        </a:p>
      </dgm:t>
    </dgm:pt>
    <dgm:pt modelId="{C3D7399A-6147-46A5-BA44-4C81F3B84372}" type="sibTrans" cxnId="{772AED8D-B7BB-47B6-BBD0-3FA457687B95}">
      <dgm:prSet custT="1"/>
      <dgm:spPr/>
      <dgm:t>
        <a:bodyPr/>
        <a:lstStyle/>
        <a:p>
          <a:pPr algn="ctr"/>
          <a:r>
            <a:rPr lang="en-US" sz="1600"/>
            <a:t>"/auth/signup"</a:t>
          </a:r>
        </a:p>
      </dgm:t>
    </dgm:pt>
    <dgm:pt modelId="{A2190F04-6FF7-4FD5-9A47-66FC9A1550E6}">
      <dgm:prSet custT="1"/>
      <dgm:spPr/>
      <dgm:t>
        <a:bodyPr/>
        <a:lstStyle/>
        <a:p>
          <a:r>
            <a:rPr lang="en-US" sz="1400"/>
            <a:t>Authentication page for all management, guard and employee accounts</a:t>
          </a:r>
          <a:endParaRPr lang="en-US" sz="6200"/>
        </a:p>
      </dgm:t>
    </dgm:pt>
    <dgm:pt modelId="{51393CF1-B86C-4AD8-91D1-54A7258E2880}" type="parTrans" cxnId="{B6EE5593-99A9-413C-8121-E95EB391AF55}">
      <dgm:prSet/>
      <dgm:spPr/>
      <dgm:t>
        <a:bodyPr/>
        <a:lstStyle/>
        <a:p>
          <a:endParaRPr lang="en-US"/>
        </a:p>
      </dgm:t>
    </dgm:pt>
    <dgm:pt modelId="{9D07DC23-90C5-4068-9F18-C282E03D4C2A}" type="sibTrans" cxnId="{B6EE5593-99A9-413C-8121-E95EB391AF55}">
      <dgm:prSet custT="1"/>
      <dgm:spPr/>
      <dgm:t>
        <a:bodyPr/>
        <a:lstStyle/>
        <a:p>
          <a:pPr algn="ctr"/>
          <a:r>
            <a:rPr lang="en-US" sz="1600"/>
            <a:t>"/auth/login"</a:t>
          </a:r>
        </a:p>
      </dgm:t>
    </dgm:pt>
    <dgm:pt modelId="{889A7A50-48D1-4638-8AD9-C260E57449EA}">
      <dgm:prSet custT="1"/>
      <dgm:spPr/>
      <dgm:t>
        <a:bodyPr/>
        <a:lstStyle/>
        <a:p>
          <a:r>
            <a:rPr lang="en-US" sz="1400"/>
            <a:t>employee</a:t>
          </a:r>
          <a:endParaRPr lang="en-US" sz="1100"/>
        </a:p>
      </dgm:t>
    </dgm:pt>
    <dgm:pt modelId="{3BA3CBEB-73D5-4C38-AE2D-A03C61FBFD4E}" type="parTrans" cxnId="{D46ABF6F-BEB1-427D-A43E-A29AD549C50D}">
      <dgm:prSet/>
      <dgm:spPr/>
      <dgm:t>
        <a:bodyPr/>
        <a:lstStyle/>
        <a:p>
          <a:endParaRPr lang="en-US"/>
        </a:p>
      </dgm:t>
    </dgm:pt>
    <dgm:pt modelId="{E3E756DB-C481-4F28-8A8A-1AAA7D0D1C95}" type="sibTrans" cxnId="{D46ABF6F-BEB1-427D-A43E-A29AD549C50D}">
      <dgm:prSet custT="1"/>
      <dgm:spPr/>
      <dgm:t>
        <a:bodyPr/>
        <a:lstStyle/>
        <a:p>
          <a:pPr algn="ctr"/>
          <a:r>
            <a:rPr lang="en-US" sz="1600"/>
            <a:t>"/empDash"</a:t>
          </a:r>
        </a:p>
      </dgm:t>
    </dgm:pt>
    <dgm:pt modelId="{00B495B5-F68E-4E68-B82E-3DDD87D8AD16}">
      <dgm:prSet custT="1"/>
      <dgm:spPr/>
      <dgm:t>
        <a:bodyPr/>
        <a:lstStyle/>
        <a:p>
          <a:r>
            <a:rPr lang="en-US" sz="1400"/>
            <a:t>guard</a:t>
          </a:r>
          <a:endParaRPr lang="en-US" sz="1100"/>
        </a:p>
      </dgm:t>
    </dgm:pt>
    <dgm:pt modelId="{1C6E41DA-D5D3-4411-878D-C3969E551624}" type="parTrans" cxnId="{E57AF491-E192-4644-9B4C-9251E18C6855}">
      <dgm:prSet/>
      <dgm:spPr/>
      <dgm:t>
        <a:bodyPr/>
        <a:lstStyle/>
        <a:p>
          <a:endParaRPr lang="en-US"/>
        </a:p>
      </dgm:t>
    </dgm:pt>
    <dgm:pt modelId="{EDF7D652-E1C0-4428-8B13-3D96C9EE963B}" type="sibTrans" cxnId="{E57AF491-E192-4644-9B4C-9251E18C6855}">
      <dgm:prSet custT="1"/>
      <dgm:spPr/>
      <dgm:t>
        <a:bodyPr/>
        <a:lstStyle/>
        <a:p>
          <a:pPr algn="ctr"/>
          <a:r>
            <a:rPr lang="en-US" sz="1600"/>
            <a:t>"/guardDash"</a:t>
          </a:r>
        </a:p>
      </dgm:t>
    </dgm:pt>
    <dgm:pt modelId="{37B83F54-9CD9-4A4D-BFA5-33D761F1218D}">
      <dgm:prSet custT="1"/>
      <dgm:spPr/>
      <dgm:t>
        <a:bodyPr/>
        <a:lstStyle/>
        <a:p>
          <a:r>
            <a:rPr lang="en-US" sz="1400"/>
            <a:t>management</a:t>
          </a:r>
          <a:endParaRPr lang="en-US" sz="1100"/>
        </a:p>
      </dgm:t>
    </dgm:pt>
    <dgm:pt modelId="{8F579D4D-AD67-4376-B0C4-B74F2487DB44}" type="parTrans" cxnId="{B55911FD-C691-4BAB-B590-FA79C4B44BBC}">
      <dgm:prSet/>
      <dgm:spPr/>
      <dgm:t>
        <a:bodyPr/>
        <a:lstStyle/>
        <a:p>
          <a:endParaRPr lang="en-US"/>
        </a:p>
      </dgm:t>
    </dgm:pt>
    <dgm:pt modelId="{04F71FF8-8FE3-40E3-BA51-B66A6E1B2C2D}" type="sibTrans" cxnId="{B55911FD-C691-4BAB-B590-FA79C4B44BBC}">
      <dgm:prSet/>
      <dgm:spPr/>
      <dgm:t>
        <a:bodyPr/>
        <a:lstStyle/>
        <a:p>
          <a:endParaRPr lang="en-US"/>
        </a:p>
      </dgm:t>
    </dgm:pt>
    <dgm:pt modelId="{8D1554B5-3DF5-4B9C-9CCF-918461B8EC6F}">
      <dgm:prSet custT="1"/>
      <dgm:spPr/>
      <dgm:t>
        <a:bodyPr/>
        <a:lstStyle/>
        <a:p>
          <a:r>
            <a:rPr lang="en-US" sz="1400"/>
            <a:t>A comprehensive dashboard to search entrys on the basis of Employee ID. Also edit any employee entry</a:t>
          </a:r>
        </a:p>
      </dgm:t>
    </dgm:pt>
    <dgm:pt modelId="{3943A13C-FD54-45B7-AA70-3B99D2853F50}" type="parTrans" cxnId="{34B0B2B5-D906-479C-8901-435CBA790B83}">
      <dgm:prSet/>
      <dgm:spPr/>
      <dgm:t>
        <a:bodyPr/>
        <a:lstStyle/>
        <a:p>
          <a:endParaRPr lang="en-US"/>
        </a:p>
      </dgm:t>
    </dgm:pt>
    <dgm:pt modelId="{86A00F35-872D-443E-8C4D-E8C4052847DE}" type="sibTrans" cxnId="{34B0B2B5-D906-479C-8901-435CBA790B83}">
      <dgm:prSet custT="1"/>
      <dgm:spPr/>
      <dgm:t>
        <a:bodyPr/>
        <a:lstStyle/>
        <a:p>
          <a:pPr algn="ctr"/>
          <a:r>
            <a:rPr lang="en-US" sz="1600"/>
            <a:t>"/dashboard"</a:t>
          </a:r>
        </a:p>
      </dgm:t>
    </dgm:pt>
    <dgm:pt modelId="{BDF64F88-40F7-4FEB-86A4-B524D41AAF6C}">
      <dgm:prSet custT="1"/>
      <dgm:spPr/>
      <dgm:t>
        <a:bodyPr/>
        <a:lstStyle/>
        <a:p>
          <a:r>
            <a:rPr lang="en-US" sz="1400"/>
            <a:t>Adding information at the time of entry</a:t>
          </a:r>
        </a:p>
      </dgm:t>
    </dgm:pt>
    <dgm:pt modelId="{30C11DE7-7A6B-495C-B5E5-FF91F527D23A}" type="parTrans" cxnId="{0AFA8385-BA2F-4843-8539-5304CD0E87A1}">
      <dgm:prSet/>
      <dgm:spPr/>
      <dgm:t>
        <a:bodyPr/>
        <a:lstStyle/>
        <a:p>
          <a:endParaRPr lang="en-US"/>
        </a:p>
      </dgm:t>
    </dgm:pt>
    <dgm:pt modelId="{2460A485-F387-4638-8BFA-61D4F18F556D}" type="sibTrans" cxnId="{0AFA8385-BA2F-4843-8539-5304CD0E87A1}">
      <dgm:prSet custT="1"/>
      <dgm:spPr/>
      <dgm:t>
        <a:bodyPr/>
        <a:lstStyle/>
        <a:p>
          <a:pPr algn="ctr"/>
          <a:r>
            <a:rPr lang="en-US" sz="1600"/>
            <a:t>"/entry"</a:t>
          </a:r>
          <a:endParaRPr lang="en-US" sz="1000"/>
        </a:p>
      </dgm:t>
    </dgm:pt>
    <dgm:pt modelId="{CB0A2D9D-E746-45EE-B040-029F3A517565}">
      <dgm:prSet custT="1"/>
      <dgm:spPr/>
      <dgm:t>
        <a:bodyPr/>
        <a:lstStyle/>
        <a:p>
          <a:r>
            <a:rPr lang="en-US" sz="1400"/>
            <a:t>Adding information at the time of exit</a:t>
          </a:r>
        </a:p>
      </dgm:t>
    </dgm:pt>
    <dgm:pt modelId="{BE4AAE03-75E7-4354-B404-B661C113F506}" type="parTrans" cxnId="{9D8C78FE-2A39-4008-8824-FC303570C442}">
      <dgm:prSet/>
      <dgm:spPr/>
      <dgm:t>
        <a:bodyPr/>
        <a:lstStyle/>
        <a:p>
          <a:endParaRPr lang="en-US"/>
        </a:p>
      </dgm:t>
    </dgm:pt>
    <dgm:pt modelId="{61BAC9A8-0E65-4BBE-ADA4-8FF76FA55A9A}" type="sibTrans" cxnId="{9D8C78FE-2A39-4008-8824-FC303570C442}">
      <dgm:prSet custT="1"/>
      <dgm:spPr/>
      <dgm:t>
        <a:bodyPr/>
        <a:lstStyle/>
        <a:p>
          <a:pPr algn="ctr"/>
          <a:r>
            <a:rPr lang="en-US" sz="1600"/>
            <a:t>"/exit"</a:t>
          </a:r>
        </a:p>
      </dgm:t>
    </dgm:pt>
    <dgm:pt modelId="{637F9AB1-FEA4-42D4-BBD5-725C72E349DE}">
      <dgm:prSet custT="1"/>
      <dgm:spPr/>
      <dgm:t>
        <a:bodyPr/>
        <a:lstStyle/>
        <a:p>
          <a:r>
            <a:rPr lang="en-US" sz="1400"/>
            <a:t>Check to see active entrys currently</a:t>
          </a:r>
        </a:p>
      </dgm:t>
    </dgm:pt>
    <dgm:pt modelId="{3D38B31F-4D08-4ABB-B075-84D1880A61D7}" type="parTrans" cxnId="{527E0920-044D-493E-826D-803D609A73F0}">
      <dgm:prSet/>
      <dgm:spPr/>
      <dgm:t>
        <a:bodyPr/>
        <a:lstStyle/>
        <a:p>
          <a:endParaRPr lang="en-US"/>
        </a:p>
      </dgm:t>
    </dgm:pt>
    <dgm:pt modelId="{BFC74BD3-CF1A-4496-9AA4-EAE8D5540789}" type="sibTrans" cxnId="{527E0920-044D-493E-826D-803D609A73F0}">
      <dgm:prSet custT="1"/>
      <dgm:spPr/>
      <dgm:t>
        <a:bodyPr/>
        <a:lstStyle/>
        <a:p>
          <a:pPr algn="ctr"/>
          <a:r>
            <a:rPr lang="en-US" sz="1600"/>
            <a:t>"/check"</a:t>
          </a:r>
        </a:p>
      </dgm:t>
    </dgm:pt>
    <dgm:pt modelId="{C7345FE3-5CD2-4697-8B70-5009930DDC2C}">
      <dgm:prSet custT="1"/>
      <dgm:spPr/>
      <dgm:t>
        <a:bodyPr/>
        <a:lstStyle/>
        <a:p>
          <a:r>
            <a:rPr lang="en-US" sz="1400"/>
            <a:t>Page for creating new entrys</a:t>
          </a:r>
        </a:p>
      </dgm:t>
    </dgm:pt>
    <dgm:pt modelId="{1026F307-F96A-4AA1-9391-2AB92DE5110D}" type="parTrans" cxnId="{42FC268C-3DC4-4DAE-AF26-F1F81E2E54A9}">
      <dgm:prSet/>
      <dgm:spPr/>
      <dgm:t>
        <a:bodyPr/>
        <a:lstStyle/>
        <a:p>
          <a:endParaRPr lang="en-US"/>
        </a:p>
      </dgm:t>
    </dgm:pt>
    <dgm:pt modelId="{6983BB2C-D294-473B-8ACF-CC5F59A7376F}" type="sibTrans" cxnId="{42FC268C-3DC4-4DAE-AF26-F1F81E2E54A9}">
      <dgm:prSet custT="1"/>
      <dgm:spPr/>
      <dgm:t>
        <a:bodyPr/>
        <a:lstStyle/>
        <a:p>
          <a:pPr algn="ctr"/>
          <a:r>
            <a:rPr lang="en-US" sz="1600"/>
            <a:t>"/create"</a:t>
          </a:r>
        </a:p>
      </dgm:t>
    </dgm:pt>
    <dgm:pt modelId="{ECD65482-7E92-4064-9E75-7A1C49790B57}">
      <dgm:prSet custT="1"/>
      <dgm:spPr/>
      <dgm:t>
        <a:bodyPr/>
        <a:lstStyle/>
        <a:p>
          <a:r>
            <a:rPr lang="en-US" sz="1400"/>
            <a:t>Page for editing </a:t>
          </a:r>
        </a:p>
        <a:p>
          <a:r>
            <a:rPr lang="en-US" sz="1400"/>
            <a:t>existing entries</a:t>
          </a:r>
        </a:p>
      </dgm:t>
    </dgm:pt>
    <dgm:pt modelId="{886BC376-B5BF-44CE-A808-3534E78C069C}" type="parTrans" cxnId="{CC42F976-2374-4635-BAD9-810F95E5F6DE}">
      <dgm:prSet/>
      <dgm:spPr/>
      <dgm:t>
        <a:bodyPr/>
        <a:lstStyle/>
        <a:p>
          <a:endParaRPr lang="en-US"/>
        </a:p>
      </dgm:t>
    </dgm:pt>
    <dgm:pt modelId="{C1EF03A1-79D7-4DF2-B9E2-5AC11AC6E8C9}" type="sibTrans" cxnId="{CC42F976-2374-4635-BAD9-810F95E5F6DE}">
      <dgm:prSet custT="1"/>
      <dgm:spPr/>
      <dgm:t>
        <a:bodyPr/>
        <a:lstStyle/>
        <a:p>
          <a:pPr algn="ctr"/>
          <a:r>
            <a:rPr lang="en-US" sz="1600"/>
            <a:t>"/edit"</a:t>
          </a:r>
        </a:p>
      </dgm:t>
    </dgm:pt>
    <dgm:pt modelId="{B77BBF3B-4D81-4774-BE1B-3B014AD73229}" type="pres">
      <dgm:prSet presAssocID="{2F722E8C-4472-421F-8EC6-8DA3F5768A53}" presName="hierChild1" presStyleCnt="0">
        <dgm:presLayoutVars>
          <dgm:orgChart val="1"/>
          <dgm:chPref val="1"/>
          <dgm:dir/>
          <dgm:animOne val="branch"/>
          <dgm:animLvl val="lvl"/>
          <dgm:resizeHandles/>
        </dgm:presLayoutVars>
      </dgm:prSet>
      <dgm:spPr/>
    </dgm:pt>
    <dgm:pt modelId="{E30BA5F8-64D0-413E-973C-769562169726}" type="pres">
      <dgm:prSet presAssocID="{02B449FF-0ECB-4607-A86F-87B7CF018FF9}" presName="hierRoot1" presStyleCnt="0">
        <dgm:presLayoutVars>
          <dgm:hierBranch/>
        </dgm:presLayoutVars>
      </dgm:prSet>
      <dgm:spPr/>
    </dgm:pt>
    <dgm:pt modelId="{97746A8E-EB99-486A-818A-557858F43D0C}" type="pres">
      <dgm:prSet presAssocID="{02B449FF-0ECB-4607-A86F-87B7CF018FF9}" presName="rootComposite1" presStyleCnt="0"/>
      <dgm:spPr/>
    </dgm:pt>
    <dgm:pt modelId="{26DB270C-8E0A-41DA-B324-905B29E1471D}" type="pres">
      <dgm:prSet presAssocID="{02B449FF-0ECB-4607-A86F-87B7CF018FF9}" presName="rootText1" presStyleLbl="node0" presStyleIdx="0" presStyleCnt="1" custScaleX="192026" custScaleY="226241" custLinFactNeighborX="-789" custLinFactNeighborY="-59453">
        <dgm:presLayoutVars>
          <dgm:chMax/>
          <dgm:chPref val="3"/>
        </dgm:presLayoutVars>
      </dgm:prSet>
      <dgm:spPr/>
    </dgm:pt>
    <dgm:pt modelId="{70011411-F39C-44E2-A9BD-A285B7083F08}" type="pres">
      <dgm:prSet presAssocID="{02B449FF-0ECB-4607-A86F-87B7CF018FF9}" presName="titleText1" presStyleLbl="fgAcc0" presStyleIdx="0" presStyleCnt="1" custScaleX="108095" custScaleY="181078" custLinFactNeighborX="70961" custLinFactNeighborY="-13927">
        <dgm:presLayoutVars>
          <dgm:chMax val="0"/>
          <dgm:chPref val="0"/>
        </dgm:presLayoutVars>
      </dgm:prSet>
      <dgm:spPr/>
    </dgm:pt>
    <dgm:pt modelId="{F06AC1AB-C9A4-42C2-AEB8-71B64549223A}" type="pres">
      <dgm:prSet presAssocID="{02B449FF-0ECB-4607-A86F-87B7CF018FF9}" presName="rootConnector1" presStyleLbl="node1" presStyleIdx="0" presStyleCnt="11"/>
      <dgm:spPr/>
    </dgm:pt>
    <dgm:pt modelId="{A3DD5777-F1E8-4A03-AB81-DF350B4A53A2}" type="pres">
      <dgm:prSet presAssocID="{02B449FF-0ECB-4607-A86F-87B7CF018FF9}" presName="hierChild2" presStyleCnt="0"/>
      <dgm:spPr/>
    </dgm:pt>
    <dgm:pt modelId="{BA0604B0-7573-4799-8ACE-5B98B459C34D}" type="pres">
      <dgm:prSet presAssocID="{5E09E64C-8C6B-4A17-B99C-3A85516AAB20}" presName="Name35" presStyleLbl="parChTrans1D2" presStyleIdx="0" presStyleCnt="2"/>
      <dgm:spPr/>
    </dgm:pt>
    <dgm:pt modelId="{87FA4BB7-3014-48CA-8C6C-80646C5E49E5}" type="pres">
      <dgm:prSet presAssocID="{F389809B-828C-405B-8DEF-BE69215F3028}" presName="hierRoot2" presStyleCnt="0">
        <dgm:presLayoutVars>
          <dgm:hierBranch val="init"/>
        </dgm:presLayoutVars>
      </dgm:prSet>
      <dgm:spPr/>
    </dgm:pt>
    <dgm:pt modelId="{DE51D0DB-18DF-49F3-B2CB-61CFE58D8228}" type="pres">
      <dgm:prSet presAssocID="{F389809B-828C-405B-8DEF-BE69215F3028}" presName="rootComposite" presStyleCnt="0"/>
      <dgm:spPr/>
    </dgm:pt>
    <dgm:pt modelId="{E29B0F25-1565-41D2-9EF9-202C74CF5452}" type="pres">
      <dgm:prSet presAssocID="{F389809B-828C-405B-8DEF-BE69215F3028}" presName="rootText" presStyleLbl="node1" presStyleIdx="0" presStyleCnt="11" custScaleX="218255" custScaleY="190501">
        <dgm:presLayoutVars>
          <dgm:chMax/>
          <dgm:chPref val="3"/>
        </dgm:presLayoutVars>
      </dgm:prSet>
      <dgm:spPr/>
    </dgm:pt>
    <dgm:pt modelId="{E456DB6B-A845-47EC-B75C-B8F73BFFFB18}" type="pres">
      <dgm:prSet presAssocID="{F389809B-828C-405B-8DEF-BE69215F3028}" presName="titleText2" presStyleLbl="fgAcc1" presStyleIdx="0" presStyleCnt="11" custScaleX="156183" custScaleY="190610" custLinFactY="96152" custLinFactNeighborX="44134" custLinFactNeighborY="100000">
        <dgm:presLayoutVars>
          <dgm:chMax val="0"/>
          <dgm:chPref val="0"/>
        </dgm:presLayoutVars>
      </dgm:prSet>
      <dgm:spPr/>
    </dgm:pt>
    <dgm:pt modelId="{4668DF44-57B4-4CC1-B82A-830BEDA7867C}" type="pres">
      <dgm:prSet presAssocID="{F389809B-828C-405B-8DEF-BE69215F3028}" presName="rootConnector" presStyleLbl="node2" presStyleIdx="0" presStyleCnt="0"/>
      <dgm:spPr/>
    </dgm:pt>
    <dgm:pt modelId="{6C432398-5A26-4AC4-8603-A29FAD1904FA}" type="pres">
      <dgm:prSet presAssocID="{F389809B-828C-405B-8DEF-BE69215F3028}" presName="hierChild4" presStyleCnt="0"/>
      <dgm:spPr/>
    </dgm:pt>
    <dgm:pt modelId="{0F162A4A-C4B3-4AF5-8A1A-569159E3A320}" type="pres">
      <dgm:prSet presAssocID="{F389809B-828C-405B-8DEF-BE69215F3028}" presName="hierChild5" presStyleCnt="0"/>
      <dgm:spPr/>
    </dgm:pt>
    <dgm:pt modelId="{3D108DD9-55CA-4CF3-9D3B-97B3EDB7F958}" type="pres">
      <dgm:prSet presAssocID="{51393CF1-B86C-4AD8-91D1-54A7258E2880}" presName="Name35" presStyleLbl="parChTrans1D2" presStyleIdx="1" presStyleCnt="2"/>
      <dgm:spPr/>
    </dgm:pt>
    <dgm:pt modelId="{D9F9390C-76D0-4910-B803-3E8103D8E483}" type="pres">
      <dgm:prSet presAssocID="{A2190F04-6FF7-4FD5-9A47-66FC9A1550E6}" presName="hierRoot2" presStyleCnt="0">
        <dgm:presLayoutVars>
          <dgm:hierBranch/>
        </dgm:presLayoutVars>
      </dgm:prSet>
      <dgm:spPr/>
    </dgm:pt>
    <dgm:pt modelId="{C34FD07D-9F26-44B9-AA18-D6CD2E1BC26B}" type="pres">
      <dgm:prSet presAssocID="{A2190F04-6FF7-4FD5-9A47-66FC9A1550E6}" presName="rootComposite" presStyleCnt="0"/>
      <dgm:spPr/>
    </dgm:pt>
    <dgm:pt modelId="{0E6A46F8-FD23-4AB6-989C-2FF7F2AB58C1}" type="pres">
      <dgm:prSet presAssocID="{A2190F04-6FF7-4FD5-9A47-66FC9A1550E6}" presName="rootText" presStyleLbl="node1" presStyleIdx="1" presStyleCnt="11" custScaleX="235934" custScaleY="195547" custLinFactNeighborX="9911" custLinFactNeighborY="1764">
        <dgm:presLayoutVars>
          <dgm:chMax/>
          <dgm:chPref val="3"/>
        </dgm:presLayoutVars>
      </dgm:prSet>
      <dgm:spPr/>
    </dgm:pt>
    <dgm:pt modelId="{DF7FC90F-30F4-491F-8917-DF79FE82F1F2}" type="pres">
      <dgm:prSet presAssocID="{A2190F04-6FF7-4FD5-9A47-66FC9A1550E6}" presName="titleText2" presStyleLbl="fgAcc1" presStyleIdx="1" presStyleCnt="11" custScaleX="141628" custScaleY="193555" custLinFactY="81369" custLinFactNeighborX="99224" custLinFactNeighborY="100000">
        <dgm:presLayoutVars>
          <dgm:chMax val="0"/>
          <dgm:chPref val="0"/>
        </dgm:presLayoutVars>
      </dgm:prSet>
      <dgm:spPr/>
    </dgm:pt>
    <dgm:pt modelId="{B0D8FDCA-0FAB-44D2-A9CA-97DCC87EB553}" type="pres">
      <dgm:prSet presAssocID="{A2190F04-6FF7-4FD5-9A47-66FC9A1550E6}" presName="rootConnector" presStyleLbl="node2" presStyleIdx="0" presStyleCnt="0"/>
      <dgm:spPr/>
    </dgm:pt>
    <dgm:pt modelId="{471C7FFF-A275-44E1-93E1-DF6F2E35E3F1}" type="pres">
      <dgm:prSet presAssocID="{A2190F04-6FF7-4FD5-9A47-66FC9A1550E6}" presName="hierChild4" presStyleCnt="0"/>
      <dgm:spPr/>
    </dgm:pt>
    <dgm:pt modelId="{146EFF71-4BFA-4EEA-9444-3579D933C8CA}" type="pres">
      <dgm:prSet presAssocID="{3BA3CBEB-73D5-4C38-AE2D-A03C61FBFD4E}" presName="Name35" presStyleLbl="parChTrans1D3" presStyleIdx="0" presStyleCnt="3"/>
      <dgm:spPr/>
    </dgm:pt>
    <dgm:pt modelId="{646BB7F6-57AF-4EB5-9E07-3A09F362E29D}" type="pres">
      <dgm:prSet presAssocID="{889A7A50-48D1-4638-8AD9-C260E57449EA}" presName="hierRoot2" presStyleCnt="0">
        <dgm:presLayoutVars>
          <dgm:hierBranch val="l"/>
        </dgm:presLayoutVars>
      </dgm:prSet>
      <dgm:spPr/>
    </dgm:pt>
    <dgm:pt modelId="{FD29C62C-44EB-4AEE-B57F-977932F464EA}" type="pres">
      <dgm:prSet presAssocID="{889A7A50-48D1-4638-8AD9-C260E57449EA}" presName="rootComposite" presStyleCnt="0"/>
      <dgm:spPr/>
    </dgm:pt>
    <dgm:pt modelId="{853FFAFE-5F33-4B20-A83F-72A82F1741A2}" type="pres">
      <dgm:prSet presAssocID="{889A7A50-48D1-4638-8AD9-C260E57449EA}" presName="rootText" presStyleLbl="node1" presStyleIdx="2" presStyleCnt="11" custScaleX="137685" custScaleY="152852" custLinFactNeighborX="-49326" custLinFactNeighborY="44971">
        <dgm:presLayoutVars>
          <dgm:chMax/>
          <dgm:chPref val="3"/>
        </dgm:presLayoutVars>
      </dgm:prSet>
      <dgm:spPr>
        <a:prstGeom prst="ellipse">
          <a:avLst/>
        </a:prstGeom>
      </dgm:spPr>
    </dgm:pt>
    <dgm:pt modelId="{5C959750-CD83-4979-9BB6-5427F74EA871}" type="pres">
      <dgm:prSet presAssocID="{889A7A50-48D1-4638-8AD9-C260E57449EA}" presName="titleText2" presStyleLbl="fgAcc1" presStyleIdx="2" presStyleCnt="11" custScaleX="127918" custScaleY="168628" custLinFactY="65809" custLinFactNeighborX="-6864" custLinFactNeighborY="100000">
        <dgm:presLayoutVars>
          <dgm:chMax val="0"/>
          <dgm:chPref val="0"/>
        </dgm:presLayoutVars>
      </dgm:prSet>
      <dgm:spPr>
        <a:prstGeom prst="rect">
          <a:avLst/>
        </a:prstGeom>
      </dgm:spPr>
    </dgm:pt>
    <dgm:pt modelId="{DD1A6486-C9AF-4F96-BF41-5D4C27B60BD2}" type="pres">
      <dgm:prSet presAssocID="{889A7A50-48D1-4638-8AD9-C260E57449EA}" presName="rootConnector" presStyleLbl="node3" presStyleIdx="0" presStyleCnt="0"/>
      <dgm:spPr/>
    </dgm:pt>
    <dgm:pt modelId="{6C538CBC-F9F0-455B-9B25-B1F2D20011A1}" type="pres">
      <dgm:prSet presAssocID="{889A7A50-48D1-4638-8AD9-C260E57449EA}" presName="hierChild4" presStyleCnt="0"/>
      <dgm:spPr/>
    </dgm:pt>
    <dgm:pt modelId="{6A0261FE-0A15-4719-936D-8E80A02F3A97}" type="pres">
      <dgm:prSet presAssocID="{1026F307-F96A-4AA1-9391-2AB92DE5110D}" presName="Name44" presStyleLbl="parChTrans1D4" presStyleIdx="0" presStyleCnt="6"/>
      <dgm:spPr/>
    </dgm:pt>
    <dgm:pt modelId="{574BC5F0-C367-4421-8D50-77241E000DD5}" type="pres">
      <dgm:prSet presAssocID="{C7345FE3-5CD2-4697-8B70-5009930DDC2C}" presName="hierRoot2" presStyleCnt="0">
        <dgm:presLayoutVars>
          <dgm:hierBranch val="init"/>
        </dgm:presLayoutVars>
      </dgm:prSet>
      <dgm:spPr/>
    </dgm:pt>
    <dgm:pt modelId="{0A184BD1-5774-4CAA-996E-AAC09B6E34DC}" type="pres">
      <dgm:prSet presAssocID="{C7345FE3-5CD2-4697-8B70-5009930DDC2C}" presName="rootComposite" presStyleCnt="0"/>
      <dgm:spPr/>
    </dgm:pt>
    <dgm:pt modelId="{3B9CF5CD-FB1A-4696-A293-56E2AE1F480C}" type="pres">
      <dgm:prSet presAssocID="{C7345FE3-5CD2-4697-8B70-5009930DDC2C}" presName="rootText" presStyleLbl="node1" presStyleIdx="3" presStyleCnt="11" custScaleX="171556" custScaleY="144401" custLinFactNeighborX="-53757" custLinFactNeighborY="29819">
        <dgm:presLayoutVars>
          <dgm:chMax/>
          <dgm:chPref val="3"/>
        </dgm:presLayoutVars>
      </dgm:prSet>
      <dgm:spPr/>
    </dgm:pt>
    <dgm:pt modelId="{FC222822-4DC4-4DDE-B750-8745D4E57734}" type="pres">
      <dgm:prSet presAssocID="{C7345FE3-5CD2-4697-8B70-5009930DDC2C}" presName="titleText2" presStyleLbl="fgAcc1" presStyleIdx="3" presStyleCnt="11" custScaleX="98875" custScaleY="171744" custLinFactY="95405" custLinFactNeighborX="-17552" custLinFactNeighborY="100000">
        <dgm:presLayoutVars>
          <dgm:chMax val="0"/>
          <dgm:chPref val="0"/>
        </dgm:presLayoutVars>
      </dgm:prSet>
      <dgm:spPr/>
    </dgm:pt>
    <dgm:pt modelId="{E95E103C-A007-495E-9C46-15CADB676DAA}" type="pres">
      <dgm:prSet presAssocID="{C7345FE3-5CD2-4697-8B70-5009930DDC2C}" presName="rootConnector" presStyleLbl="node4" presStyleIdx="0" presStyleCnt="0"/>
      <dgm:spPr/>
    </dgm:pt>
    <dgm:pt modelId="{03B17CB1-2F4C-4FA6-8B8D-49DEE6BDE551}" type="pres">
      <dgm:prSet presAssocID="{C7345FE3-5CD2-4697-8B70-5009930DDC2C}" presName="hierChild4" presStyleCnt="0"/>
      <dgm:spPr/>
    </dgm:pt>
    <dgm:pt modelId="{D1F459CD-F287-4595-ABE6-1201528AE81C}" type="pres">
      <dgm:prSet presAssocID="{C7345FE3-5CD2-4697-8B70-5009930DDC2C}" presName="hierChild5" presStyleCnt="0"/>
      <dgm:spPr/>
    </dgm:pt>
    <dgm:pt modelId="{73082ADC-9076-4EB4-AAAC-0B3197EDA85E}" type="pres">
      <dgm:prSet presAssocID="{886BC376-B5BF-44CE-A808-3534E78C069C}" presName="Name44" presStyleLbl="parChTrans1D4" presStyleIdx="1" presStyleCnt="6"/>
      <dgm:spPr/>
    </dgm:pt>
    <dgm:pt modelId="{F284D048-607B-46D7-8367-F9AAE1B60045}" type="pres">
      <dgm:prSet presAssocID="{ECD65482-7E92-4064-9E75-7A1C49790B57}" presName="hierRoot2" presStyleCnt="0">
        <dgm:presLayoutVars>
          <dgm:hierBranch val="init"/>
        </dgm:presLayoutVars>
      </dgm:prSet>
      <dgm:spPr/>
    </dgm:pt>
    <dgm:pt modelId="{22099D76-723D-440B-B477-8D417CF263DF}" type="pres">
      <dgm:prSet presAssocID="{ECD65482-7E92-4064-9E75-7A1C49790B57}" presName="rootComposite" presStyleCnt="0"/>
      <dgm:spPr/>
    </dgm:pt>
    <dgm:pt modelId="{1B234DC0-ECFF-4A36-A700-7A43A636D968}" type="pres">
      <dgm:prSet presAssocID="{ECD65482-7E92-4064-9E75-7A1C49790B57}" presName="rootText" presStyleLbl="node1" presStyleIdx="4" presStyleCnt="11" custScaleX="169723" custScaleY="143762" custLinFactNeighborX="-55581" custLinFactNeighborY="41747">
        <dgm:presLayoutVars>
          <dgm:chMax/>
          <dgm:chPref val="3"/>
        </dgm:presLayoutVars>
      </dgm:prSet>
      <dgm:spPr/>
    </dgm:pt>
    <dgm:pt modelId="{C4AF5D0E-7871-417B-9596-4E2AB82845C5}" type="pres">
      <dgm:prSet presAssocID="{ECD65482-7E92-4064-9E75-7A1C49790B57}" presName="titleText2" presStyleLbl="fgAcc1" presStyleIdx="4" presStyleCnt="11" custScaleX="100728" custScaleY="176587" custLinFactY="100000" custLinFactNeighborX="-16194" custLinFactNeighborY="132457">
        <dgm:presLayoutVars>
          <dgm:chMax val="0"/>
          <dgm:chPref val="0"/>
        </dgm:presLayoutVars>
      </dgm:prSet>
      <dgm:spPr/>
    </dgm:pt>
    <dgm:pt modelId="{87F562B5-F17B-4465-8F95-ABE432CDD418}" type="pres">
      <dgm:prSet presAssocID="{ECD65482-7E92-4064-9E75-7A1C49790B57}" presName="rootConnector" presStyleLbl="node4" presStyleIdx="0" presStyleCnt="0"/>
      <dgm:spPr/>
    </dgm:pt>
    <dgm:pt modelId="{D8FD6164-B1C8-4752-A36F-285AD535EE62}" type="pres">
      <dgm:prSet presAssocID="{ECD65482-7E92-4064-9E75-7A1C49790B57}" presName="hierChild4" presStyleCnt="0"/>
      <dgm:spPr/>
    </dgm:pt>
    <dgm:pt modelId="{AE550C10-00A7-48DB-98AB-81818F088741}" type="pres">
      <dgm:prSet presAssocID="{ECD65482-7E92-4064-9E75-7A1C49790B57}" presName="hierChild5" presStyleCnt="0"/>
      <dgm:spPr/>
    </dgm:pt>
    <dgm:pt modelId="{ED1E7F9A-DA10-4FF8-A832-E1DA54BFEB74}" type="pres">
      <dgm:prSet presAssocID="{889A7A50-48D1-4638-8AD9-C260E57449EA}" presName="hierChild5" presStyleCnt="0"/>
      <dgm:spPr/>
    </dgm:pt>
    <dgm:pt modelId="{8C22816F-573F-46CA-A6A2-98F7A4510626}" type="pres">
      <dgm:prSet presAssocID="{1C6E41DA-D5D3-4411-878D-C3969E551624}" presName="Name35" presStyleLbl="parChTrans1D3" presStyleIdx="1" presStyleCnt="3"/>
      <dgm:spPr/>
    </dgm:pt>
    <dgm:pt modelId="{C19137F5-4556-48CF-B8C9-0A9B2565A041}" type="pres">
      <dgm:prSet presAssocID="{00B495B5-F68E-4E68-B82E-3DDD87D8AD16}" presName="hierRoot2" presStyleCnt="0">
        <dgm:presLayoutVars>
          <dgm:hierBranch val="l"/>
        </dgm:presLayoutVars>
      </dgm:prSet>
      <dgm:spPr/>
    </dgm:pt>
    <dgm:pt modelId="{74FBCE16-87F6-41D0-BD7B-E61541330405}" type="pres">
      <dgm:prSet presAssocID="{00B495B5-F68E-4E68-B82E-3DDD87D8AD16}" presName="rootComposite" presStyleCnt="0"/>
      <dgm:spPr/>
    </dgm:pt>
    <dgm:pt modelId="{5082408D-EB15-4922-8E09-E98E5FC57D22}" type="pres">
      <dgm:prSet presAssocID="{00B495B5-F68E-4E68-B82E-3DDD87D8AD16}" presName="rootText" presStyleLbl="node1" presStyleIdx="5" presStyleCnt="11" custScaleX="145442" custScaleY="150722" custLinFactNeighborX="-32027" custLinFactNeighborY="46557">
        <dgm:presLayoutVars>
          <dgm:chMax/>
          <dgm:chPref val="3"/>
        </dgm:presLayoutVars>
      </dgm:prSet>
      <dgm:spPr>
        <a:prstGeom prst="ellipse">
          <a:avLst/>
        </a:prstGeom>
      </dgm:spPr>
    </dgm:pt>
    <dgm:pt modelId="{59020F6A-22C1-4509-A620-C72C2264623B}" type="pres">
      <dgm:prSet presAssocID="{00B495B5-F68E-4E68-B82E-3DDD87D8AD16}" presName="titleText2" presStyleLbl="fgAcc1" presStyleIdx="5" presStyleCnt="11" custScaleX="135856" custScaleY="190729" custLinFactY="77088" custLinFactNeighborX="12116" custLinFactNeighborY="100000">
        <dgm:presLayoutVars>
          <dgm:chMax val="0"/>
          <dgm:chPref val="0"/>
        </dgm:presLayoutVars>
      </dgm:prSet>
      <dgm:spPr/>
    </dgm:pt>
    <dgm:pt modelId="{84AB79AB-66CC-4813-9A7B-AA2202BF077F}" type="pres">
      <dgm:prSet presAssocID="{00B495B5-F68E-4E68-B82E-3DDD87D8AD16}" presName="rootConnector" presStyleLbl="node3" presStyleIdx="0" presStyleCnt="0"/>
      <dgm:spPr/>
    </dgm:pt>
    <dgm:pt modelId="{D95D2200-D207-4D26-85B6-D0CF26933231}" type="pres">
      <dgm:prSet presAssocID="{00B495B5-F68E-4E68-B82E-3DDD87D8AD16}" presName="hierChild4" presStyleCnt="0"/>
      <dgm:spPr/>
    </dgm:pt>
    <dgm:pt modelId="{09EC1A55-C75F-495E-A534-3D9E7315012F}" type="pres">
      <dgm:prSet presAssocID="{30C11DE7-7A6B-495C-B5E5-FF91F527D23A}" presName="Name44" presStyleLbl="parChTrans1D4" presStyleIdx="2" presStyleCnt="6"/>
      <dgm:spPr/>
    </dgm:pt>
    <dgm:pt modelId="{97217D48-562E-4FC1-9D00-D5427794DC59}" type="pres">
      <dgm:prSet presAssocID="{BDF64F88-40F7-4FEB-86A4-B524D41AAF6C}" presName="hierRoot2" presStyleCnt="0">
        <dgm:presLayoutVars>
          <dgm:hierBranch val="init"/>
        </dgm:presLayoutVars>
      </dgm:prSet>
      <dgm:spPr/>
    </dgm:pt>
    <dgm:pt modelId="{1C470C3C-6F45-4A52-B259-34F24012A5BD}" type="pres">
      <dgm:prSet presAssocID="{BDF64F88-40F7-4FEB-86A4-B524D41AAF6C}" presName="rootComposite" presStyleCnt="0"/>
      <dgm:spPr/>
    </dgm:pt>
    <dgm:pt modelId="{2B9CB45F-3F85-4636-965C-E479D2EB12C8}" type="pres">
      <dgm:prSet presAssocID="{BDF64F88-40F7-4FEB-86A4-B524D41AAF6C}" presName="rootText" presStyleLbl="node1" presStyleIdx="6" presStyleCnt="11" custScaleX="152165" custScaleY="150499" custLinFactNeighborX="-33983" custLinFactNeighborY="31731">
        <dgm:presLayoutVars>
          <dgm:chMax/>
          <dgm:chPref val="3"/>
        </dgm:presLayoutVars>
      </dgm:prSet>
      <dgm:spPr/>
    </dgm:pt>
    <dgm:pt modelId="{F92CD57C-1661-45C9-9E33-5396239C9648}" type="pres">
      <dgm:prSet presAssocID="{BDF64F88-40F7-4FEB-86A4-B524D41AAF6C}" presName="titleText2" presStyleLbl="fgAcc1" presStyleIdx="6" presStyleCnt="11" custScaleX="92975" custScaleY="178112" custLinFactY="77981" custLinFactNeighborX="8808" custLinFactNeighborY="100000">
        <dgm:presLayoutVars>
          <dgm:chMax val="0"/>
          <dgm:chPref val="0"/>
        </dgm:presLayoutVars>
      </dgm:prSet>
      <dgm:spPr/>
    </dgm:pt>
    <dgm:pt modelId="{DA16183F-1F42-4603-8653-A018E4E5EDA1}" type="pres">
      <dgm:prSet presAssocID="{BDF64F88-40F7-4FEB-86A4-B524D41AAF6C}" presName="rootConnector" presStyleLbl="node4" presStyleIdx="0" presStyleCnt="0"/>
      <dgm:spPr/>
    </dgm:pt>
    <dgm:pt modelId="{001E4893-27E0-48B9-9BBB-8B37EFAA1D1C}" type="pres">
      <dgm:prSet presAssocID="{BDF64F88-40F7-4FEB-86A4-B524D41AAF6C}" presName="hierChild4" presStyleCnt="0"/>
      <dgm:spPr/>
    </dgm:pt>
    <dgm:pt modelId="{805735E3-5AEF-4ED3-BB97-4FC4629A708C}" type="pres">
      <dgm:prSet presAssocID="{BDF64F88-40F7-4FEB-86A4-B524D41AAF6C}" presName="hierChild5" presStyleCnt="0"/>
      <dgm:spPr/>
    </dgm:pt>
    <dgm:pt modelId="{BFCC4246-C06E-44CD-A0BA-693DE43D1412}" type="pres">
      <dgm:prSet presAssocID="{BE4AAE03-75E7-4354-B404-B661C113F506}" presName="Name44" presStyleLbl="parChTrans1D4" presStyleIdx="3" presStyleCnt="6"/>
      <dgm:spPr/>
    </dgm:pt>
    <dgm:pt modelId="{6E60B164-1E42-48AA-BA7C-B31079C6DD54}" type="pres">
      <dgm:prSet presAssocID="{CB0A2D9D-E746-45EE-B040-029F3A517565}" presName="hierRoot2" presStyleCnt="0">
        <dgm:presLayoutVars>
          <dgm:hierBranch val="init"/>
        </dgm:presLayoutVars>
      </dgm:prSet>
      <dgm:spPr/>
    </dgm:pt>
    <dgm:pt modelId="{73E70556-792D-43BF-ADCE-DE61087F10A7}" type="pres">
      <dgm:prSet presAssocID="{CB0A2D9D-E746-45EE-B040-029F3A517565}" presName="rootComposite" presStyleCnt="0"/>
      <dgm:spPr/>
    </dgm:pt>
    <dgm:pt modelId="{5D1977E1-3912-4F1E-9BF9-BE2240B4E889}" type="pres">
      <dgm:prSet presAssocID="{CB0A2D9D-E746-45EE-B040-029F3A517565}" presName="rootText" presStyleLbl="node1" presStyleIdx="7" presStyleCnt="11" custScaleX="146410" custScaleY="146410" custLinFactNeighborX="-44938" custLinFactNeighborY="22750">
        <dgm:presLayoutVars>
          <dgm:chMax/>
          <dgm:chPref val="3"/>
        </dgm:presLayoutVars>
      </dgm:prSet>
      <dgm:spPr/>
    </dgm:pt>
    <dgm:pt modelId="{8A67FBD5-2BCF-4D84-9C62-C6CF1B4073DA}" type="pres">
      <dgm:prSet presAssocID="{CB0A2D9D-E746-45EE-B040-029F3A517565}" presName="titleText2" presStyleLbl="fgAcc1" presStyleIdx="7" presStyleCnt="11" custScaleX="99793" custScaleY="167133" custLinFactY="89463" custLinFactNeighborX="0" custLinFactNeighborY="100000">
        <dgm:presLayoutVars>
          <dgm:chMax val="0"/>
          <dgm:chPref val="0"/>
        </dgm:presLayoutVars>
      </dgm:prSet>
      <dgm:spPr/>
    </dgm:pt>
    <dgm:pt modelId="{B7E0165D-AB4F-4471-A45A-8988C9AE80FE}" type="pres">
      <dgm:prSet presAssocID="{CB0A2D9D-E746-45EE-B040-029F3A517565}" presName="rootConnector" presStyleLbl="node4" presStyleIdx="0" presStyleCnt="0"/>
      <dgm:spPr/>
    </dgm:pt>
    <dgm:pt modelId="{4E78C58E-CE03-4E38-A87F-A9E03B9BB7BA}" type="pres">
      <dgm:prSet presAssocID="{CB0A2D9D-E746-45EE-B040-029F3A517565}" presName="hierChild4" presStyleCnt="0"/>
      <dgm:spPr/>
    </dgm:pt>
    <dgm:pt modelId="{DE1AC7AF-73E1-4117-8125-2D413B4D4993}" type="pres">
      <dgm:prSet presAssocID="{CB0A2D9D-E746-45EE-B040-029F3A517565}" presName="hierChild5" presStyleCnt="0"/>
      <dgm:spPr/>
    </dgm:pt>
    <dgm:pt modelId="{10A258CF-7846-40C4-8FEB-C4FDA6E6C3AC}" type="pres">
      <dgm:prSet presAssocID="{3D38B31F-4D08-4ABB-B075-84D1880A61D7}" presName="Name44" presStyleLbl="parChTrans1D4" presStyleIdx="4" presStyleCnt="6"/>
      <dgm:spPr/>
    </dgm:pt>
    <dgm:pt modelId="{49B26E9B-9480-4DE3-BC10-667E25B192AA}" type="pres">
      <dgm:prSet presAssocID="{637F9AB1-FEA4-42D4-BBD5-725C72E349DE}" presName="hierRoot2" presStyleCnt="0">
        <dgm:presLayoutVars>
          <dgm:hierBranch val="init"/>
        </dgm:presLayoutVars>
      </dgm:prSet>
      <dgm:spPr/>
    </dgm:pt>
    <dgm:pt modelId="{5AB97D98-FF2C-43CE-96F1-84ADE1DBD63D}" type="pres">
      <dgm:prSet presAssocID="{637F9AB1-FEA4-42D4-BBD5-725C72E349DE}" presName="rootComposite" presStyleCnt="0"/>
      <dgm:spPr/>
    </dgm:pt>
    <dgm:pt modelId="{EB94B141-A804-4CFA-B00F-EE719B6A1DB0}" type="pres">
      <dgm:prSet presAssocID="{637F9AB1-FEA4-42D4-BBD5-725C72E349DE}" presName="rootText" presStyleLbl="node1" presStyleIdx="8" presStyleCnt="11" custScaleX="146410" custScaleY="146410" custLinFactNeighborX="-42133" custLinFactNeighborY="44555">
        <dgm:presLayoutVars>
          <dgm:chMax/>
          <dgm:chPref val="3"/>
        </dgm:presLayoutVars>
      </dgm:prSet>
      <dgm:spPr/>
    </dgm:pt>
    <dgm:pt modelId="{F9196D58-AD3F-4A03-9B3A-D94953637A33}" type="pres">
      <dgm:prSet presAssocID="{637F9AB1-FEA4-42D4-BBD5-725C72E349DE}" presName="titleText2" presStyleLbl="fgAcc1" presStyleIdx="8" presStyleCnt="11" custScaleX="101994" custScaleY="225834" custLinFactY="100000" custLinFactNeighborX="5505" custLinFactNeighborY="135394">
        <dgm:presLayoutVars>
          <dgm:chMax val="0"/>
          <dgm:chPref val="0"/>
        </dgm:presLayoutVars>
      </dgm:prSet>
      <dgm:spPr/>
    </dgm:pt>
    <dgm:pt modelId="{8D1CDD1A-F57E-40F9-A0AE-EF18752292F3}" type="pres">
      <dgm:prSet presAssocID="{637F9AB1-FEA4-42D4-BBD5-725C72E349DE}" presName="rootConnector" presStyleLbl="node4" presStyleIdx="0" presStyleCnt="0"/>
      <dgm:spPr/>
    </dgm:pt>
    <dgm:pt modelId="{49C3B915-CE9C-4738-A272-34686A22F86E}" type="pres">
      <dgm:prSet presAssocID="{637F9AB1-FEA4-42D4-BBD5-725C72E349DE}" presName="hierChild4" presStyleCnt="0"/>
      <dgm:spPr/>
    </dgm:pt>
    <dgm:pt modelId="{9EB3525D-7F3F-40AA-9019-2C0C93A4B42A}" type="pres">
      <dgm:prSet presAssocID="{637F9AB1-FEA4-42D4-BBD5-725C72E349DE}" presName="hierChild5" presStyleCnt="0"/>
      <dgm:spPr/>
    </dgm:pt>
    <dgm:pt modelId="{581E7FE4-C350-4FCA-BF8A-CC820CD7324D}" type="pres">
      <dgm:prSet presAssocID="{00B495B5-F68E-4E68-B82E-3DDD87D8AD16}" presName="hierChild5" presStyleCnt="0"/>
      <dgm:spPr/>
    </dgm:pt>
    <dgm:pt modelId="{1F778939-3FCC-4D6B-9D94-782E53D88192}" type="pres">
      <dgm:prSet presAssocID="{8F579D4D-AD67-4376-B0C4-B74F2487DB44}" presName="Name35" presStyleLbl="parChTrans1D3" presStyleIdx="2" presStyleCnt="3"/>
      <dgm:spPr/>
    </dgm:pt>
    <dgm:pt modelId="{FCCFD417-66ED-43DF-BEB7-332DE4E7645A}" type="pres">
      <dgm:prSet presAssocID="{37B83F54-9CD9-4A4D-BFA5-33D761F1218D}" presName="hierRoot2" presStyleCnt="0">
        <dgm:presLayoutVars>
          <dgm:hierBranch val="init"/>
        </dgm:presLayoutVars>
      </dgm:prSet>
      <dgm:spPr/>
    </dgm:pt>
    <dgm:pt modelId="{5CF23621-BD31-44A6-8A68-D1C225428286}" type="pres">
      <dgm:prSet presAssocID="{37B83F54-9CD9-4A4D-BFA5-33D761F1218D}" presName="rootComposite" presStyleCnt="0"/>
      <dgm:spPr/>
    </dgm:pt>
    <dgm:pt modelId="{E07DD3A1-4BD8-474B-BEFB-C9CE378D6756}" type="pres">
      <dgm:prSet presAssocID="{37B83F54-9CD9-4A4D-BFA5-33D761F1218D}" presName="rootText" presStyleLbl="node1" presStyleIdx="9" presStyleCnt="11" custScaleX="157627" custScaleY="162379" custLinFactNeighborX="-12739" custLinFactNeighborY="46059">
        <dgm:presLayoutVars>
          <dgm:chMax/>
          <dgm:chPref val="3"/>
        </dgm:presLayoutVars>
      </dgm:prSet>
      <dgm:spPr>
        <a:prstGeom prst="ellipse">
          <a:avLst/>
        </a:prstGeom>
      </dgm:spPr>
    </dgm:pt>
    <dgm:pt modelId="{9E9A4C4B-A158-4020-B873-770A1BE255B0}" type="pres">
      <dgm:prSet presAssocID="{37B83F54-9CD9-4A4D-BFA5-33D761F1218D}" presName="titleText2" presStyleLbl="fgAcc1" presStyleIdx="9" presStyleCnt="11" custScaleX="3508" custScaleY="20025" custLinFactNeighborX="-7797" custLinFactNeighborY="69215">
        <dgm:presLayoutVars>
          <dgm:chMax val="0"/>
          <dgm:chPref val="0"/>
        </dgm:presLayoutVars>
      </dgm:prSet>
      <dgm:spPr/>
    </dgm:pt>
    <dgm:pt modelId="{9C86B67C-E277-4AEF-B01C-485F8E6C323B}" type="pres">
      <dgm:prSet presAssocID="{37B83F54-9CD9-4A4D-BFA5-33D761F1218D}" presName="rootConnector" presStyleLbl="node3" presStyleIdx="0" presStyleCnt="0"/>
      <dgm:spPr/>
    </dgm:pt>
    <dgm:pt modelId="{70824572-40BB-4D6B-B6E4-7066B9B46007}" type="pres">
      <dgm:prSet presAssocID="{37B83F54-9CD9-4A4D-BFA5-33D761F1218D}" presName="hierChild4" presStyleCnt="0"/>
      <dgm:spPr/>
    </dgm:pt>
    <dgm:pt modelId="{73804065-2919-4B6F-9731-3474AF68D333}" type="pres">
      <dgm:prSet presAssocID="{3943A13C-FD54-45B7-AA70-3B99D2853F50}" presName="Name37" presStyleLbl="parChTrans1D4" presStyleIdx="5" presStyleCnt="6"/>
      <dgm:spPr/>
    </dgm:pt>
    <dgm:pt modelId="{7368B60B-D058-43F4-AA06-2E8F11301601}" type="pres">
      <dgm:prSet presAssocID="{8D1554B5-3DF5-4B9C-9CCF-918461B8EC6F}" presName="hierRoot2" presStyleCnt="0">
        <dgm:presLayoutVars>
          <dgm:hierBranch/>
        </dgm:presLayoutVars>
      </dgm:prSet>
      <dgm:spPr/>
    </dgm:pt>
    <dgm:pt modelId="{6FF52099-C1AB-4425-A208-804A71A255DA}" type="pres">
      <dgm:prSet presAssocID="{8D1554B5-3DF5-4B9C-9CCF-918461B8EC6F}" presName="rootComposite" presStyleCnt="0"/>
      <dgm:spPr/>
    </dgm:pt>
    <dgm:pt modelId="{DAB3F32B-8E75-4732-8956-FFA253A90156}" type="pres">
      <dgm:prSet presAssocID="{8D1554B5-3DF5-4B9C-9CCF-918461B8EC6F}" presName="rootText" presStyleLbl="node1" presStyleIdx="10" presStyleCnt="11" custScaleX="162992" custScaleY="359340" custLinFactNeighborX="-12040" custLinFactNeighborY="81184">
        <dgm:presLayoutVars>
          <dgm:chMax/>
          <dgm:chPref val="3"/>
        </dgm:presLayoutVars>
      </dgm:prSet>
      <dgm:spPr/>
    </dgm:pt>
    <dgm:pt modelId="{6193272D-2C7A-4901-B148-4E80CF82C76A}" type="pres">
      <dgm:prSet presAssocID="{8D1554B5-3DF5-4B9C-9CCF-918461B8EC6F}" presName="titleText2" presStyleLbl="fgAcc1" presStyleIdx="10" presStyleCnt="11" custScaleX="139074" custScaleY="223504" custLinFactY="300000" custLinFactNeighborX="5131" custLinFactNeighborY="312673">
        <dgm:presLayoutVars>
          <dgm:chMax val="0"/>
          <dgm:chPref val="0"/>
        </dgm:presLayoutVars>
      </dgm:prSet>
      <dgm:spPr/>
    </dgm:pt>
    <dgm:pt modelId="{ECAE9F17-AB57-433F-929C-DFDAE631AE12}" type="pres">
      <dgm:prSet presAssocID="{8D1554B5-3DF5-4B9C-9CCF-918461B8EC6F}" presName="rootConnector" presStyleLbl="node4" presStyleIdx="0" presStyleCnt="0"/>
      <dgm:spPr/>
    </dgm:pt>
    <dgm:pt modelId="{2852BF42-B28C-469D-BFEB-6725E1F1D12C}" type="pres">
      <dgm:prSet presAssocID="{8D1554B5-3DF5-4B9C-9CCF-918461B8EC6F}" presName="hierChild4" presStyleCnt="0"/>
      <dgm:spPr/>
    </dgm:pt>
    <dgm:pt modelId="{1AD0313E-1EFA-46E5-A9AA-1FD7C477F90E}" type="pres">
      <dgm:prSet presAssocID="{8D1554B5-3DF5-4B9C-9CCF-918461B8EC6F}" presName="hierChild5" presStyleCnt="0"/>
      <dgm:spPr/>
    </dgm:pt>
    <dgm:pt modelId="{AD434EB1-DB1B-49F3-9A56-3E25EDF35BB6}" type="pres">
      <dgm:prSet presAssocID="{37B83F54-9CD9-4A4D-BFA5-33D761F1218D}" presName="hierChild5" presStyleCnt="0"/>
      <dgm:spPr/>
    </dgm:pt>
    <dgm:pt modelId="{90A33914-01F7-4355-B50A-D6CDA0D2EB4B}" type="pres">
      <dgm:prSet presAssocID="{A2190F04-6FF7-4FD5-9A47-66FC9A1550E6}" presName="hierChild5" presStyleCnt="0"/>
      <dgm:spPr/>
    </dgm:pt>
    <dgm:pt modelId="{759B4DC8-D117-4D8B-90DA-C62D89E71D3A}" type="pres">
      <dgm:prSet presAssocID="{02B449FF-0ECB-4607-A86F-87B7CF018FF9}" presName="hierChild3" presStyleCnt="0"/>
      <dgm:spPr/>
    </dgm:pt>
  </dgm:ptLst>
  <dgm:cxnLst>
    <dgm:cxn modelId="{6C87930F-85E2-4B48-B582-7C483AA7B83F}" type="presOf" srcId="{CB0A2D9D-E746-45EE-B040-029F3A517565}" destId="{B7E0165D-AB4F-4471-A45A-8988C9AE80FE}" srcOrd="1" destOrd="0" presId="urn:microsoft.com/office/officeart/2008/layout/NameandTitleOrganizationalChart"/>
    <dgm:cxn modelId="{BA3BD10F-4633-48FC-A009-00D7981F7BA6}" type="presOf" srcId="{ECD65482-7E92-4064-9E75-7A1C49790B57}" destId="{87F562B5-F17B-4465-8F95-ABE432CDD418}" srcOrd="1" destOrd="0" presId="urn:microsoft.com/office/officeart/2008/layout/NameandTitleOrganizationalChart"/>
    <dgm:cxn modelId="{88EB1111-83F0-4EBF-B79F-D812213058DF}" type="presOf" srcId="{BDF64F88-40F7-4FEB-86A4-B524D41AAF6C}" destId="{DA16183F-1F42-4603-8653-A018E4E5EDA1}" srcOrd="1" destOrd="0" presId="urn:microsoft.com/office/officeart/2008/layout/NameandTitleOrganizationalChart"/>
    <dgm:cxn modelId="{95F38C11-BD19-4395-86B8-A7151E040FFA}" type="presOf" srcId="{637F9AB1-FEA4-42D4-BBD5-725C72E349DE}" destId="{8D1CDD1A-F57E-40F9-A0AE-EF18752292F3}" srcOrd="1" destOrd="0" presId="urn:microsoft.com/office/officeart/2008/layout/NameandTitleOrganizationalChart"/>
    <dgm:cxn modelId="{2E577114-668D-484F-B692-7AE3C06E0388}" type="presOf" srcId="{3943A13C-FD54-45B7-AA70-3B99D2853F50}" destId="{73804065-2919-4B6F-9731-3474AF68D333}" srcOrd="0" destOrd="0" presId="urn:microsoft.com/office/officeart/2008/layout/NameandTitleOrganizationalChart"/>
    <dgm:cxn modelId="{EF555514-1793-4BB0-8BBE-2C2C17D272CB}" type="presOf" srcId="{1026F307-F96A-4AA1-9391-2AB92DE5110D}" destId="{6A0261FE-0A15-4719-936D-8E80A02F3A97}" srcOrd="0" destOrd="0" presId="urn:microsoft.com/office/officeart/2008/layout/NameandTitleOrganizationalChart"/>
    <dgm:cxn modelId="{D986B619-BCCD-46EE-A164-3C17EBB522CF}" type="presOf" srcId="{5E09E64C-8C6B-4A17-B99C-3A85516AAB20}" destId="{BA0604B0-7573-4799-8ACE-5B98B459C34D}" srcOrd="0" destOrd="0" presId="urn:microsoft.com/office/officeart/2008/layout/NameandTitleOrganizationalChart"/>
    <dgm:cxn modelId="{527E0920-044D-493E-826D-803D609A73F0}" srcId="{00B495B5-F68E-4E68-B82E-3DDD87D8AD16}" destId="{637F9AB1-FEA4-42D4-BBD5-725C72E349DE}" srcOrd="2" destOrd="0" parTransId="{3D38B31F-4D08-4ABB-B075-84D1880A61D7}" sibTransId="{BFC74BD3-CF1A-4496-9AA4-EAE8D5540789}"/>
    <dgm:cxn modelId="{DC8C0221-507D-4D18-8C3A-378434A96F64}" type="presOf" srcId="{00B495B5-F68E-4E68-B82E-3DDD87D8AD16}" destId="{5082408D-EB15-4922-8E09-E98E5FC57D22}" srcOrd="0" destOrd="0" presId="urn:microsoft.com/office/officeart/2008/layout/NameandTitleOrganizationalChart"/>
    <dgm:cxn modelId="{48ADF122-1379-428F-AD73-FCC52E03E992}" type="presOf" srcId="{37B83F54-9CD9-4A4D-BFA5-33D761F1218D}" destId="{9C86B67C-E277-4AEF-B01C-485F8E6C323B}" srcOrd="1" destOrd="0" presId="urn:microsoft.com/office/officeart/2008/layout/NameandTitleOrganizationalChart"/>
    <dgm:cxn modelId="{95783F23-E843-4EB8-9BE0-C4FA631B2721}" type="presOf" srcId="{637F9AB1-FEA4-42D4-BBD5-725C72E349DE}" destId="{EB94B141-A804-4CFA-B00F-EE719B6A1DB0}" srcOrd="0" destOrd="0" presId="urn:microsoft.com/office/officeart/2008/layout/NameandTitleOrganizationalChart"/>
    <dgm:cxn modelId="{A282C223-707E-42EA-A156-AA61C92D4AB7}" type="presOf" srcId="{BDF64F88-40F7-4FEB-86A4-B524D41AAF6C}" destId="{2B9CB45F-3F85-4636-965C-E479D2EB12C8}" srcOrd="0" destOrd="0" presId="urn:microsoft.com/office/officeart/2008/layout/NameandTitleOrganizationalChart"/>
    <dgm:cxn modelId="{731A7725-5AC8-46C5-A0C3-D811F41F5C4E}" type="presOf" srcId="{1C6E41DA-D5D3-4411-878D-C3969E551624}" destId="{8C22816F-573F-46CA-A6A2-98F7A4510626}" srcOrd="0" destOrd="0" presId="urn:microsoft.com/office/officeart/2008/layout/NameandTitleOrganizationalChart"/>
    <dgm:cxn modelId="{4950E926-DC11-4823-B9DC-ACF96F3D0292}" type="presOf" srcId="{886BC376-B5BF-44CE-A808-3534E78C069C}" destId="{73082ADC-9076-4EB4-AAAC-0B3197EDA85E}" srcOrd="0" destOrd="0" presId="urn:microsoft.com/office/officeart/2008/layout/NameandTitleOrganizationalChart"/>
    <dgm:cxn modelId="{EC850A2B-C926-406A-A4EF-BF8471A47529}" type="presOf" srcId="{30C11DE7-7A6B-495C-B5E5-FF91F527D23A}" destId="{09EC1A55-C75F-495E-A534-3D9E7315012F}" srcOrd="0" destOrd="0" presId="urn:microsoft.com/office/officeart/2008/layout/NameandTitleOrganizationalChart"/>
    <dgm:cxn modelId="{B8443E2D-3017-42B7-AC51-781652BE9D65}" type="presOf" srcId="{02B449FF-0ECB-4607-A86F-87B7CF018FF9}" destId="{F06AC1AB-C9A4-42C2-AEB8-71B64549223A}" srcOrd="1" destOrd="0" presId="urn:microsoft.com/office/officeart/2008/layout/NameandTitleOrganizationalChart"/>
    <dgm:cxn modelId="{22B93860-8226-4877-8E94-A730EE8E347B}" type="presOf" srcId="{37B83F54-9CD9-4A4D-BFA5-33D761F1218D}" destId="{E07DD3A1-4BD8-474B-BEFB-C9CE378D6756}" srcOrd="0" destOrd="0" presId="urn:microsoft.com/office/officeart/2008/layout/NameandTitleOrganizationalChart"/>
    <dgm:cxn modelId="{5E582B61-8BED-49D9-906B-1178CAA139AF}" type="presOf" srcId="{9D07DC23-90C5-4068-9F18-C282E03D4C2A}" destId="{DF7FC90F-30F4-491F-8917-DF79FE82F1F2}" srcOrd="0" destOrd="0" presId="urn:microsoft.com/office/officeart/2008/layout/NameandTitleOrganizationalChart"/>
    <dgm:cxn modelId="{98F90E65-4208-45AB-A15E-1F37B6C1D1B7}" type="presOf" srcId="{6983BB2C-D294-473B-8ACF-CC5F59A7376F}" destId="{FC222822-4DC4-4DDE-B750-8745D4E57734}" srcOrd="0" destOrd="0" presId="urn:microsoft.com/office/officeart/2008/layout/NameandTitleOrganizationalChart"/>
    <dgm:cxn modelId="{C9A82A45-80FC-4ABD-B3CE-F3292BE4A099}" type="presOf" srcId="{61BAC9A8-0E65-4BBE-ADA4-8FF76FA55A9A}" destId="{8A67FBD5-2BCF-4D84-9C62-C6CF1B4073DA}" srcOrd="0" destOrd="0" presId="urn:microsoft.com/office/officeart/2008/layout/NameandTitleOrganizationalChart"/>
    <dgm:cxn modelId="{39848346-C4D3-4E34-BCCA-09A82D444B10}" type="presOf" srcId="{889A7A50-48D1-4638-8AD9-C260E57449EA}" destId="{853FFAFE-5F33-4B20-A83F-72A82F1741A2}" srcOrd="0" destOrd="0" presId="urn:microsoft.com/office/officeart/2008/layout/NameandTitleOrganizationalChart"/>
    <dgm:cxn modelId="{9D38F247-A96A-432E-B838-C10A4E6DE053}" type="presOf" srcId="{51393CF1-B86C-4AD8-91D1-54A7258E2880}" destId="{3D108DD9-55CA-4CF3-9D3B-97B3EDB7F958}" srcOrd="0" destOrd="0" presId="urn:microsoft.com/office/officeart/2008/layout/NameandTitleOrganizationalChart"/>
    <dgm:cxn modelId="{85581E4C-326E-45A1-982A-6CE79121FCBA}" type="presOf" srcId="{CB0A2D9D-E746-45EE-B040-029F3A517565}" destId="{5D1977E1-3912-4F1E-9BF9-BE2240B4E889}" srcOrd="0" destOrd="0" presId="urn:microsoft.com/office/officeart/2008/layout/NameandTitleOrganizationalChart"/>
    <dgm:cxn modelId="{3486F94E-E75E-463C-B8A2-E8AA73DAB859}" type="presOf" srcId="{ECD65482-7E92-4064-9E75-7A1C49790B57}" destId="{1B234DC0-ECFF-4A36-A700-7A43A636D968}" srcOrd="0" destOrd="0" presId="urn:microsoft.com/office/officeart/2008/layout/NameandTitleOrganizationalChart"/>
    <dgm:cxn modelId="{D46ABF6F-BEB1-427D-A43E-A29AD549C50D}" srcId="{A2190F04-6FF7-4FD5-9A47-66FC9A1550E6}" destId="{889A7A50-48D1-4638-8AD9-C260E57449EA}" srcOrd="0" destOrd="0" parTransId="{3BA3CBEB-73D5-4C38-AE2D-A03C61FBFD4E}" sibTransId="{E3E756DB-C481-4F28-8A8A-1AAA7D0D1C95}"/>
    <dgm:cxn modelId="{957DD172-2238-4071-AC45-4ACE1C764C15}" type="presOf" srcId="{C3D7399A-6147-46A5-BA44-4C81F3B84372}" destId="{E456DB6B-A845-47EC-B75C-B8F73BFFFB18}" srcOrd="0" destOrd="0" presId="urn:microsoft.com/office/officeart/2008/layout/NameandTitleOrganizationalChart"/>
    <dgm:cxn modelId="{98DB2053-0A8F-415E-A1A1-C09365AF8C17}" type="presOf" srcId="{F389809B-828C-405B-8DEF-BE69215F3028}" destId="{E29B0F25-1565-41D2-9EF9-202C74CF5452}" srcOrd="0" destOrd="0" presId="urn:microsoft.com/office/officeart/2008/layout/NameandTitleOrganizationalChart"/>
    <dgm:cxn modelId="{CC42F976-2374-4635-BAD9-810F95E5F6DE}" srcId="{889A7A50-48D1-4638-8AD9-C260E57449EA}" destId="{ECD65482-7E92-4064-9E75-7A1C49790B57}" srcOrd="1" destOrd="0" parTransId="{886BC376-B5BF-44CE-A808-3534E78C069C}" sibTransId="{C1EF03A1-79D7-4DF2-B9E2-5AC11AC6E8C9}"/>
    <dgm:cxn modelId="{18F37859-C466-43CE-9D77-5387DE71E214}" type="presOf" srcId="{C1EF03A1-79D7-4DF2-B9E2-5AC11AC6E8C9}" destId="{C4AF5D0E-7871-417B-9596-4E2AB82845C5}" srcOrd="0" destOrd="0" presId="urn:microsoft.com/office/officeart/2008/layout/NameandTitleOrganizationalChart"/>
    <dgm:cxn modelId="{0AFA8385-BA2F-4843-8539-5304CD0E87A1}" srcId="{00B495B5-F68E-4E68-B82E-3DDD87D8AD16}" destId="{BDF64F88-40F7-4FEB-86A4-B524D41AAF6C}" srcOrd="0" destOrd="0" parTransId="{30C11DE7-7A6B-495C-B5E5-FF91F527D23A}" sibTransId="{2460A485-F387-4638-8BFA-61D4F18F556D}"/>
    <dgm:cxn modelId="{82439C88-0784-4589-8B58-7DEB95DFD331}" type="presOf" srcId="{F389809B-828C-405B-8DEF-BE69215F3028}" destId="{4668DF44-57B4-4CC1-B82A-830BEDA7867C}" srcOrd="1" destOrd="0" presId="urn:microsoft.com/office/officeart/2008/layout/NameandTitleOrganizationalChart"/>
    <dgm:cxn modelId="{42FC268C-3DC4-4DAE-AF26-F1F81E2E54A9}" srcId="{889A7A50-48D1-4638-8AD9-C260E57449EA}" destId="{C7345FE3-5CD2-4697-8B70-5009930DDC2C}" srcOrd="0" destOrd="0" parTransId="{1026F307-F96A-4AA1-9391-2AB92DE5110D}" sibTransId="{6983BB2C-D294-473B-8ACF-CC5F59A7376F}"/>
    <dgm:cxn modelId="{772AED8D-B7BB-47B6-BBD0-3FA457687B95}" srcId="{02B449FF-0ECB-4607-A86F-87B7CF018FF9}" destId="{F389809B-828C-405B-8DEF-BE69215F3028}" srcOrd="0" destOrd="0" parTransId="{5E09E64C-8C6B-4A17-B99C-3A85516AAB20}" sibTransId="{C3D7399A-6147-46A5-BA44-4C81F3B84372}"/>
    <dgm:cxn modelId="{D24A638F-8F28-4E33-9D50-CC298EF973B2}" type="presOf" srcId="{889A7A50-48D1-4638-8AD9-C260E57449EA}" destId="{DD1A6486-C9AF-4F96-BF41-5D4C27B60BD2}" srcOrd="1" destOrd="0" presId="urn:microsoft.com/office/officeart/2008/layout/NameandTitleOrganizationalChart"/>
    <dgm:cxn modelId="{E57AF491-E192-4644-9B4C-9251E18C6855}" srcId="{A2190F04-6FF7-4FD5-9A47-66FC9A1550E6}" destId="{00B495B5-F68E-4E68-B82E-3DDD87D8AD16}" srcOrd="1" destOrd="0" parTransId="{1C6E41DA-D5D3-4411-878D-C3969E551624}" sibTransId="{EDF7D652-E1C0-4428-8B13-3D96C9EE963B}"/>
    <dgm:cxn modelId="{B6EE5593-99A9-413C-8121-E95EB391AF55}" srcId="{02B449FF-0ECB-4607-A86F-87B7CF018FF9}" destId="{A2190F04-6FF7-4FD5-9A47-66FC9A1550E6}" srcOrd="1" destOrd="0" parTransId="{51393CF1-B86C-4AD8-91D1-54A7258E2880}" sibTransId="{9D07DC23-90C5-4068-9F18-C282E03D4C2A}"/>
    <dgm:cxn modelId="{3A39709B-DC56-4305-8290-839D48764912}" type="presOf" srcId="{8D1554B5-3DF5-4B9C-9CCF-918461B8EC6F}" destId="{DAB3F32B-8E75-4732-8956-FFA253A90156}" srcOrd="0" destOrd="0" presId="urn:microsoft.com/office/officeart/2008/layout/NameandTitleOrganizationalChart"/>
    <dgm:cxn modelId="{13536C9D-20BC-46D1-8B2D-EF72302FE0B6}" type="presOf" srcId="{3BA3CBEB-73D5-4C38-AE2D-A03C61FBFD4E}" destId="{146EFF71-4BFA-4EEA-9444-3579D933C8CA}" srcOrd="0" destOrd="0" presId="urn:microsoft.com/office/officeart/2008/layout/NameandTitleOrganizationalChart"/>
    <dgm:cxn modelId="{47221C9F-A3A1-4D09-BA09-7D2E3CA9AB7A}" srcId="{2F722E8C-4472-421F-8EC6-8DA3F5768A53}" destId="{02B449FF-0ECB-4607-A86F-87B7CF018FF9}" srcOrd="0" destOrd="0" parTransId="{445CC745-6BED-4EFD-8B80-074820F85BD0}" sibTransId="{27310374-FD6C-4595-B6DB-3A2445237FEF}"/>
    <dgm:cxn modelId="{364729A3-E742-4115-8026-B4C7A5AEC5D4}" type="presOf" srcId="{8D1554B5-3DF5-4B9C-9CCF-918461B8EC6F}" destId="{ECAE9F17-AB57-433F-929C-DFDAE631AE12}" srcOrd="1" destOrd="0" presId="urn:microsoft.com/office/officeart/2008/layout/NameandTitleOrganizationalChart"/>
    <dgm:cxn modelId="{F560D6A3-8D57-44C2-AA37-8932891E0A3E}" type="presOf" srcId="{27310374-FD6C-4595-B6DB-3A2445237FEF}" destId="{70011411-F39C-44E2-A9BD-A285B7083F08}" srcOrd="0" destOrd="0" presId="urn:microsoft.com/office/officeart/2008/layout/NameandTitleOrganizationalChart"/>
    <dgm:cxn modelId="{3ADBECB0-BE74-4FD6-A41F-370E93BDCBB2}" type="presOf" srcId="{EDF7D652-E1C0-4428-8B13-3D96C9EE963B}" destId="{59020F6A-22C1-4509-A620-C72C2264623B}" srcOrd="0" destOrd="0" presId="urn:microsoft.com/office/officeart/2008/layout/NameandTitleOrganizationalChart"/>
    <dgm:cxn modelId="{32DF11B1-1E59-4D1E-9BB9-9071AA857AB6}" type="presOf" srcId="{BE4AAE03-75E7-4354-B404-B661C113F506}" destId="{BFCC4246-C06E-44CD-A0BA-693DE43D1412}" srcOrd="0" destOrd="0" presId="urn:microsoft.com/office/officeart/2008/layout/NameandTitleOrganizationalChart"/>
    <dgm:cxn modelId="{BC1193B1-0835-433D-8BBF-EDF05AF50619}" type="presOf" srcId="{02B449FF-0ECB-4607-A86F-87B7CF018FF9}" destId="{26DB270C-8E0A-41DA-B324-905B29E1471D}" srcOrd="0" destOrd="0" presId="urn:microsoft.com/office/officeart/2008/layout/NameandTitleOrganizationalChart"/>
    <dgm:cxn modelId="{3FC271B2-00C0-4F8E-86C9-FC31F3E0F55C}" type="presOf" srcId="{2F722E8C-4472-421F-8EC6-8DA3F5768A53}" destId="{B77BBF3B-4D81-4774-BE1B-3B014AD73229}" srcOrd="0" destOrd="0" presId="urn:microsoft.com/office/officeart/2008/layout/NameandTitleOrganizationalChart"/>
    <dgm:cxn modelId="{DA8881B5-2F53-4075-BC1F-4B5DC5618435}" type="presOf" srcId="{E3E756DB-C481-4F28-8A8A-1AAA7D0D1C95}" destId="{5C959750-CD83-4979-9BB6-5427F74EA871}" srcOrd="0" destOrd="0" presId="urn:microsoft.com/office/officeart/2008/layout/NameandTitleOrganizationalChart"/>
    <dgm:cxn modelId="{34B0B2B5-D906-479C-8901-435CBA790B83}" srcId="{37B83F54-9CD9-4A4D-BFA5-33D761F1218D}" destId="{8D1554B5-3DF5-4B9C-9CCF-918461B8EC6F}" srcOrd="0" destOrd="0" parTransId="{3943A13C-FD54-45B7-AA70-3B99D2853F50}" sibTransId="{86A00F35-872D-443E-8C4D-E8C4052847DE}"/>
    <dgm:cxn modelId="{251806C7-F2D6-4140-83BD-588C174454A7}" type="presOf" srcId="{04F71FF8-8FE3-40E3-BA51-B66A6E1B2C2D}" destId="{9E9A4C4B-A158-4020-B873-770A1BE255B0}" srcOrd="0" destOrd="0" presId="urn:microsoft.com/office/officeart/2008/layout/NameandTitleOrganizationalChart"/>
    <dgm:cxn modelId="{9EE210CE-3FC4-4B90-9482-941C9275C0E0}" type="presOf" srcId="{A2190F04-6FF7-4FD5-9A47-66FC9A1550E6}" destId="{0E6A46F8-FD23-4AB6-989C-2FF7F2AB58C1}" srcOrd="0" destOrd="0" presId="urn:microsoft.com/office/officeart/2008/layout/NameandTitleOrganizationalChart"/>
    <dgm:cxn modelId="{66C0D3D5-19F0-4491-900D-B126D8F721F5}" type="presOf" srcId="{C7345FE3-5CD2-4697-8B70-5009930DDC2C}" destId="{E95E103C-A007-495E-9C46-15CADB676DAA}" srcOrd="1" destOrd="0" presId="urn:microsoft.com/office/officeart/2008/layout/NameandTitleOrganizationalChart"/>
    <dgm:cxn modelId="{E7D6E3D7-E048-495D-AFB5-295DAB400276}" type="presOf" srcId="{2460A485-F387-4638-8BFA-61D4F18F556D}" destId="{F92CD57C-1661-45C9-9E33-5396239C9648}" srcOrd="0" destOrd="0" presId="urn:microsoft.com/office/officeart/2008/layout/NameandTitleOrganizationalChart"/>
    <dgm:cxn modelId="{57F1BFD8-408E-4B41-919D-97C82A7492F5}" type="presOf" srcId="{3D38B31F-4D08-4ABB-B075-84D1880A61D7}" destId="{10A258CF-7846-40C4-8FEB-C4FDA6E6C3AC}" srcOrd="0" destOrd="0" presId="urn:microsoft.com/office/officeart/2008/layout/NameandTitleOrganizationalChart"/>
    <dgm:cxn modelId="{FE0B9BE2-9781-4B52-BD1F-50BFFA98D985}" type="presOf" srcId="{00B495B5-F68E-4E68-B82E-3DDD87D8AD16}" destId="{84AB79AB-66CC-4813-9A7B-AA2202BF077F}" srcOrd="1" destOrd="0" presId="urn:microsoft.com/office/officeart/2008/layout/NameandTitleOrganizationalChart"/>
    <dgm:cxn modelId="{2142BFEB-07A7-453B-BDDD-368C0E2AA639}" type="presOf" srcId="{A2190F04-6FF7-4FD5-9A47-66FC9A1550E6}" destId="{B0D8FDCA-0FAB-44D2-A9CA-97DCC87EB553}" srcOrd="1" destOrd="0" presId="urn:microsoft.com/office/officeart/2008/layout/NameandTitleOrganizationalChart"/>
    <dgm:cxn modelId="{10F058EE-FC6A-4DA7-9CC2-E47B8DA1EDF4}" type="presOf" srcId="{C7345FE3-5CD2-4697-8B70-5009930DDC2C}" destId="{3B9CF5CD-FB1A-4696-A293-56E2AE1F480C}" srcOrd="0" destOrd="0" presId="urn:microsoft.com/office/officeart/2008/layout/NameandTitleOrganizationalChart"/>
    <dgm:cxn modelId="{A086C7F1-AD56-4B88-8C42-1712675317A2}" type="presOf" srcId="{8F579D4D-AD67-4376-B0C4-B74F2487DB44}" destId="{1F778939-3FCC-4D6B-9D94-782E53D88192}" srcOrd="0" destOrd="0" presId="urn:microsoft.com/office/officeart/2008/layout/NameandTitleOrganizationalChart"/>
    <dgm:cxn modelId="{9F674DF4-CF49-4A4D-BEC9-956AEA202DBF}" type="presOf" srcId="{86A00F35-872D-443E-8C4D-E8C4052847DE}" destId="{6193272D-2C7A-4901-B148-4E80CF82C76A}" srcOrd="0" destOrd="0" presId="urn:microsoft.com/office/officeart/2008/layout/NameandTitleOrganizationalChart"/>
    <dgm:cxn modelId="{08C397F4-0067-46D1-9A81-0C1587017025}" type="presOf" srcId="{BFC74BD3-CF1A-4496-9AA4-EAE8D5540789}" destId="{F9196D58-AD3F-4A03-9B3A-D94953637A33}" srcOrd="0" destOrd="0" presId="urn:microsoft.com/office/officeart/2008/layout/NameandTitleOrganizationalChart"/>
    <dgm:cxn modelId="{B55911FD-C691-4BAB-B590-FA79C4B44BBC}" srcId="{A2190F04-6FF7-4FD5-9A47-66FC9A1550E6}" destId="{37B83F54-9CD9-4A4D-BFA5-33D761F1218D}" srcOrd="2" destOrd="0" parTransId="{8F579D4D-AD67-4376-B0C4-B74F2487DB44}" sibTransId="{04F71FF8-8FE3-40E3-BA51-B66A6E1B2C2D}"/>
    <dgm:cxn modelId="{9D8C78FE-2A39-4008-8824-FC303570C442}" srcId="{00B495B5-F68E-4E68-B82E-3DDD87D8AD16}" destId="{CB0A2D9D-E746-45EE-B040-029F3A517565}" srcOrd="1" destOrd="0" parTransId="{BE4AAE03-75E7-4354-B404-B661C113F506}" sibTransId="{61BAC9A8-0E65-4BBE-ADA4-8FF76FA55A9A}"/>
    <dgm:cxn modelId="{8015796A-DADC-4237-BF03-DC20DF60E8CC}" type="presParOf" srcId="{B77BBF3B-4D81-4774-BE1B-3B014AD73229}" destId="{E30BA5F8-64D0-413E-973C-769562169726}" srcOrd="0" destOrd="0" presId="urn:microsoft.com/office/officeart/2008/layout/NameandTitleOrganizationalChart"/>
    <dgm:cxn modelId="{F52554EC-599E-42A5-A852-9940F649CDB9}" type="presParOf" srcId="{E30BA5F8-64D0-413E-973C-769562169726}" destId="{97746A8E-EB99-486A-818A-557858F43D0C}" srcOrd="0" destOrd="0" presId="urn:microsoft.com/office/officeart/2008/layout/NameandTitleOrganizationalChart"/>
    <dgm:cxn modelId="{9B2256BE-B518-49A8-A1BA-045D9350C85A}" type="presParOf" srcId="{97746A8E-EB99-486A-818A-557858F43D0C}" destId="{26DB270C-8E0A-41DA-B324-905B29E1471D}" srcOrd="0" destOrd="0" presId="urn:microsoft.com/office/officeart/2008/layout/NameandTitleOrganizationalChart"/>
    <dgm:cxn modelId="{0B090CEF-6640-4DEB-96E1-8BEBEE9856B4}" type="presParOf" srcId="{97746A8E-EB99-486A-818A-557858F43D0C}" destId="{70011411-F39C-44E2-A9BD-A285B7083F08}" srcOrd="1" destOrd="0" presId="urn:microsoft.com/office/officeart/2008/layout/NameandTitleOrganizationalChart"/>
    <dgm:cxn modelId="{6A94E667-B71F-4146-8E38-C780CE52CBC3}" type="presParOf" srcId="{97746A8E-EB99-486A-818A-557858F43D0C}" destId="{F06AC1AB-C9A4-42C2-AEB8-71B64549223A}" srcOrd="2" destOrd="0" presId="urn:microsoft.com/office/officeart/2008/layout/NameandTitleOrganizationalChart"/>
    <dgm:cxn modelId="{248C2AA3-ECFA-4E43-A836-FEC8AD97B1C6}" type="presParOf" srcId="{E30BA5F8-64D0-413E-973C-769562169726}" destId="{A3DD5777-F1E8-4A03-AB81-DF350B4A53A2}" srcOrd="1" destOrd="0" presId="urn:microsoft.com/office/officeart/2008/layout/NameandTitleOrganizationalChart"/>
    <dgm:cxn modelId="{C506D5F8-BE83-44CA-BE23-9C97236C89BC}" type="presParOf" srcId="{A3DD5777-F1E8-4A03-AB81-DF350B4A53A2}" destId="{BA0604B0-7573-4799-8ACE-5B98B459C34D}" srcOrd="0" destOrd="0" presId="urn:microsoft.com/office/officeart/2008/layout/NameandTitleOrganizationalChart"/>
    <dgm:cxn modelId="{E07516D9-DBA5-4FD2-9619-44B4F7D0F967}" type="presParOf" srcId="{A3DD5777-F1E8-4A03-AB81-DF350B4A53A2}" destId="{87FA4BB7-3014-48CA-8C6C-80646C5E49E5}" srcOrd="1" destOrd="0" presId="urn:microsoft.com/office/officeart/2008/layout/NameandTitleOrganizationalChart"/>
    <dgm:cxn modelId="{C116027D-66F6-4924-8D3C-9E53256A2B08}" type="presParOf" srcId="{87FA4BB7-3014-48CA-8C6C-80646C5E49E5}" destId="{DE51D0DB-18DF-49F3-B2CB-61CFE58D8228}" srcOrd="0" destOrd="0" presId="urn:microsoft.com/office/officeart/2008/layout/NameandTitleOrganizationalChart"/>
    <dgm:cxn modelId="{8698CDAB-53EB-4D96-BC42-72FFCAB9E1D7}" type="presParOf" srcId="{DE51D0DB-18DF-49F3-B2CB-61CFE58D8228}" destId="{E29B0F25-1565-41D2-9EF9-202C74CF5452}" srcOrd="0" destOrd="0" presId="urn:microsoft.com/office/officeart/2008/layout/NameandTitleOrganizationalChart"/>
    <dgm:cxn modelId="{E8ABB0C8-9BC3-4D8E-8C56-638D9F018311}" type="presParOf" srcId="{DE51D0DB-18DF-49F3-B2CB-61CFE58D8228}" destId="{E456DB6B-A845-47EC-B75C-B8F73BFFFB18}" srcOrd="1" destOrd="0" presId="urn:microsoft.com/office/officeart/2008/layout/NameandTitleOrganizationalChart"/>
    <dgm:cxn modelId="{441DDA9D-40BB-449B-99D0-062325DC3463}" type="presParOf" srcId="{DE51D0DB-18DF-49F3-B2CB-61CFE58D8228}" destId="{4668DF44-57B4-4CC1-B82A-830BEDA7867C}" srcOrd="2" destOrd="0" presId="urn:microsoft.com/office/officeart/2008/layout/NameandTitleOrganizationalChart"/>
    <dgm:cxn modelId="{E5B0C17A-493A-4A7B-ADF6-3FD305E6631E}" type="presParOf" srcId="{87FA4BB7-3014-48CA-8C6C-80646C5E49E5}" destId="{6C432398-5A26-4AC4-8603-A29FAD1904FA}" srcOrd="1" destOrd="0" presId="urn:microsoft.com/office/officeart/2008/layout/NameandTitleOrganizationalChart"/>
    <dgm:cxn modelId="{0E21E6AC-9AB4-4A4C-A900-B4BC7E6C4159}" type="presParOf" srcId="{87FA4BB7-3014-48CA-8C6C-80646C5E49E5}" destId="{0F162A4A-C4B3-4AF5-8A1A-569159E3A320}" srcOrd="2" destOrd="0" presId="urn:microsoft.com/office/officeart/2008/layout/NameandTitleOrganizationalChart"/>
    <dgm:cxn modelId="{57FFA7DD-90AE-4A8A-B07C-FE33717754EA}" type="presParOf" srcId="{A3DD5777-F1E8-4A03-AB81-DF350B4A53A2}" destId="{3D108DD9-55CA-4CF3-9D3B-97B3EDB7F958}" srcOrd="2" destOrd="0" presId="urn:microsoft.com/office/officeart/2008/layout/NameandTitleOrganizationalChart"/>
    <dgm:cxn modelId="{6593C768-103B-4CBB-80E5-D78119E54170}" type="presParOf" srcId="{A3DD5777-F1E8-4A03-AB81-DF350B4A53A2}" destId="{D9F9390C-76D0-4910-B803-3E8103D8E483}" srcOrd="3" destOrd="0" presId="urn:microsoft.com/office/officeart/2008/layout/NameandTitleOrganizationalChart"/>
    <dgm:cxn modelId="{BB179D6A-DB7E-46DE-85F0-0B6F280B928E}" type="presParOf" srcId="{D9F9390C-76D0-4910-B803-3E8103D8E483}" destId="{C34FD07D-9F26-44B9-AA18-D6CD2E1BC26B}" srcOrd="0" destOrd="0" presId="urn:microsoft.com/office/officeart/2008/layout/NameandTitleOrganizationalChart"/>
    <dgm:cxn modelId="{970A02B0-BBCA-49EB-8F3C-4E28C264690A}" type="presParOf" srcId="{C34FD07D-9F26-44B9-AA18-D6CD2E1BC26B}" destId="{0E6A46F8-FD23-4AB6-989C-2FF7F2AB58C1}" srcOrd="0" destOrd="0" presId="urn:microsoft.com/office/officeart/2008/layout/NameandTitleOrganizationalChart"/>
    <dgm:cxn modelId="{D6D75971-614E-47B2-A45F-78FC80A5DE11}" type="presParOf" srcId="{C34FD07D-9F26-44B9-AA18-D6CD2E1BC26B}" destId="{DF7FC90F-30F4-491F-8917-DF79FE82F1F2}" srcOrd="1" destOrd="0" presId="urn:microsoft.com/office/officeart/2008/layout/NameandTitleOrganizationalChart"/>
    <dgm:cxn modelId="{68511578-B3C1-45B5-8E4B-0165DD8F803E}" type="presParOf" srcId="{C34FD07D-9F26-44B9-AA18-D6CD2E1BC26B}" destId="{B0D8FDCA-0FAB-44D2-A9CA-97DCC87EB553}" srcOrd="2" destOrd="0" presId="urn:microsoft.com/office/officeart/2008/layout/NameandTitleOrganizationalChart"/>
    <dgm:cxn modelId="{BD997AE7-7857-44CA-8682-FC605D9771CC}" type="presParOf" srcId="{D9F9390C-76D0-4910-B803-3E8103D8E483}" destId="{471C7FFF-A275-44E1-93E1-DF6F2E35E3F1}" srcOrd="1" destOrd="0" presId="urn:microsoft.com/office/officeart/2008/layout/NameandTitleOrganizationalChart"/>
    <dgm:cxn modelId="{5B88B8FB-ECB1-485C-AE43-DA217559C212}" type="presParOf" srcId="{471C7FFF-A275-44E1-93E1-DF6F2E35E3F1}" destId="{146EFF71-4BFA-4EEA-9444-3579D933C8CA}" srcOrd="0" destOrd="0" presId="urn:microsoft.com/office/officeart/2008/layout/NameandTitleOrganizationalChart"/>
    <dgm:cxn modelId="{85E081F0-588C-4392-A0C1-CB41A55A5BCC}" type="presParOf" srcId="{471C7FFF-A275-44E1-93E1-DF6F2E35E3F1}" destId="{646BB7F6-57AF-4EB5-9E07-3A09F362E29D}" srcOrd="1" destOrd="0" presId="urn:microsoft.com/office/officeart/2008/layout/NameandTitleOrganizationalChart"/>
    <dgm:cxn modelId="{82E14F69-90D5-48D1-BBB9-6C0821D5CA28}" type="presParOf" srcId="{646BB7F6-57AF-4EB5-9E07-3A09F362E29D}" destId="{FD29C62C-44EB-4AEE-B57F-977932F464EA}" srcOrd="0" destOrd="0" presId="urn:microsoft.com/office/officeart/2008/layout/NameandTitleOrganizationalChart"/>
    <dgm:cxn modelId="{2C2AE495-1DAF-4463-AD34-282E5F2C8647}" type="presParOf" srcId="{FD29C62C-44EB-4AEE-B57F-977932F464EA}" destId="{853FFAFE-5F33-4B20-A83F-72A82F1741A2}" srcOrd="0" destOrd="0" presId="urn:microsoft.com/office/officeart/2008/layout/NameandTitleOrganizationalChart"/>
    <dgm:cxn modelId="{4F8B5D77-838E-49CF-8A55-55DF92385D96}" type="presParOf" srcId="{FD29C62C-44EB-4AEE-B57F-977932F464EA}" destId="{5C959750-CD83-4979-9BB6-5427F74EA871}" srcOrd="1" destOrd="0" presId="urn:microsoft.com/office/officeart/2008/layout/NameandTitleOrganizationalChart"/>
    <dgm:cxn modelId="{4B0B2389-F3EB-4CE6-B991-900331553C7E}" type="presParOf" srcId="{FD29C62C-44EB-4AEE-B57F-977932F464EA}" destId="{DD1A6486-C9AF-4F96-BF41-5D4C27B60BD2}" srcOrd="2" destOrd="0" presId="urn:microsoft.com/office/officeart/2008/layout/NameandTitleOrganizationalChart"/>
    <dgm:cxn modelId="{8B781623-4346-466A-BAE5-17C1582AEA8B}" type="presParOf" srcId="{646BB7F6-57AF-4EB5-9E07-3A09F362E29D}" destId="{6C538CBC-F9F0-455B-9B25-B1F2D20011A1}" srcOrd="1" destOrd="0" presId="urn:microsoft.com/office/officeart/2008/layout/NameandTitleOrganizationalChart"/>
    <dgm:cxn modelId="{5DE004DA-BF30-48FA-AC6E-0CB9B814FD42}" type="presParOf" srcId="{6C538CBC-F9F0-455B-9B25-B1F2D20011A1}" destId="{6A0261FE-0A15-4719-936D-8E80A02F3A97}" srcOrd="0" destOrd="0" presId="urn:microsoft.com/office/officeart/2008/layout/NameandTitleOrganizationalChart"/>
    <dgm:cxn modelId="{602CA9C0-E43C-409F-84A8-757238174563}" type="presParOf" srcId="{6C538CBC-F9F0-455B-9B25-B1F2D20011A1}" destId="{574BC5F0-C367-4421-8D50-77241E000DD5}" srcOrd="1" destOrd="0" presId="urn:microsoft.com/office/officeart/2008/layout/NameandTitleOrganizationalChart"/>
    <dgm:cxn modelId="{B439A03D-F600-40B7-86FA-65DD4C28C821}" type="presParOf" srcId="{574BC5F0-C367-4421-8D50-77241E000DD5}" destId="{0A184BD1-5774-4CAA-996E-AAC09B6E34DC}" srcOrd="0" destOrd="0" presId="urn:microsoft.com/office/officeart/2008/layout/NameandTitleOrganizationalChart"/>
    <dgm:cxn modelId="{86B55281-38C8-40F0-B74D-307192497B9F}" type="presParOf" srcId="{0A184BD1-5774-4CAA-996E-AAC09B6E34DC}" destId="{3B9CF5CD-FB1A-4696-A293-56E2AE1F480C}" srcOrd="0" destOrd="0" presId="urn:microsoft.com/office/officeart/2008/layout/NameandTitleOrganizationalChart"/>
    <dgm:cxn modelId="{823F4F5C-D338-47FC-9B73-9D483EA179ED}" type="presParOf" srcId="{0A184BD1-5774-4CAA-996E-AAC09B6E34DC}" destId="{FC222822-4DC4-4DDE-B750-8745D4E57734}" srcOrd="1" destOrd="0" presId="urn:microsoft.com/office/officeart/2008/layout/NameandTitleOrganizationalChart"/>
    <dgm:cxn modelId="{9B5EDB75-A199-45AF-AB39-220E007F2BB7}" type="presParOf" srcId="{0A184BD1-5774-4CAA-996E-AAC09B6E34DC}" destId="{E95E103C-A007-495E-9C46-15CADB676DAA}" srcOrd="2" destOrd="0" presId="urn:microsoft.com/office/officeart/2008/layout/NameandTitleOrganizationalChart"/>
    <dgm:cxn modelId="{777E5F34-76E5-4B84-ABCD-1650B0161C02}" type="presParOf" srcId="{574BC5F0-C367-4421-8D50-77241E000DD5}" destId="{03B17CB1-2F4C-4FA6-8B8D-49DEE6BDE551}" srcOrd="1" destOrd="0" presId="urn:microsoft.com/office/officeart/2008/layout/NameandTitleOrganizationalChart"/>
    <dgm:cxn modelId="{2BD7ED04-9B9C-4947-8799-734C8A06299A}" type="presParOf" srcId="{574BC5F0-C367-4421-8D50-77241E000DD5}" destId="{D1F459CD-F287-4595-ABE6-1201528AE81C}" srcOrd="2" destOrd="0" presId="urn:microsoft.com/office/officeart/2008/layout/NameandTitleOrganizationalChart"/>
    <dgm:cxn modelId="{26DB240A-8FCA-4DBE-BBAD-C83A2561F596}" type="presParOf" srcId="{6C538CBC-F9F0-455B-9B25-B1F2D20011A1}" destId="{73082ADC-9076-4EB4-AAAC-0B3197EDA85E}" srcOrd="2" destOrd="0" presId="urn:microsoft.com/office/officeart/2008/layout/NameandTitleOrganizationalChart"/>
    <dgm:cxn modelId="{8D4B8867-1ACD-444C-9521-7196F2F95837}" type="presParOf" srcId="{6C538CBC-F9F0-455B-9B25-B1F2D20011A1}" destId="{F284D048-607B-46D7-8367-F9AAE1B60045}" srcOrd="3" destOrd="0" presId="urn:microsoft.com/office/officeart/2008/layout/NameandTitleOrganizationalChart"/>
    <dgm:cxn modelId="{E54FC1EF-EAC9-4E95-B634-CCBC844A9281}" type="presParOf" srcId="{F284D048-607B-46D7-8367-F9AAE1B60045}" destId="{22099D76-723D-440B-B477-8D417CF263DF}" srcOrd="0" destOrd="0" presId="urn:microsoft.com/office/officeart/2008/layout/NameandTitleOrganizationalChart"/>
    <dgm:cxn modelId="{23A6344A-C4FF-49D5-8ACE-EB019C910816}" type="presParOf" srcId="{22099D76-723D-440B-B477-8D417CF263DF}" destId="{1B234DC0-ECFF-4A36-A700-7A43A636D968}" srcOrd="0" destOrd="0" presId="urn:microsoft.com/office/officeart/2008/layout/NameandTitleOrganizationalChart"/>
    <dgm:cxn modelId="{93928E7F-19A3-4B52-87CF-FDC0279BC335}" type="presParOf" srcId="{22099D76-723D-440B-B477-8D417CF263DF}" destId="{C4AF5D0E-7871-417B-9596-4E2AB82845C5}" srcOrd="1" destOrd="0" presId="urn:microsoft.com/office/officeart/2008/layout/NameandTitleOrganizationalChart"/>
    <dgm:cxn modelId="{3C8C626E-5E90-4F5D-A6CC-804BBEE55BB1}" type="presParOf" srcId="{22099D76-723D-440B-B477-8D417CF263DF}" destId="{87F562B5-F17B-4465-8F95-ABE432CDD418}" srcOrd="2" destOrd="0" presId="urn:microsoft.com/office/officeart/2008/layout/NameandTitleOrganizationalChart"/>
    <dgm:cxn modelId="{D659A721-7FF1-46CF-A571-51F8A1DF158B}" type="presParOf" srcId="{F284D048-607B-46D7-8367-F9AAE1B60045}" destId="{D8FD6164-B1C8-4752-A36F-285AD535EE62}" srcOrd="1" destOrd="0" presId="urn:microsoft.com/office/officeart/2008/layout/NameandTitleOrganizationalChart"/>
    <dgm:cxn modelId="{08E84319-CA65-4CEA-9688-BD24543E4E1A}" type="presParOf" srcId="{F284D048-607B-46D7-8367-F9AAE1B60045}" destId="{AE550C10-00A7-48DB-98AB-81818F088741}" srcOrd="2" destOrd="0" presId="urn:microsoft.com/office/officeart/2008/layout/NameandTitleOrganizationalChart"/>
    <dgm:cxn modelId="{D046EDF0-CB63-4A3E-8C8B-078D1B340A05}" type="presParOf" srcId="{646BB7F6-57AF-4EB5-9E07-3A09F362E29D}" destId="{ED1E7F9A-DA10-4FF8-A832-E1DA54BFEB74}" srcOrd="2" destOrd="0" presId="urn:microsoft.com/office/officeart/2008/layout/NameandTitleOrganizationalChart"/>
    <dgm:cxn modelId="{DD7F05E2-40CD-43BD-8476-FA743625288A}" type="presParOf" srcId="{471C7FFF-A275-44E1-93E1-DF6F2E35E3F1}" destId="{8C22816F-573F-46CA-A6A2-98F7A4510626}" srcOrd="2" destOrd="0" presId="urn:microsoft.com/office/officeart/2008/layout/NameandTitleOrganizationalChart"/>
    <dgm:cxn modelId="{F55473ED-49AC-416B-84C0-DC41CE06810E}" type="presParOf" srcId="{471C7FFF-A275-44E1-93E1-DF6F2E35E3F1}" destId="{C19137F5-4556-48CF-B8C9-0A9B2565A041}" srcOrd="3" destOrd="0" presId="urn:microsoft.com/office/officeart/2008/layout/NameandTitleOrganizationalChart"/>
    <dgm:cxn modelId="{F913874A-0337-4E0B-A36D-F88C6236F5D0}" type="presParOf" srcId="{C19137F5-4556-48CF-B8C9-0A9B2565A041}" destId="{74FBCE16-87F6-41D0-BD7B-E61541330405}" srcOrd="0" destOrd="0" presId="urn:microsoft.com/office/officeart/2008/layout/NameandTitleOrganizationalChart"/>
    <dgm:cxn modelId="{CF1CC12B-54DC-4503-ADD9-C26FBAEA7BB7}" type="presParOf" srcId="{74FBCE16-87F6-41D0-BD7B-E61541330405}" destId="{5082408D-EB15-4922-8E09-E98E5FC57D22}" srcOrd="0" destOrd="0" presId="urn:microsoft.com/office/officeart/2008/layout/NameandTitleOrganizationalChart"/>
    <dgm:cxn modelId="{FC9997E9-C633-4303-BED4-BCCC67865308}" type="presParOf" srcId="{74FBCE16-87F6-41D0-BD7B-E61541330405}" destId="{59020F6A-22C1-4509-A620-C72C2264623B}" srcOrd="1" destOrd="0" presId="urn:microsoft.com/office/officeart/2008/layout/NameandTitleOrganizationalChart"/>
    <dgm:cxn modelId="{948696E8-E676-4401-8C8C-B2EC5493FE42}" type="presParOf" srcId="{74FBCE16-87F6-41D0-BD7B-E61541330405}" destId="{84AB79AB-66CC-4813-9A7B-AA2202BF077F}" srcOrd="2" destOrd="0" presId="urn:microsoft.com/office/officeart/2008/layout/NameandTitleOrganizationalChart"/>
    <dgm:cxn modelId="{9E380B7F-B712-4AF5-BF59-A5A71DC6C02A}" type="presParOf" srcId="{C19137F5-4556-48CF-B8C9-0A9B2565A041}" destId="{D95D2200-D207-4D26-85B6-D0CF26933231}" srcOrd="1" destOrd="0" presId="urn:microsoft.com/office/officeart/2008/layout/NameandTitleOrganizationalChart"/>
    <dgm:cxn modelId="{A5A34571-A70D-4774-8760-FAB61139447A}" type="presParOf" srcId="{D95D2200-D207-4D26-85B6-D0CF26933231}" destId="{09EC1A55-C75F-495E-A534-3D9E7315012F}" srcOrd="0" destOrd="0" presId="urn:microsoft.com/office/officeart/2008/layout/NameandTitleOrganizationalChart"/>
    <dgm:cxn modelId="{2C8EB4E3-0630-47B8-96AB-ED4F448DDD37}" type="presParOf" srcId="{D95D2200-D207-4D26-85B6-D0CF26933231}" destId="{97217D48-562E-4FC1-9D00-D5427794DC59}" srcOrd="1" destOrd="0" presId="urn:microsoft.com/office/officeart/2008/layout/NameandTitleOrganizationalChart"/>
    <dgm:cxn modelId="{AD5D1862-ADAA-4AA2-A623-EE0091387310}" type="presParOf" srcId="{97217D48-562E-4FC1-9D00-D5427794DC59}" destId="{1C470C3C-6F45-4A52-B259-34F24012A5BD}" srcOrd="0" destOrd="0" presId="urn:microsoft.com/office/officeart/2008/layout/NameandTitleOrganizationalChart"/>
    <dgm:cxn modelId="{DAB74C4F-FEDD-41B1-91C3-1A3D5F912086}" type="presParOf" srcId="{1C470C3C-6F45-4A52-B259-34F24012A5BD}" destId="{2B9CB45F-3F85-4636-965C-E479D2EB12C8}" srcOrd="0" destOrd="0" presId="urn:microsoft.com/office/officeart/2008/layout/NameandTitleOrganizationalChart"/>
    <dgm:cxn modelId="{C094B0B5-708F-4965-8CD3-4555E60C23E8}" type="presParOf" srcId="{1C470C3C-6F45-4A52-B259-34F24012A5BD}" destId="{F92CD57C-1661-45C9-9E33-5396239C9648}" srcOrd="1" destOrd="0" presId="urn:microsoft.com/office/officeart/2008/layout/NameandTitleOrganizationalChart"/>
    <dgm:cxn modelId="{CB353D9C-35C6-47B2-A3F2-6122C363DDF6}" type="presParOf" srcId="{1C470C3C-6F45-4A52-B259-34F24012A5BD}" destId="{DA16183F-1F42-4603-8653-A018E4E5EDA1}" srcOrd="2" destOrd="0" presId="urn:microsoft.com/office/officeart/2008/layout/NameandTitleOrganizationalChart"/>
    <dgm:cxn modelId="{2A12490F-24B3-4DB6-B98F-90C8B16F1378}" type="presParOf" srcId="{97217D48-562E-4FC1-9D00-D5427794DC59}" destId="{001E4893-27E0-48B9-9BBB-8B37EFAA1D1C}" srcOrd="1" destOrd="0" presId="urn:microsoft.com/office/officeart/2008/layout/NameandTitleOrganizationalChart"/>
    <dgm:cxn modelId="{3A45E70E-B5EF-4CDE-B183-6E0AA739E128}" type="presParOf" srcId="{97217D48-562E-4FC1-9D00-D5427794DC59}" destId="{805735E3-5AEF-4ED3-BB97-4FC4629A708C}" srcOrd="2" destOrd="0" presId="urn:microsoft.com/office/officeart/2008/layout/NameandTitleOrganizationalChart"/>
    <dgm:cxn modelId="{E5903603-7815-4AB2-A5A7-A443F35D540E}" type="presParOf" srcId="{D95D2200-D207-4D26-85B6-D0CF26933231}" destId="{BFCC4246-C06E-44CD-A0BA-693DE43D1412}" srcOrd="2" destOrd="0" presId="urn:microsoft.com/office/officeart/2008/layout/NameandTitleOrganizationalChart"/>
    <dgm:cxn modelId="{97BA950E-B7DC-4487-8D10-63EDC30AFA7F}" type="presParOf" srcId="{D95D2200-D207-4D26-85B6-D0CF26933231}" destId="{6E60B164-1E42-48AA-BA7C-B31079C6DD54}" srcOrd="3" destOrd="0" presId="urn:microsoft.com/office/officeart/2008/layout/NameandTitleOrganizationalChart"/>
    <dgm:cxn modelId="{49385B8C-15F3-41CE-BFCD-DBE56EE4736A}" type="presParOf" srcId="{6E60B164-1E42-48AA-BA7C-B31079C6DD54}" destId="{73E70556-792D-43BF-ADCE-DE61087F10A7}" srcOrd="0" destOrd="0" presId="urn:microsoft.com/office/officeart/2008/layout/NameandTitleOrganizationalChart"/>
    <dgm:cxn modelId="{6A6FD20F-8C44-4784-A56F-0D52485183D9}" type="presParOf" srcId="{73E70556-792D-43BF-ADCE-DE61087F10A7}" destId="{5D1977E1-3912-4F1E-9BF9-BE2240B4E889}" srcOrd="0" destOrd="0" presId="urn:microsoft.com/office/officeart/2008/layout/NameandTitleOrganizationalChart"/>
    <dgm:cxn modelId="{0074C2AE-2E9F-48BD-893F-48C81FC2B2A0}" type="presParOf" srcId="{73E70556-792D-43BF-ADCE-DE61087F10A7}" destId="{8A67FBD5-2BCF-4D84-9C62-C6CF1B4073DA}" srcOrd="1" destOrd="0" presId="urn:microsoft.com/office/officeart/2008/layout/NameandTitleOrganizationalChart"/>
    <dgm:cxn modelId="{5B82448B-AC49-470A-92EF-E05C1F8B857B}" type="presParOf" srcId="{73E70556-792D-43BF-ADCE-DE61087F10A7}" destId="{B7E0165D-AB4F-4471-A45A-8988C9AE80FE}" srcOrd="2" destOrd="0" presId="urn:microsoft.com/office/officeart/2008/layout/NameandTitleOrganizationalChart"/>
    <dgm:cxn modelId="{4F98F75C-351F-4082-8138-07F9ADE5AF4C}" type="presParOf" srcId="{6E60B164-1E42-48AA-BA7C-B31079C6DD54}" destId="{4E78C58E-CE03-4E38-A87F-A9E03B9BB7BA}" srcOrd="1" destOrd="0" presId="urn:microsoft.com/office/officeart/2008/layout/NameandTitleOrganizationalChart"/>
    <dgm:cxn modelId="{2407EB7D-CE61-46DB-B298-1B92812F06D3}" type="presParOf" srcId="{6E60B164-1E42-48AA-BA7C-B31079C6DD54}" destId="{DE1AC7AF-73E1-4117-8125-2D413B4D4993}" srcOrd="2" destOrd="0" presId="urn:microsoft.com/office/officeart/2008/layout/NameandTitleOrganizationalChart"/>
    <dgm:cxn modelId="{691DE72B-E568-4DB6-9BD3-608A515AA28A}" type="presParOf" srcId="{D95D2200-D207-4D26-85B6-D0CF26933231}" destId="{10A258CF-7846-40C4-8FEB-C4FDA6E6C3AC}" srcOrd="4" destOrd="0" presId="urn:microsoft.com/office/officeart/2008/layout/NameandTitleOrganizationalChart"/>
    <dgm:cxn modelId="{60A93DEF-9ED0-4C2B-892F-D85C23E36C9E}" type="presParOf" srcId="{D95D2200-D207-4D26-85B6-D0CF26933231}" destId="{49B26E9B-9480-4DE3-BC10-667E25B192AA}" srcOrd="5" destOrd="0" presId="urn:microsoft.com/office/officeart/2008/layout/NameandTitleOrganizationalChart"/>
    <dgm:cxn modelId="{6E198481-C5AD-420C-AD13-8719A96E1DEF}" type="presParOf" srcId="{49B26E9B-9480-4DE3-BC10-667E25B192AA}" destId="{5AB97D98-FF2C-43CE-96F1-84ADE1DBD63D}" srcOrd="0" destOrd="0" presId="urn:microsoft.com/office/officeart/2008/layout/NameandTitleOrganizationalChart"/>
    <dgm:cxn modelId="{C9527243-9803-460D-9249-053028A1A91B}" type="presParOf" srcId="{5AB97D98-FF2C-43CE-96F1-84ADE1DBD63D}" destId="{EB94B141-A804-4CFA-B00F-EE719B6A1DB0}" srcOrd="0" destOrd="0" presId="urn:microsoft.com/office/officeart/2008/layout/NameandTitleOrganizationalChart"/>
    <dgm:cxn modelId="{EF9BCD35-5DA2-43DD-87A3-4F1CE5C00629}" type="presParOf" srcId="{5AB97D98-FF2C-43CE-96F1-84ADE1DBD63D}" destId="{F9196D58-AD3F-4A03-9B3A-D94953637A33}" srcOrd="1" destOrd="0" presId="urn:microsoft.com/office/officeart/2008/layout/NameandTitleOrganizationalChart"/>
    <dgm:cxn modelId="{83E2738B-C4CA-4CED-BD6A-630B4882604A}" type="presParOf" srcId="{5AB97D98-FF2C-43CE-96F1-84ADE1DBD63D}" destId="{8D1CDD1A-F57E-40F9-A0AE-EF18752292F3}" srcOrd="2" destOrd="0" presId="urn:microsoft.com/office/officeart/2008/layout/NameandTitleOrganizationalChart"/>
    <dgm:cxn modelId="{8D4E060A-6857-4C86-A5B6-00D87801F0F1}" type="presParOf" srcId="{49B26E9B-9480-4DE3-BC10-667E25B192AA}" destId="{49C3B915-CE9C-4738-A272-34686A22F86E}" srcOrd="1" destOrd="0" presId="urn:microsoft.com/office/officeart/2008/layout/NameandTitleOrganizationalChart"/>
    <dgm:cxn modelId="{34C5268B-3C22-4F10-AC3C-782F7C4582EE}" type="presParOf" srcId="{49B26E9B-9480-4DE3-BC10-667E25B192AA}" destId="{9EB3525D-7F3F-40AA-9019-2C0C93A4B42A}" srcOrd="2" destOrd="0" presId="urn:microsoft.com/office/officeart/2008/layout/NameandTitleOrganizationalChart"/>
    <dgm:cxn modelId="{2A044A4B-1C17-408F-9ADE-83D27B8F7FC5}" type="presParOf" srcId="{C19137F5-4556-48CF-B8C9-0A9B2565A041}" destId="{581E7FE4-C350-4FCA-BF8A-CC820CD7324D}" srcOrd="2" destOrd="0" presId="urn:microsoft.com/office/officeart/2008/layout/NameandTitleOrganizationalChart"/>
    <dgm:cxn modelId="{53171165-B8E7-4FE6-97D0-F68AAD6D2044}" type="presParOf" srcId="{471C7FFF-A275-44E1-93E1-DF6F2E35E3F1}" destId="{1F778939-3FCC-4D6B-9D94-782E53D88192}" srcOrd="4" destOrd="0" presId="urn:microsoft.com/office/officeart/2008/layout/NameandTitleOrganizationalChart"/>
    <dgm:cxn modelId="{8E6EE2AE-3BC0-4594-A57D-1E0DA7400C1B}" type="presParOf" srcId="{471C7FFF-A275-44E1-93E1-DF6F2E35E3F1}" destId="{FCCFD417-66ED-43DF-BEB7-332DE4E7645A}" srcOrd="5" destOrd="0" presId="urn:microsoft.com/office/officeart/2008/layout/NameandTitleOrganizationalChart"/>
    <dgm:cxn modelId="{B8AC8E3A-441A-408E-93D3-84B13B111024}" type="presParOf" srcId="{FCCFD417-66ED-43DF-BEB7-332DE4E7645A}" destId="{5CF23621-BD31-44A6-8A68-D1C225428286}" srcOrd="0" destOrd="0" presId="urn:microsoft.com/office/officeart/2008/layout/NameandTitleOrganizationalChart"/>
    <dgm:cxn modelId="{F47E1EFD-C84C-4BA8-9543-B3BC79AA02AC}" type="presParOf" srcId="{5CF23621-BD31-44A6-8A68-D1C225428286}" destId="{E07DD3A1-4BD8-474B-BEFB-C9CE378D6756}" srcOrd="0" destOrd="0" presId="urn:microsoft.com/office/officeart/2008/layout/NameandTitleOrganizationalChart"/>
    <dgm:cxn modelId="{D6545240-8744-45FE-B84D-113ECCEE43E7}" type="presParOf" srcId="{5CF23621-BD31-44A6-8A68-D1C225428286}" destId="{9E9A4C4B-A158-4020-B873-770A1BE255B0}" srcOrd="1" destOrd="0" presId="urn:microsoft.com/office/officeart/2008/layout/NameandTitleOrganizationalChart"/>
    <dgm:cxn modelId="{06456A48-4254-4BC2-9FBD-4BF6336780BC}" type="presParOf" srcId="{5CF23621-BD31-44A6-8A68-D1C225428286}" destId="{9C86B67C-E277-4AEF-B01C-485F8E6C323B}" srcOrd="2" destOrd="0" presId="urn:microsoft.com/office/officeart/2008/layout/NameandTitleOrganizationalChart"/>
    <dgm:cxn modelId="{80481E6B-0526-4572-8193-0DC75F5EE5E7}" type="presParOf" srcId="{FCCFD417-66ED-43DF-BEB7-332DE4E7645A}" destId="{70824572-40BB-4D6B-B6E4-7066B9B46007}" srcOrd="1" destOrd="0" presId="urn:microsoft.com/office/officeart/2008/layout/NameandTitleOrganizationalChart"/>
    <dgm:cxn modelId="{44E2B376-F2DA-4D8D-83FB-55E999AEFD7E}" type="presParOf" srcId="{70824572-40BB-4D6B-B6E4-7066B9B46007}" destId="{73804065-2919-4B6F-9731-3474AF68D333}" srcOrd="0" destOrd="0" presId="urn:microsoft.com/office/officeart/2008/layout/NameandTitleOrganizationalChart"/>
    <dgm:cxn modelId="{FE7282E4-BF23-4A35-BCCC-E1F94CBE849F}" type="presParOf" srcId="{70824572-40BB-4D6B-B6E4-7066B9B46007}" destId="{7368B60B-D058-43F4-AA06-2E8F11301601}" srcOrd="1" destOrd="0" presId="urn:microsoft.com/office/officeart/2008/layout/NameandTitleOrganizationalChart"/>
    <dgm:cxn modelId="{BBBCE1DF-4FED-45D2-AA53-D9EA6B7F2E19}" type="presParOf" srcId="{7368B60B-D058-43F4-AA06-2E8F11301601}" destId="{6FF52099-C1AB-4425-A208-804A71A255DA}" srcOrd="0" destOrd="0" presId="urn:microsoft.com/office/officeart/2008/layout/NameandTitleOrganizationalChart"/>
    <dgm:cxn modelId="{ABAC3542-8A18-4337-B5D9-BABFD35819A1}" type="presParOf" srcId="{6FF52099-C1AB-4425-A208-804A71A255DA}" destId="{DAB3F32B-8E75-4732-8956-FFA253A90156}" srcOrd="0" destOrd="0" presId="urn:microsoft.com/office/officeart/2008/layout/NameandTitleOrganizationalChart"/>
    <dgm:cxn modelId="{2DAF4E37-868A-43B8-9BEC-968ED8500BDB}" type="presParOf" srcId="{6FF52099-C1AB-4425-A208-804A71A255DA}" destId="{6193272D-2C7A-4901-B148-4E80CF82C76A}" srcOrd="1" destOrd="0" presId="urn:microsoft.com/office/officeart/2008/layout/NameandTitleOrganizationalChart"/>
    <dgm:cxn modelId="{4BB884C8-1546-45CF-BBA0-800655C64B50}" type="presParOf" srcId="{6FF52099-C1AB-4425-A208-804A71A255DA}" destId="{ECAE9F17-AB57-433F-929C-DFDAE631AE12}" srcOrd="2" destOrd="0" presId="urn:microsoft.com/office/officeart/2008/layout/NameandTitleOrganizationalChart"/>
    <dgm:cxn modelId="{A95F3554-D61C-4FF9-95E5-7E9F6765C01A}" type="presParOf" srcId="{7368B60B-D058-43F4-AA06-2E8F11301601}" destId="{2852BF42-B28C-469D-BFEB-6725E1F1D12C}" srcOrd="1" destOrd="0" presId="urn:microsoft.com/office/officeart/2008/layout/NameandTitleOrganizationalChart"/>
    <dgm:cxn modelId="{F7B26D48-BD92-4249-9269-F586F94AF3E7}" type="presParOf" srcId="{7368B60B-D058-43F4-AA06-2E8F11301601}" destId="{1AD0313E-1EFA-46E5-A9AA-1FD7C477F90E}" srcOrd="2" destOrd="0" presId="urn:microsoft.com/office/officeart/2008/layout/NameandTitleOrganizationalChart"/>
    <dgm:cxn modelId="{62DEEA28-80EA-459D-9B0A-120C10AF69A0}" type="presParOf" srcId="{FCCFD417-66ED-43DF-BEB7-332DE4E7645A}" destId="{AD434EB1-DB1B-49F3-9A56-3E25EDF35BB6}" srcOrd="2" destOrd="0" presId="urn:microsoft.com/office/officeart/2008/layout/NameandTitleOrganizationalChart"/>
    <dgm:cxn modelId="{E68093DD-6CCA-4FBA-A616-30DFED119558}" type="presParOf" srcId="{D9F9390C-76D0-4910-B803-3E8103D8E483}" destId="{90A33914-01F7-4355-B50A-D6CDA0D2EB4B}" srcOrd="2" destOrd="0" presId="urn:microsoft.com/office/officeart/2008/layout/NameandTitleOrganizationalChart"/>
    <dgm:cxn modelId="{BD25BD8A-93AA-4F64-B6EE-E62D11DEB148}" type="presParOf" srcId="{E30BA5F8-64D0-413E-973C-769562169726}" destId="{759B4DC8-D117-4D8B-90DA-C62D89E71D3A}" srcOrd="2" destOrd="0" presId="urn:microsoft.com/office/officeart/2008/layout/NameandTitleOrganizationalChar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43F679-69FE-4B5B-ABF8-163D73A36D85}">
      <dsp:nvSpPr>
        <dsp:cNvPr id="0" name=""/>
        <dsp:cNvSpPr/>
      </dsp:nvSpPr>
      <dsp:spPr>
        <a:xfrm>
          <a:off x="2693991" y="2160591"/>
          <a:ext cx="1641467" cy="1641467"/>
        </a:xfrm>
        <a:prstGeom prst="ellipse">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3655" tIns="33655" rIns="33655" bIns="33655" numCol="1" spcCol="1270" anchor="ctr" anchorCtr="0">
          <a:noAutofit/>
        </a:bodyPr>
        <a:lstStyle/>
        <a:p>
          <a:pPr marL="0" lvl="0" indent="0" algn="ctr" defTabSz="2355850">
            <a:lnSpc>
              <a:spcPct val="90000"/>
            </a:lnSpc>
            <a:spcBef>
              <a:spcPct val="0"/>
            </a:spcBef>
            <a:spcAft>
              <a:spcPct val="35000"/>
            </a:spcAft>
            <a:buNone/>
          </a:pPr>
          <a:r>
            <a:rPr lang="en-US" sz="5300" kern="1200"/>
            <a:t>API</a:t>
          </a:r>
        </a:p>
      </dsp:txBody>
      <dsp:txXfrm>
        <a:off x="2934378" y="2400978"/>
        <a:ext cx="1160693" cy="1160693"/>
      </dsp:txXfrm>
    </dsp:sp>
    <dsp:sp modelId="{B11E5DEF-4AD6-44AF-A25F-CBE1C6728830}">
      <dsp:nvSpPr>
        <dsp:cNvPr id="0" name=""/>
        <dsp:cNvSpPr/>
      </dsp:nvSpPr>
      <dsp:spPr>
        <a:xfrm rot="16200000">
          <a:off x="3266477" y="1891328"/>
          <a:ext cx="496494" cy="42032"/>
        </a:xfrm>
        <a:custGeom>
          <a:avLst/>
          <a:gdLst/>
          <a:ahLst/>
          <a:cxnLst/>
          <a:rect l="0" t="0" r="0" b="0"/>
          <a:pathLst>
            <a:path>
              <a:moveTo>
                <a:pt x="0" y="21016"/>
              </a:moveTo>
              <a:lnTo>
                <a:pt x="496494" y="21016"/>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2312" y="1899931"/>
        <a:ext cx="24824" cy="24824"/>
      </dsp:txXfrm>
    </dsp:sp>
    <dsp:sp modelId="{CF2527B1-23DC-4730-B6C3-3CBEBC115A67}">
      <dsp:nvSpPr>
        <dsp:cNvPr id="0" name=""/>
        <dsp:cNvSpPr/>
      </dsp:nvSpPr>
      <dsp:spPr>
        <a:xfrm>
          <a:off x="2693991" y="22629"/>
          <a:ext cx="1641467" cy="1641467"/>
        </a:xfrm>
        <a:prstGeom prst="ellipse">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a:t>Backend</a:t>
          </a:r>
        </a:p>
      </dsp:txBody>
      <dsp:txXfrm>
        <a:off x="2934378" y="263016"/>
        <a:ext cx="1160693" cy="1160693"/>
      </dsp:txXfrm>
    </dsp:sp>
    <dsp:sp modelId="{7A1BBBAF-088B-418E-A7B5-CA13DB4C3DD6}">
      <dsp:nvSpPr>
        <dsp:cNvPr id="0" name=""/>
        <dsp:cNvSpPr/>
      </dsp:nvSpPr>
      <dsp:spPr>
        <a:xfrm rot="5400000">
          <a:off x="3266477" y="4029289"/>
          <a:ext cx="496494" cy="42032"/>
        </a:xfrm>
        <a:custGeom>
          <a:avLst/>
          <a:gdLst/>
          <a:ahLst/>
          <a:cxnLst/>
          <a:rect l="0" t="0" r="0" b="0"/>
          <a:pathLst>
            <a:path>
              <a:moveTo>
                <a:pt x="0" y="21016"/>
              </a:moveTo>
              <a:lnTo>
                <a:pt x="496494" y="21016"/>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2312" y="4037893"/>
        <a:ext cx="24824" cy="24824"/>
      </dsp:txXfrm>
    </dsp:sp>
    <dsp:sp modelId="{FF916DDB-F59D-4116-9201-E967778069C9}">
      <dsp:nvSpPr>
        <dsp:cNvPr id="0" name=""/>
        <dsp:cNvSpPr/>
      </dsp:nvSpPr>
      <dsp:spPr>
        <a:xfrm>
          <a:off x="2693991" y="4298553"/>
          <a:ext cx="1641467" cy="1641467"/>
        </a:xfrm>
        <a:prstGeom prst="ellipse">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en-US" sz="2200" kern="1200"/>
            <a:t>Frontend</a:t>
          </a:r>
        </a:p>
      </dsp:txBody>
      <dsp:txXfrm>
        <a:off x="2934378" y="4538940"/>
        <a:ext cx="1160693" cy="11606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804065-2919-4B6F-9731-3474AF68D333}">
      <dsp:nvSpPr>
        <dsp:cNvPr id="0" name=""/>
        <dsp:cNvSpPr/>
      </dsp:nvSpPr>
      <dsp:spPr>
        <a:xfrm>
          <a:off x="5495622" y="4503097"/>
          <a:ext cx="91440" cy="445874"/>
        </a:xfrm>
        <a:custGeom>
          <a:avLst/>
          <a:gdLst/>
          <a:ahLst/>
          <a:cxnLst/>
          <a:rect l="0" t="0" r="0" b="0"/>
          <a:pathLst>
            <a:path>
              <a:moveTo>
                <a:pt x="45720" y="0"/>
              </a:moveTo>
              <a:lnTo>
                <a:pt x="45720" y="318676"/>
              </a:lnTo>
              <a:lnTo>
                <a:pt x="53079" y="318676"/>
              </a:lnTo>
              <a:lnTo>
                <a:pt x="53079" y="44587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778939-3FCC-4D6B-9D94-782E53D88192}">
      <dsp:nvSpPr>
        <dsp:cNvPr id="0" name=""/>
        <dsp:cNvSpPr/>
      </dsp:nvSpPr>
      <dsp:spPr>
        <a:xfrm>
          <a:off x="3970144" y="3122050"/>
          <a:ext cx="1571197" cy="495863"/>
        </a:xfrm>
        <a:custGeom>
          <a:avLst/>
          <a:gdLst/>
          <a:ahLst/>
          <a:cxnLst/>
          <a:rect l="0" t="0" r="0" b="0"/>
          <a:pathLst>
            <a:path>
              <a:moveTo>
                <a:pt x="0" y="0"/>
              </a:moveTo>
              <a:lnTo>
                <a:pt x="0" y="368665"/>
              </a:lnTo>
              <a:lnTo>
                <a:pt x="1571197" y="368665"/>
              </a:lnTo>
              <a:lnTo>
                <a:pt x="1571197" y="495863"/>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A258CF-7846-40C4-8FEB-C4FDA6E6C3AC}">
      <dsp:nvSpPr>
        <dsp:cNvPr id="0" name=""/>
        <dsp:cNvSpPr/>
      </dsp:nvSpPr>
      <dsp:spPr>
        <a:xfrm>
          <a:off x="3755831" y="4442266"/>
          <a:ext cx="309142" cy="2774645"/>
        </a:xfrm>
        <a:custGeom>
          <a:avLst/>
          <a:gdLst/>
          <a:ahLst/>
          <a:cxnLst/>
          <a:rect l="0" t="0" r="0" b="0"/>
          <a:pathLst>
            <a:path>
              <a:moveTo>
                <a:pt x="309142" y="0"/>
              </a:moveTo>
              <a:lnTo>
                <a:pt x="309142" y="2774645"/>
              </a:lnTo>
              <a:lnTo>
                <a:pt x="0" y="2774645"/>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CC4246-C06E-44CD-A0BA-693DE43D1412}">
      <dsp:nvSpPr>
        <dsp:cNvPr id="0" name=""/>
        <dsp:cNvSpPr/>
      </dsp:nvSpPr>
      <dsp:spPr>
        <a:xfrm>
          <a:off x="3726298" y="4442266"/>
          <a:ext cx="338676" cy="1603251"/>
        </a:xfrm>
        <a:custGeom>
          <a:avLst/>
          <a:gdLst/>
          <a:ahLst/>
          <a:cxnLst/>
          <a:rect l="0" t="0" r="0" b="0"/>
          <a:pathLst>
            <a:path>
              <a:moveTo>
                <a:pt x="338676" y="0"/>
              </a:moveTo>
              <a:lnTo>
                <a:pt x="338676" y="1603251"/>
              </a:lnTo>
              <a:lnTo>
                <a:pt x="0" y="1603251"/>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EC1A55-C75F-495E-A534-3D9E7315012F}">
      <dsp:nvSpPr>
        <dsp:cNvPr id="0" name=""/>
        <dsp:cNvSpPr/>
      </dsp:nvSpPr>
      <dsp:spPr>
        <a:xfrm>
          <a:off x="3841641" y="4442266"/>
          <a:ext cx="223333" cy="588537"/>
        </a:xfrm>
        <a:custGeom>
          <a:avLst/>
          <a:gdLst/>
          <a:ahLst/>
          <a:cxnLst/>
          <a:rect l="0" t="0" r="0" b="0"/>
          <a:pathLst>
            <a:path>
              <a:moveTo>
                <a:pt x="223333" y="0"/>
              </a:moveTo>
              <a:lnTo>
                <a:pt x="223333" y="588537"/>
              </a:lnTo>
              <a:lnTo>
                <a:pt x="0" y="588537"/>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2816F-573F-46CA-A6A2-98F7A4510626}">
      <dsp:nvSpPr>
        <dsp:cNvPr id="0" name=""/>
        <dsp:cNvSpPr/>
      </dsp:nvSpPr>
      <dsp:spPr>
        <a:xfrm>
          <a:off x="3452442" y="3122050"/>
          <a:ext cx="517701" cy="498578"/>
        </a:xfrm>
        <a:custGeom>
          <a:avLst/>
          <a:gdLst/>
          <a:ahLst/>
          <a:cxnLst/>
          <a:rect l="0" t="0" r="0" b="0"/>
          <a:pathLst>
            <a:path>
              <a:moveTo>
                <a:pt x="517701" y="0"/>
              </a:moveTo>
              <a:lnTo>
                <a:pt x="517701" y="371380"/>
              </a:lnTo>
              <a:lnTo>
                <a:pt x="0" y="371380"/>
              </a:lnTo>
              <a:lnTo>
                <a:pt x="0" y="498578"/>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082ADC-9076-4EB4-AAAC-0B3197EDA85E}">
      <dsp:nvSpPr>
        <dsp:cNvPr id="0" name=""/>
        <dsp:cNvSpPr/>
      </dsp:nvSpPr>
      <dsp:spPr>
        <a:xfrm>
          <a:off x="1786979" y="4445231"/>
          <a:ext cx="224676" cy="1674976"/>
        </a:xfrm>
        <a:custGeom>
          <a:avLst/>
          <a:gdLst/>
          <a:ahLst/>
          <a:cxnLst/>
          <a:rect l="0" t="0" r="0" b="0"/>
          <a:pathLst>
            <a:path>
              <a:moveTo>
                <a:pt x="224676" y="0"/>
              </a:moveTo>
              <a:lnTo>
                <a:pt x="224676" y="1674976"/>
              </a:lnTo>
              <a:lnTo>
                <a:pt x="0" y="1674976"/>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0261FE-0A15-4719-936D-8E80A02F3A97}">
      <dsp:nvSpPr>
        <dsp:cNvPr id="0" name=""/>
        <dsp:cNvSpPr/>
      </dsp:nvSpPr>
      <dsp:spPr>
        <a:xfrm>
          <a:off x="1806278" y="4445231"/>
          <a:ext cx="205376" cy="565387"/>
        </a:xfrm>
        <a:custGeom>
          <a:avLst/>
          <a:gdLst/>
          <a:ahLst/>
          <a:cxnLst/>
          <a:rect l="0" t="0" r="0" b="0"/>
          <a:pathLst>
            <a:path>
              <a:moveTo>
                <a:pt x="205376" y="0"/>
              </a:moveTo>
              <a:lnTo>
                <a:pt x="205376" y="565387"/>
              </a:lnTo>
              <a:lnTo>
                <a:pt x="0" y="565387"/>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6EFF71-4BFA-4EEA-9444-3579D933C8CA}">
      <dsp:nvSpPr>
        <dsp:cNvPr id="0" name=""/>
        <dsp:cNvSpPr/>
      </dsp:nvSpPr>
      <dsp:spPr>
        <a:xfrm>
          <a:off x="1431792" y="3122050"/>
          <a:ext cx="2538352" cy="489932"/>
        </a:xfrm>
        <a:custGeom>
          <a:avLst/>
          <a:gdLst/>
          <a:ahLst/>
          <a:cxnLst/>
          <a:rect l="0" t="0" r="0" b="0"/>
          <a:pathLst>
            <a:path>
              <a:moveTo>
                <a:pt x="2538352" y="0"/>
              </a:moveTo>
              <a:lnTo>
                <a:pt x="2538352" y="362734"/>
              </a:lnTo>
              <a:lnTo>
                <a:pt x="0" y="362734"/>
              </a:lnTo>
              <a:lnTo>
                <a:pt x="0" y="489932"/>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108DD9-55CA-4CF3-9D3B-97B3EDB7F958}">
      <dsp:nvSpPr>
        <dsp:cNvPr id="0" name=""/>
        <dsp:cNvSpPr/>
      </dsp:nvSpPr>
      <dsp:spPr>
        <a:xfrm>
          <a:off x="2581306" y="1467944"/>
          <a:ext cx="1388837" cy="588111"/>
        </a:xfrm>
        <a:custGeom>
          <a:avLst/>
          <a:gdLst/>
          <a:ahLst/>
          <a:cxnLst/>
          <a:rect l="0" t="0" r="0" b="0"/>
          <a:pathLst>
            <a:path>
              <a:moveTo>
                <a:pt x="0" y="0"/>
              </a:moveTo>
              <a:lnTo>
                <a:pt x="0" y="460913"/>
              </a:lnTo>
              <a:lnTo>
                <a:pt x="1388837" y="460913"/>
              </a:lnTo>
              <a:lnTo>
                <a:pt x="1388837" y="588111"/>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0604B0-7573-4799-8ACE-5B98B459C34D}">
      <dsp:nvSpPr>
        <dsp:cNvPr id="0" name=""/>
        <dsp:cNvSpPr/>
      </dsp:nvSpPr>
      <dsp:spPr>
        <a:xfrm>
          <a:off x="1220364" y="1467944"/>
          <a:ext cx="1360941" cy="578495"/>
        </a:xfrm>
        <a:custGeom>
          <a:avLst/>
          <a:gdLst/>
          <a:ahLst/>
          <a:cxnLst/>
          <a:rect l="0" t="0" r="0" b="0"/>
          <a:pathLst>
            <a:path>
              <a:moveTo>
                <a:pt x="1360941" y="0"/>
              </a:moveTo>
              <a:lnTo>
                <a:pt x="1360941" y="451296"/>
              </a:lnTo>
              <a:lnTo>
                <a:pt x="0" y="451296"/>
              </a:lnTo>
              <a:lnTo>
                <a:pt x="0" y="578495"/>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B270C-8E0A-41DA-B324-905B29E1471D}">
      <dsp:nvSpPr>
        <dsp:cNvPr id="0" name=""/>
        <dsp:cNvSpPr/>
      </dsp:nvSpPr>
      <dsp:spPr>
        <a:xfrm>
          <a:off x="1570405" y="234626"/>
          <a:ext cx="2021803" cy="1233317"/>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Basic home page that provides introduction to company and gives links to login and signup pages</a:t>
          </a:r>
        </a:p>
      </dsp:txBody>
      <dsp:txXfrm>
        <a:off x="1570405" y="234626"/>
        <a:ext cx="2021803" cy="1233317"/>
      </dsp:txXfrm>
    </dsp:sp>
    <dsp:sp modelId="{70011411-F39C-44E2-A9BD-A285B7083F08}">
      <dsp:nvSpPr>
        <dsp:cNvPr id="0" name=""/>
        <dsp:cNvSpPr/>
      </dsp:nvSpPr>
      <dsp:spPr>
        <a:xfrm>
          <a:off x="2907816" y="1227839"/>
          <a:ext cx="1024299" cy="329039"/>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"/home"</a:t>
          </a:r>
        </a:p>
      </dsp:txBody>
      <dsp:txXfrm>
        <a:off x="2907816" y="1227839"/>
        <a:ext cx="1024299" cy="329039"/>
      </dsp:txXfrm>
    </dsp:sp>
    <dsp:sp modelId="{E29B0F25-1565-41D2-9EF9-202C74CF5452}">
      <dsp:nvSpPr>
        <dsp:cNvPr id="0" name=""/>
        <dsp:cNvSpPr/>
      </dsp:nvSpPr>
      <dsp:spPr>
        <a:xfrm>
          <a:off x="71383" y="2046439"/>
          <a:ext cx="2297963" cy="1038486"/>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Adds employeed information to database with the help of unique Employee ID</a:t>
          </a:r>
        </a:p>
      </dsp:txBody>
      <dsp:txXfrm>
        <a:off x="71383" y="2046439"/>
        <a:ext cx="2297963" cy="1038486"/>
      </dsp:txXfrm>
    </dsp:sp>
    <dsp:sp modelId="{E456DB6B-A845-47EC-B75C-B8F73BFFFB18}">
      <dsp:nvSpPr>
        <dsp:cNvPr id="0" name=""/>
        <dsp:cNvSpPr/>
      </dsp:nvSpPr>
      <dsp:spPr>
        <a:xfrm>
          <a:off x="1056518" y="2991215"/>
          <a:ext cx="1479977" cy="34636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"/auth/signup"</a:t>
          </a:r>
        </a:p>
      </dsp:txBody>
      <dsp:txXfrm>
        <a:off x="1056518" y="2991215"/>
        <a:ext cx="1479977" cy="346360"/>
      </dsp:txXfrm>
    </dsp:sp>
    <dsp:sp modelId="{0E6A46F8-FD23-4AB6-989C-2FF7F2AB58C1}">
      <dsp:nvSpPr>
        <dsp:cNvPr id="0" name=""/>
        <dsp:cNvSpPr/>
      </dsp:nvSpPr>
      <dsp:spPr>
        <a:xfrm>
          <a:off x="2728093" y="2056055"/>
          <a:ext cx="2484101" cy="1065994"/>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Authentication page for all management, guard and employee accounts</a:t>
          </a:r>
          <a:endParaRPr lang="en-US" sz="6200" kern="1200"/>
        </a:p>
      </dsp:txBody>
      <dsp:txXfrm>
        <a:off x="2728093" y="2056055"/>
        <a:ext cx="2484101" cy="1065994"/>
      </dsp:txXfrm>
    </dsp:sp>
    <dsp:sp modelId="{DF7FC90F-30F4-491F-8917-DF79FE82F1F2}">
      <dsp:nvSpPr>
        <dsp:cNvPr id="0" name=""/>
        <dsp:cNvSpPr/>
      </dsp:nvSpPr>
      <dsp:spPr>
        <a:xfrm>
          <a:off x="4292936" y="2975431"/>
          <a:ext cx="1342055" cy="351711"/>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"/auth/login"</a:t>
          </a:r>
        </a:p>
      </dsp:txBody>
      <dsp:txXfrm>
        <a:off x="4292936" y="2975431"/>
        <a:ext cx="1342055" cy="351711"/>
      </dsp:txXfrm>
    </dsp:sp>
    <dsp:sp modelId="{853FFAFE-5F33-4B20-A83F-72A82F1741A2}">
      <dsp:nvSpPr>
        <dsp:cNvPr id="0" name=""/>
        <dsp:cNvSpPr/>
      </dsp:nvSpPr>
      <dsp:spPr>
        <a:xfrm>
          <a:off x="706963" y="3611982"/>
          <a:ext cx="1449657" cy="833249"/>
        </a:xfrm>
        <a:prstGeom prst="ellips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employee</a:t>
          </a:r>
          <a:endParaRPr lang="en-US" sz="1100" kern="1200"/>
        </a:p>
      </dsp:txBody>
      <dsp:txXfrm>
        <a:off x="919260" y="3734008"/>
        <a:ext cx="1025063" cy="589197"/>
      </dsp:txXfrm>
    </dsp:sp>
    <dsp:sp modelId="{5C959750-CD83-4979-9BB6-5427F74EA871}">
      <dsp:nvSpPr>
        <dsp:cNvPr id="0" name=""/>
        <dsp:cNvSpPr/>
      </dsp:nvSpPr>
      <dsp:spPr>
        <a:xfrm>
          <a:off x="1437954" y="4173822"/>
          <a:ext cx="1212140" cy="306416"/>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"/empDash"</a:t>
          </a:r>
        </a:p>
      </dsp:txBody>
      <dsp:txXfrm>
        <a:off x="1437954" y="4173822"/>
        <a:ext cx="1212140" cy="306416"/>
      </dsp:txXfrm>
    </dsp:sp>
    <dsp:sp modelId="{3B9CF5CD-FB1A-4696-A293-56E2AE1F480C}">
      <dsp:nvSpPr>
        <dsp:cNvPr id="0" name=""/>
        <dsp:cNvSpPr/>
      </dsp:nvSpPr>
      <dsp:spPr>
        <a:xfrm>
          <a:off x="0" y="4617029"/>
          <a:ext cx="1806278" cy="787179"/>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Page for creating new entrys</a:t>
          </a:r>
        </a:p>
      </dsp:txBody>
      <dsp:txXfrm>
        <a:off x="0" y="4617029"/>
        <a:ext cx="1806278" cy="787179"/>
      </dsp:txXfrm>
    </dsp:sp>
    <dsp:sp modelId="{FC222822-4DC4-4DDE-B750-8745D4E57734}">
      <dsp:nvSpPr>
        <dsp:cNvPr id="0" name=""/>
        <dsp:cNvSpPr/>
      </dsp:nvSpPr>
      <dsp:spPr>
        <a:xfrm>
          <a:off x="962935" y="5289381"/>
          <a:ext cx="936931" cy="312078"/>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"/create"</a:t>
          </a:r>
        </a:p>
      </dsp:txBody>
      <dsp:txXfrm>
        <a:off x="962935" y="5289381"/>
        <a:ext cx="936931" cy="312078"/>
      </dsp:txXfrm>
    </dsp:sp>
    <dsp:sp modelId="{1B234DC0-ECFF-4A36-A700-7A43A636D968}">
      <dsp:nvSpPr>
        <dsp:cNvPr id="0" name=""/>
        <dsp:cNvSpPr/>
      </dsp:nvSpPr>
      <dsp:spPr>
        <a:xfrm>
          <a:off x="0" y="5728360"/>
          <a:ext cx="1786979" cy="783696"/>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Page for editing </a:t>
          </a:r>
        </a:p>
        <a:p>
          <a:pPr marL="0" lvl="0" indent="0" algn="ctr" defTabSz="622300">
            <a:lnSpc>
              <a:spcPct val="90000"/>
            </a:lnSpc>
            <a:spcBef>
              <a:spcPct val="0"/>
            </a:spcBef>
            <a:spcAft>
              <a:spcPct val="35000"/>
            </a:spcAft>
            <a:buNone/>
          </a:pPr>
          <a:r>
            <a:rPr lang="en-US" sz="1400" kern="1200"/>
            <a:t>existing entries</a:t>
          </a:r>
        </a:p>
      </dsp:txBody>
      <dsp:txXfrm>
        <a:off x="0" y="5728360"/>
        <a:ext cx="1786979" cy="783696"/>
      </dsp:txXfrm>
    </dsp:sp>
    <dsp:sp modelId="{C4AF5D0E-7871-417B-9596-4E2AB82845C5}">
      <dsp:nvSpPr>
        <dsp:cNvPr id="0" name=""/>
        <dsp:cNvSpPr/>
      </dsp:nvSpPr>
      <dsp:spPr>
        <a:xfrm>
          <a:off x="976674" y="6396874"/>
          <a:ext cx="954490" cy="320878"/>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"/edit"</a:t>
          </a:r>
        </a:p>
      </dsp:txBody>
      <dsp:txXfrm>
        <a:off x="976674" y="6396874"/>
        <a:ext cx="954490" cy="320878"/>
      </dsp:txXfrm>
    </dsp:sp>
    <dsp:sp modelId="{5082408D-EB15-4922-8E09-E98E5FC57D22}">
      <dsp:nvSpPr>
        <dsp:cNvPr id="0" name=""/>
        <dsp:cNvSpPr/>
      </dsp:nvSpPr>
      <dsp:spPr>
        <a:xfrm>
          <a:off x="2686777" y="3620628"/>
          <a:ext cx="1531329" cy="821637"/>
        </a:xfrm>
        <a:prstGeom prst="ellips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guard</a:t>
          </a:r>
          <a:endParaRPr lang="en-US" sz="1100" kern="1200"/>
        </a:p>
      </dsp:txBody>
      <dsp:txXfrm>
        <a:off x="2911035" y="3740954"/>
        <a:ext cx="1082813" cy="580985"/>
      </dsp:txXfrm>
    </dsp:sp>
    <dsp:sp modelId="{59020F6A-22C1-4509-A620-C72C2264623B}">
      <dsp:nvSpPr>
        <dsp:cNvPr id="0" name=""/>
        <dsp:cNvSpPr/>
      </dsp:nvSpPr>
      <dsp:spPr>
        <a:xfrm>
          <a:off x="3418710" y="4168432"/>
          <a:ext cx="1287360" cy="346576"/>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"/guardDash"</a:t>
          </a:r>
        </a:p>
      </dsp:txBody>
      <dsp:txXfrm>
        <a:off x="3418710" y="4168432"/>
        <a:ext cx="1287360" cy="346576"/>
      </dsp:txXfrm>
    </dsp:sp>
    <dsp:sp modelId="{2B9CB45F-3F85-4636-965C-E479D2EB12C8}">
      <dsp:nvSpPr>
        <dsp:cNvPr id="0" name=""/>
        <dsp:cNvSpPr/>
      </dsp:nvSpPr>
      <dsp:spPr>
        <a:xfrm>
          <a:off x="2239526" y="4620592"/>
          <a:ext cx="1602114" cy="820422"/>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Adding information at the time of entry</a:t>
          </a:r>
        </a:p>
      </dsp:txBody>
      <dsp:txXfrm>
        <a:off x="2239526" y="4620592"/>
        <a:ext cx="1602114" cy="820422"/>
      </dsp:txXfrm>
    </dsp:sp>
    <dsp:sp modelId="{F92CD57C-1661-45C9-9E33-5396239C9648}">
      <dsp:nvSpPr>
        <dsp:cNvPr id="0" name=""/>
        <dsp:cNvSpPr/>
      </dsp:nvSpPr>
      <dsp:spPr>
        <a:xfrm>
          <a:off x="3199268" y="5261695"/>
          <a:ext cx="881023" cy="32365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"/entry"</a:t>
          </a:r>
          <a:endParaRPr lang="en-US" sz="1000" kern="1200"/>
        </a:p>
      </dsp:txBody>
      <dsp:txXfrm>
        <a:off x="3199268" y="5261695"/>
        <a:ext cx="881023" cy="323650"/>
      </dsp:txXfrm>
    </dsp:sp>
    <dsp:sp modelId="{5D1977E1-3912-4F1E-9BF9-BE2240B4E889}">
      <dsp:nvSpPr>
        <dsp:cNvPr id="0" name=""/>
        <dsp:cNvSpPr/>
      </dsp:nvSpPr>
      <dsp:spPr>
        <a:xfrm>
          <a:off x="2184776" y="5646451"/>
          <a:ext cx="1541521" cy="798131"/>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Adding information at the time of exit</a:t>
          </a:r>
        </a:p>
      </dsp:txBody>
      <dsp:txXfrm>
        <a:off x="2184776" y="5646451"/>
        <a:ext cx="1541521" cy="798131"/>
      </dsp:txXfrm>
    </dsp:sp>
    <dsp:sp modelId="{8A67FBD5-2BCF-4D84-9C62-C6CF1B4073DA}">
      <dsp:nvSpPr>
        <dsp:cNvPr id="0" name=""/>
        <dsp:cNvSpPr/>
      </dsp:nvSpPr>
      <dsp:spPr>
        <a:xfrm>
          <a:off x="3113797" y="6356207"/>
          <a:ext cx="945630" cy="303699"/>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"/exit"</a:t>
          </a:r>
        </a:p>
      </dsp:txBody>
      <dsp:txXfrm>
        <a:off x="3113797" y="6356207"/>
        <a:ext cx="945630" cy="303699"/>
      </dsp:txXfrm>
    </dsp:sp>
    <dsp:sp modelId="{EB94B141-A804-4CFA-B00F-EE719B6A1DB0}">
      <dsp:nvSpPr>
        <dsp:cNvPr id="0" name=""/>
        <dsp:cNvSpPr/>
      </dsp:nvSpPr>
      <dsp:spPr>
        <a:xfrm>
          <a:off x="2214310" y="6817846"/>
          <a:ext cx="1541521" cy="798131"/>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Check to see active entrys currently</a:t>
          </a:r>
        </a:p>
      </dsp:txBody>
      <dsp:txXfrm>
        <a:off x="2214310" y="6817846"/>
        <a:ext cx="1541521" cy="798131"/>
      </dsp:txXfrm>
    </dsp:sp>
    <dsp:sp modelId="{F9196D58-AD3F-4A03-9B3A-D94953637A33}">
      <dsp:nvSpPr>
        <dsp:cNvPr id="0" name=""/>
        <dsp:cNvSpPr/>
      </dsp:nvSpPr>
      <dsp:spPr>
        <a:xfrm>
          <a:off x="3155534" y="7438864"/>
          <a:ext cx="966487" cy="410366"/>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"/check"</a:t>
          </a:r>
        </a:p>
      </dsp:txBody>
      <dsp:txXfrm>
        <a:off x="3155534" y="7438864"/>
        <a:ext cx="966487" cy="410366"/>
      </dsp:txXfrm>
    </dsp:sp>
    <dsp:sp modelId="{E07DD3A1-4BD8-474B-BEFB-C9CE378D6756}">
      <dsp:nvSpPr>
        <dsp:cNvPr id="0" name=""/>
        <dsp:cNvSpPr/>
      </dsp:nvSpPr>
      <dsp:spPr>
        <a:xfrm>
          <a:off x="4711530" y="3617913"/>
          <a:ext cx="1659623" cy="885184"/>
        </a:xfrm>
        <a:prstGeom prst="ellips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management</a:t>
          </a:r>
          <a:endParaRPr lang="en-US" sz="1100" kern="1200"/>
        </a:p>
      </dsp:txBody>
      <dsp:txXfrm>
        <a:off x="4954576" y="3747545"/>
        <a:ext cx="1173531" cy="625920"/>
      </dsp:txXfrm>
    </dsp:sp>
    <dsp:sp modelId="{9E9A4C4B-A158-4020-B873-770A1BE255B0}">
      <dsp:nvSpPr>
        <dsp:cNvPr id="0" name=""/>
        <dsp:cNvSpPr/>
      </dsp:nvSpPr>
      <dsp:spPr>
        <a:xfrm>
          <a:off x="5742896" y="4159281"/>
          <a:ext cx="33241" cy="36387"/>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5742896" y="4159281"/>
        <a:ext cx="33241" cy="36387"/>
      </dsp:txXfrm>
    </dsp:sp>
    <dsp:sp modelId="{DAB3F32B-8E75-4732-8956-FFA253A90156}">
      <dsp:nvSpPr>
        <dsp:cNvPr id="0" name=""/>
        <dsp:cNvSpPr/>
      </dsp:nvSpPr>
      <dsp:spPr>
        <a:xfrm>
          <a:off x="4690646" y="4948972"/>
          <a:ext cx="1716110" cy="1958886"/>
        </a:xfrm>
        <a:prstGeom prst="rect">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76925" numCol="1" spcCol="1270" anchor="ctr" anchorCtr="0">
          <a:noAutofit/>
        </a:bodyPr>
        <a:lstStyle/>
        <a:p>
          <a:pPr marL="0" lvl="0" indent="0" algn="ctr" defTabSz="622300">
            <a:lnSpc>
              <a:spcPct val="90000"/>
            </a:lnSpc>
            <a:spcBef>
              <a:spcPct val="0"/>
            </a:spcBef>
            <a:spcAft>
              <a:spcPct val="35000"/>
            </a:spcAft>
            <a:buNone/>
          </a:pPr>
          <a:r>
            <a:rPr lang="en-US" sz="1400" kern="1200"/>
            <a:t>A comprehensive dashboard to search entrys on the basis of Employee ID. Also edit any employee entry</a:t>
          </a:r>
        </a:p>
      </dsp:txBody>
      <dsp:txXfrm>
        <a:off x="4690646" y="4948972"/>
        <a:ext cx="1716110" cy="1958886"/>
      </dsp:txXfrm>
    </dsp:sp>
    <dsp:sp modelId="{6193272D-2C7A-4901-B148-4E80CF82C76A}">
      <dsp:nvSpPr>
        <dsp:cNvPr id="0" name=""/>
        <dsp:cNvSpPr/>
      </dsp:nvSpPr>
      <dsp:spPr>
        <a:xfrm>
          <a:off x="5223094" y="6638367"/>
          <a:ext cx="1317854" cy="406132"/>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marL="0" lvl="0" indent="0" algn="ctr" defTabSz="711200">
            <a:lnSpc>
              <a:spcPct val="90000"/>
            </a:lnSpc>
            <a:spcBef>
              <a:spcPct val="0"/>
            </a:spcBef>
            <a:spcAft>
              <a:spcPct val="35000"/>
            </a:spcAft>
            <a:buNone/>
          </a:pPr>
          <a:r>
            <a:rPr lang="en-US" sz="1600" kern="1200"/>
            <a:t>"/dashboard"</a:t>
          </a:r>
        </a:p>
      </dsp:txBody>
      <dsp:txXfrm>
        <a:off x="5223094" y="6638367"/>
        <a:ext cx="1317854" cy="406132"/>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BR">
  <a:themeElements>
    <a:clrScheme name="Bold Report">
      <a:dk1>
        <a:srgbClr val="000000"/>
      </a:dk1>
      <a:lt1>
        <a:srgbClr val="FFFFFF"/>
      </a:lt1>
      <a:dk2>
        <a:srgbClr val="5E5E5E"/>
      </a:dk2>
      <a:lt2>
        <a:srgbClr val="D6D5D5"/>
      </a:lt2>
      <a:accent1>
        <a:srgbClr val="3B4455"/>
      </a:accent1>
      <a:accent2>
        <a:srgbClr val="BC4E4D"/>
      </a:accent2>
      <a:accent3>
        <a:srgbClr val="007093"/>
      </a:accent3>
      <a:accent4>
        <a:srgbClr val="005C7C"/>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554D6-1FEB-4E3D-BA88-5F279922E75F}">
  <ds:schemaRefs>
    <ds:schemaRef ds:uri="http://schemas.microsoft.com/sharepoint/v3/contenttype/forms"/>
  </ds:schemaRefs>
</ds:datastoreItem>
</file>

<file path=customXml/itemProps2.xml><?xml version="1.0" encoding="utf-8"?>
<ds:datastoreItem xmlns:ds="http://schemas.openxmlformats.org/officeDocument/2006/customXml" ds:itemID="{CAAC938F-0932-4C0A-BC54-04F30C423DE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0B43932-8BE5-4A11-9D30-69AEBB6730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5977A8-6C75-4655-8E35-9147D5265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19</Pages>
  <Words>1972</Words>
  <Characters>11241</Characters>
  <Application>Microsoft Office Word</Application>
  <DocSecurity>2</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2020-10-02T14:02:00Z</dcterms:created>
  <dcterms:modified xsi:type="dcterms:W3CDTF">2020-10-02T14:02:00Z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